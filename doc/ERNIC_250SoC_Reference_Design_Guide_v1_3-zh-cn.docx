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C7C8B" w14:textId="402BD12F" w:rsidR="00F83CC1" w:rsidRPr="00B70F75" w:rsidRDefault="00F83CC1" w:rsidP="007715BF">
      <w:pPr>
        <w:rPr>
          <w:b/>
          <w:bCs/>
        </w:rPr>
      </w:pPr>
    </w:p>
    <w:p w14:paraId="2712A0C9" w14:textId="77777777" w:rsidR="00F83CC1" w:rsidRPr="002C4CAD" w:rsidRDefault="00F83CC1" w:rsidP="007715BF"/>
    <w:p w14:paraId="10AF1304" w14:textId="77777777" w:rsidR="00F83CC1" w:rsidRPr="002C4CAD" w:rsidRDefault="00F83CC1" w:rsidP="007715BF"/>
    <w:p w14:paraId="27794BAF" w14:textId="77777777" w:rsidR="00F83CC1" w:rsidRPr="002C4CAD" w:rsidRDefault="00F83CC1" w:rsidP="00F83CC1">
      <w:pPr>
        <w:rPr>
          <w:rFonts w:cs="Arial"/>
        </w:rPr>
      </w:pPr>
    </w:p>
    <w:p w14:paraId="73593A22" w14:textId="77777777" w:rsidR="00F83CC1" w:rsidRPr="002C4CAD" w:rsidRDefault="00F83CC1" w:rsidP="00F83CC1">
      <w:pPr>
        <w:rPr>
          <w:rFonts w:cs="Arial"/>
        </w:rPr>
      </w:pPr>
    </w:p>
    <w:p w14:paraId="41182815" w14:textId="77777777" w:rsidR="00F83CC1" w:rsidRPr="002C4CAD" w:rsidRDefault="00F83CC1" w:rsidP="00F83CC1">
      <w:pPr>
        <w:rPr>
          <w:rFonts w:cs="Arial"/>
        </w:rPr>
      </w:pPr>
    </w:p>
    <w:p w14:paraId="56C67FAD" w14:textId="77777777" w:rsidR="00F83CC1" w:rsidRPr="002C4CAD" w:rsidRDefault="00F83CC1" w:rsidP="00F83CC1">
      <w:pPr>
        <w:rPr>
          <w:rFonts w:cs="Arial"/>
        </w:rPr>
      </w:pPr>
    </w:p>
    <w:p w14:paraId="181CE5B8" w14:textId="77777777" w:rsidR="00F83CC1" w:rsidRPr="002C4CAD" w:rsidRDefault="00F83CC1" w:rsidP="00F83CC1">
      <w:pPr>
        <w:rPr>
          <w:rFonts w:cs="Arial"/>
        </w:rPr>
      </w:pPr>
    </w:p>
    <w:p w14:paraId="27A57D77" w14:textId="6B0FF4B9" w:rsidR="00F83CC1" w:rsidRPr="002C4CAD" w:rsidRDefault="00EA1ECB" w:rsidP="00EA1ECB">
      <w:pPr>
        <w:tabs>
          <w:tab w:val="left" w:pos="6074"/>
        </w:tabs>
        <w:rPr>
          <w:rFonts w:cs="Arial"/>
        </w:rPr>
      </w:pPr>
      <w:r>
        <w:rPr>
          <w:rFonts w:cs="Arial"/>
        </w:rPr>
        <w:tab/>
      </w:r>
    </w:p>
    <w:p w14:paraId="12CB0BDC" w14:textId="77777777" w:rsidR="00F83CC1" w:rsidRPr="002C4CAD" w:rsidRDefault="00F83CC1" w:rsidP="00F83CC1">
      <w:pPr>
        <w:rPr>
          <w:rFonts w:cs="Arial"/>
        </w:rPr>
      </w:pPr>
    </w:p>
    <w:p w14:paraId="1292B14B" w14:textId="77777777" w:rsidR="00F83CC1" w:rsidRPr="002C4CAD" w:rsidRDefault="00F83CC1" w:rsidP="00F83CC1">
      <w:pPr>
        <w:rPr>
          <w:rFonts w:cs="Arial"/>
        </w:rPr>
      </w:pPr>
    </w:p>
    <w:p w14:paraId="20A850D5" w14:textId="77777777" w:rsidR="00F83CC1" w:rsidRPr="002C4CAD" w:rsidRDefault="00F83CC1" w:rsidP="00595733">
      <w:pPr>
        <w:jc w:val="center"/>
      </w:pPr>
      <w:r w:rsidRPr="002C4CAD">
        <w:rPr>
          <w:noProof/>
        </w:rPr>
        <w:drawing>
          <wp:inline distT="0" distB="0" distL="0" distR="0" wp14:anchorId="35ECB099" wp14:editId="543FA909">
            <wp:extent cx="2105808" cy="563526"/>
            <wp:effectExtent l="19050" t="0" r="8742" b="0"/>
            <wp:docPr id="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389" cy="56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B2E6" w14:textId="77777777" w:rsidR="00F83CC1" w:rsidRPr="002C4CAD" w:rsidRDefault="00F83CC1" w:rsidP="00F83CC1">
      <w:pPr>
        <w:rPr>
          <w:rFonts w:cs="Arial"/>
        </w:rPr>
      </w:pPr>
    </w:p>
    <w:p w14:paraId="31A9123F" w14:textId="6780F4D4" w:rsidR="00B276FD" w:rsidRDefault="00427AEA" w:rsidP="00B72953">
      <w:pPr>
        <w:pStyle w:val="aff2"/>
        <w:jc w:val="center"/>
        <w:rPr>
          <w:lang w:eastAsia="zh-CN"/>
        </w:rPr>
      </w:pPr>
      <w:r>
        <w:rPr>
          <w:lang w:val="zh-Hans" w:eastAsia="zh-CN"/>
        </w:rPr>
        <w:t xml:space="preserve">ERNIC </w:t>
      </w:r>
      <w:r>
        <w:rPr>
          <w:lang w:val="zh-Hans" w:eastAsia="zh-CN"/>
        </w:rPr>
        <w:t>参考设计用户指南</w:t>
      </w:r>
    </w:p>
    <w:p w14:paraId="55E66655" w14:textId="7614DF49" w:rsidR="00706655" w:rsidRPr="00706655" w:rsidRDefault="00706655" w:rsidP="00706655">
      <w:pPr>
        <w:rPr>
          <w:b/>
          <w:bCs/>
          <w:sz w:val="28"/>
          <w:szCs w:val="28"/>
        </w:rPr>
      </w:pPr>
      <w:r>
        <w:rPr>
          <w:lang w:val="zh-Hans" w:eastAsia="zh-CN"/>
        </w:rPr>
        <w:tab/>
      </w:r>
      <w:r>
        <w:rPr>
          <w:lang w:val="zh-Hans" w:eastAsia="zh-CN"/>
        </w:rPr>
        <w:tab/>
      </w:r>
      <w:r>
        <w:rPr>
          <w:lang w:val="zh-Hans" w:eastAsia="zh-CN"/>
        </w:rPr>
        <w:tab/>
      </w:r>
      <w:r w:rsidR="00427AEA">
        <w:rPr>
          <w:lang w:val="zh-Hans" w:eastAsia="zh-CN"/>
        </w:rPr>
        <w:tab/>
      </w:r>
      <w:r w:rsidR="00427AEA">
        <w:rPr>
          <w:lang w:val="zh-Hans" w:eastAsia="zh-CN"/>
        </w:rPr>
        <w:tab/>
      </w:r>
      <w:r w:rsidR="005F30A9">
        <w:rPr>
          <w:b/>
          <w:bCs/>
          <w:sz w:val="40"/>
          <w:szCs w:val="40"/>
          <w:lang w:val="zh-Hans"/>
        </w:rPr>
        <w:t>250-SoC</w:t>
      </w:r>
    </w:p>
    <w:p w14:paraId="3E2DDBEB" w14:textId="77777777" w:rsidR="00877A61" w:rsidRPr="002C4CAD" w:rsidRDefault="00877A61" w:rsidP="00B87424">
      <w:pPr>
        <w:pStyle w:val="a4"/>
        <w:rPr>
          <w:rFonts w:cs="Arial"/>
          <w:sz w:val="28"/>
        </w:rPr>
      </w:pPr>
    </w:p>
    <w:p w14:paraId="369F4EFA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24D80000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3B1930A0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3D0738D1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115573F6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591C2DA7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7155210C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14497EB8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27B5767C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4D326CE8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787219EE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27630DCE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32EB62BE" w14:textId="77777777" w:rsidR="00A41042" w:rsidRDefault="00A41042" w:rsidP="00F83CC1">
      <w:pPr>
        <w:spacing w:after="200" w:line="276" w:lineRule="auto"/>
        <w:jc w:val="center"/>
        <w:rPr>
          <w:rFonts w:cs="Arial"/>
        </w:rPr>
      </w:pPr>
    </w:p>
    <w:p w14:paraId="005AA8D5" w14:textId="46A2EE8D" w:rsidR="00F83CC1" w:rsidRPr="002C4CAD" w:rsidRDefault="00F83CC1" w:rsidP="00F83CC1">
      <w:pPr>
        <w:spacing w:after="200" w:line="276" w:lineRule="auto"/>
        <w:jc w:val="center"/>
        <w:rPr>
          <w:rFonts w:eastAsiaTheme="majorEastAsia" w:cs="Arial"/>
          <w:b/>
          <w:bCs/>
          <w:sz w:val="26"/>
          <w:szCs w:val="26"/>
        </w:rPr>
      </w:pPr>
    </w:p>
    <w:p w14:paraId="310B9A6B" w14:textId="54CD1AB1" w:rsidR="00E93733" w:rsidRPr="00B72953" w:rsidRDefault="00E93733" w:rsidP="00C70AF4">
      <w:pPr>
        <w:pStyle w:val="1"/>
        <w:rPr>
          <w:rStyle w:val="afd"/>
        </w:rPr>
      </w:pPr>
      <w:bookmarkStart w:id="0" w:name="_Toc59101476"/>
      <w:r w:rsidRPr="00B72953">
        <w:rPr>
          <w:rStyle w:val="afd"/>
          <w:lang w:val="zh-Hans"/>
        </w:rPr>
        <w:t>目录</w:t>
      </w:r>
      <w:bookmarkEnd w:id="0"/>
    </w:p>
    <w:p w14:paraId="252FC6B4" w14:textId="77777777" w:rsidR="007511B3" w:rsidRPr="002C4CAD" w:rsidRDefault="007511B3" w:rsidP="007511B3">
      <w:pPr>
        <w:rPr>
          <w:rFonts w:cs="Arial"/>
        </w:rPr>
      </w:pPr>
    </w:p>
    <w:p w14:paraId="2E76421E" w14:textId="364608E5" w:rsidR="009404F9" w:rsidRDefault="004824D6">
      <w:pPr>
        <w:pStyle w:val="TOC1"/>
        <w:tabs>
          <w:tab w:val="left" w:pos="440"/>
          <w:tab w:val="right" w:leader="dot" w:pos="9350"/>
        </w:tabs>
        <w:rPr>
          <w:noProof/>
        </w:rPr>
      </w:pPr>
      <w:r w:rsidRPr="002C4CAD">
        <w:rPr>
          <w:sz w:val="20"/>
          <w:szCs w:val="20"/>
          <w:lang w:val="zh-Hans"/>
        </w:rPr>
        <w:fldChar w:fldCharType="begin"/>
      </w:r>
      <w:r w:rsidR="00E93733" w:rsidRPr="002C4CAD">
        <w:rPr>
          <w:sz w:val="20"/>
          <w:szCs w:val="20"/>
          <w:lang w:val="zh-Hans"/>
        </w:rPr>
        <w:instrText xml:space="preserve"> TOC \o "1-3" \h \z \u </w:instrText>
      </w:r>
      <w:r w:rsidRPr="002C4CAD">
        <w:rPr>
          <w:sz w:val="20"/>
          <w:szCs w:val="20"/>
          <w:lang w:val="zh-Hans"/>
        </w:rPr>
        <w:fldChar w:fldCharType="separate"/>
      </w:r>
      <w:hyperlink w:anchor="_Toc59101476" w:history="1">
        <w:r w:rsidR="009404F9" w:rsidRPr="003B2B50">
          <w:rPr>
            <w:rStyle w:val="a9"/>
            <w:i/>
            <w:iCs/>
            <w:noProof/>
            <w:lang w:val="zh-Hans"/>
          </w:rPr>
          <w:t>1</w:t>
        </w:r>
        <w:r w:rsidR="009404F9" w:rsidRPr="003B2B50">
          <w:rPr>
            <w:rStyle w:val="a9"/>
            <w:i/>
            <w:iCs/>
            <w:noProof/>
            <w:lang w:val="zh-Hans"/>
          </w:rPr>
          <w:t>目录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_Toc59101476 \h </w:instrText>
        </w:r>
        <w:r w:rsidR="009404F9">
          <w:rPr>
            <w:noProof/>
            <w:webHidden/>
            <w:lang w:val="zh-Hans"/>
          </w:rPr>
        </w:r>
        <w:r w:rsidR="00000000"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76" w:history="1">
        <w:r w:rsidR="009404F9" w:rsidRPr="003B2B50">
          <w:rPr>
            <w:rStyle w:val="a9"/>
            <w:i/>
            <w:iCs/>
            <w:noProof/>
            <w:lang w:val="zh-Hans"/>
          </w:rPr>
          <w:t>2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_Toc59101476 \h </w:instrText>
        </w:r>
        <w:r w:rsidR="009404F9">
          <w:rPr>
            <w:noProof/>
            <w:webHidden/>
            <w:lang w:val="zh-Hans"/>
          </w:rPr>
        </w:r>
        <w:r w:rsidR="00000000"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9D33BF7" w14:textId="5DD6F40F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477" w:history="1">
        <w:r w:rsidR="009404F9" w:rsidRPr="003B2B50">
          <w:rPr>
            <w:rStyle w:val="a9"/>
            <w:noProof/>
            <w:lang w:val="zh-Hans"/>
          </w:rPr>
          <w:t>2</w:t>
        </w:r>
        <w:r w:rsidR="009404F9" w:rsidRPr="003B2B50">
          <w:rPr>
            <w:rStyle w:val="a9"/>
            <w:noProof/>
            <w:lang w:val="zh-Hans"/>
          </w:rPr>
          <w:t>图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_Toc59101477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77" w:history="1">
        <w:r w:rsidR="009404F9" w:rsidRPr="003B2B50">
          <w:rPr>
            <w:rStyle w:val="a9"/>
            <w:noProof/>
            <w:lang w:val="zh-Hans"/>
          </w:rPr>
          <w:t>4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_Toc59101477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r w:rsidR="009F57B1">
        <w:rPr>
          <w:lang w:val="zh-Hans"/>
        </w:rPr>
        <w:t>表</w:t>
      </w:r>
    </w:p>
    <w:p w14:paraId="07B015A7" w14:textId="2E17203B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478" w:history="1">
        <w:r w:rsidR="009404F9" w:rsidRPr="003B2B50">
          <w:rPr>
            <w:rStyle w:val="a9"/>
            <w:noProof/>
            <w:lang w:val="zh-Hans"/>
          </w:rPr>
          <w:t>1</w:t>
        </w:r>
        <w:r w:rsidR="009404F9" w:rsidRPr="003B2B50">
          <w:rPr>
            <w:rStyle w:val="a9"/>
            <w:noProof/>
            <w:lang w:val="zh-Hans"/>
          </w:rPr>
          <w:t>引言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_Toc59101478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78" w:history="1">
        <w:r w:rsidR="009404F9" w:rsidRPr="003B2B50">
          <w:rPr>
            <w:rStyle w:val="a9"/>
            <w:noProof/>
            <w:lang w:val="zh-Hans"/>
          </w:rPr>
          <w:t>6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_Toc59101478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93B4D83" w14:textId="5ED94444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479" w:history="1">
        <w:r w:rsidR="009404F9" w:rsidRPr="003B2B50">
          <w:rPr>
            <w:rStyle w:val="a9"/>
            <w:noProof/>
            <w:lang w:val="zh-Hans"/>
          </w:rPr>
          <w:t>2</w:t>
        </w:r>
        <w:r w:rsidR="009404F9" w:rsidRPr="003B2B50">
          <w:rPr>
            <w:rStyle w:val="a9"/>
            <w:noProof/>
            <w:lang w:val="zh-Hans"/>
          </w:rPr>
          <w:t>包装详情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_Toc59101479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79" w:history="1">
        <w:r w:rsidR="009404F9" w:rsidRPr="003B2B50">
          <w:rPr>
            <w:rStyle w:val="a9"/>
            <w:noProof/>
            <w:lang w:val="zh-Hans"/>
          </w:rPr>
          <w:t>6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_Toc59101479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431943A7" w14:textId="0D36C478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480" w:history="1">
        <w:r w:rsidR="009404F9" w:rsidRPr="003B2B50">
          <w:rPr>
            <w:rStyle w:val="a9"/>
            <w:noProof/>
            <w:lang w:val="zh-Hans"/>
          </w:rPr>
          <w:t>2.1</w:t>
        </w:r>
        <w:r w:rsidR="009404F9" w:rsidRPr="003B2B50">
          <w:rPr>
            <w:rStyle w:val="a9"/>
            <w:noProof/>
            <w:lang w:val="zh-Hans"/>
          </w:rPr>
          <w:t>硬件组件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0" w:history="1">
        <w:r w:rsidR="009404F9" w:rsidRPr="003B2B50">
          <w:rPr>
            <w:rStyle w:val="a9"/>
            <w:noProof/>
            <w:lang w:val="zh-Hans"/>
          </w:rPr>
          <w:t>6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3B4525D3" w14:textId="5E428435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481" w:history="1">
        <w:r w:rsidR="009404F9" w:rsidRPr="003B2B50">
          <w:rPr>
            <w:rStyle w:val="a9"/>
            <w:noProof/>
            <w:lang w:val="zh-Hans"/>
          </w:rPr>
          <w:t xml:space="preserve">2.2SW </w:t>
        </w:r>
        <w:r w:rsidR="009404F9" w:rsidRPr="003B2B50">
          <w:rPr>
            <w:rStyle w:val="a9"/>
            <w:noProof/>
            <w:lang w:val="zh-Hans"/>
          </w:rPr>
          <w:t>组件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1" w:history="1">
        <w:r w:rsidR="009404F9" w:rsidRPr="003B2B50">
          <w:rPr>
            <w:rStyle w:val="a9"/>
            <w:noProof/>
            <w:lang w:val="zh-Hans"/>
          </w:rPr>
          <w:t>7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66C8E66B" w14:textId="341043CF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482" w:history="1">
        <w:r w:rsidR="009404F9" w:rsidRPr="003B2B50">
          <w:rPr>
            <w:rStyle w:val="a9"/>
            <w:noProof/>
            <w:lang w:val="zh-Hans"/>
          </w:rPr>
          <w:t>2.3</w:t>
        </w:r>
        <w:r w:rsidR="009404F9" w:rsidRPr="003B2B50">
          <w:rPr>
            <w:rStyle w:val="a9"/>
            <w:noProof/>
            <w:lang w:val="zh-Hans"/>
          </w:rPr>
          <w:t>准备下载二进制文件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2" w:history="1">
        <w:r w:rsidR="009404F9" w:rsidRPr="003B2B50">
          <w:rPr>
            <w:rStyle w:val="a9"/>
            <w:noProof/>
            <w:lang w:val="zh-Hans"/>
          </w:rPr>
          <w:t>7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443C7DBF" w14:textId="7AD53E43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483" w:history="1">
        <w:r w:rsidR="009404F9" w:rsidRPr="003B2B50">
          <w:rPr>
            <w:rStyle w:val="a9"/>
            <w:noProof/>
            <w:lang w:val="zh-Hans" w:bidi="en-US"/>
          </w:rPr>
          <w:t>3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3" w:history="1">
        <w:r w:rsidR="009404F9" w:rsidRPr="003B2B50">
          <w:rPr>
            <w:rStyle w:val="a9"/>
            <w:noProof/>
            <w:lang w:val="zh-Hans" w:bidi="en-US"/>
          </w:rPr>
          <w:t>硬件要求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3" w:history="1">
        <w:r w:rsidR="009404F9" w:rsidRPr="003B2B50">
          <w:rPr>
            <w:rStyle w:val="a9"/>
            <w:noProof/>
            <w:lang w:val="zh-Hans" w:bidi="en-US"/>
          </w:rPr>
          <w:t>8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5FB0F149" w14:textId="47FCBAE0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484" w:history="1">
        <w:r w:rsidR="009404F9" w:rsidRPr="003B2B50">
          <w:rPr>
            <w:rStyle w:val="a9"/>
            <w:noProof/>
            <w:lang w:val="zh-Hans"/>
          </w:rPr>
          <w:t>4</w:t>
        </w:r>
        <w:r w:rsidR="009404F9" w:rsidRPr="003B2B50">
          <w:rPr>
            <w:rStyle w:val="a9"/>
            <w:noProof/>
            <w:lang w:val="zh-Hans"/>
          </w:rPr>
          <w:t>软件要求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4" w:history="1">
        <w:r w:rsidR="009404F9" w:rsidRPr="003B2B50">
          <w:rPr>
            <w:rStyle w:val="a9"/>
            <w:noProof/>
            <w:lang w:val="zh-Hans"/>
          </w:rPr>
          <w:t>8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22562C0" w14:textId="6717FCE3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485" w:history="1">
        <w:r w:rsidR="009404F9" w:rsidRPr="003B2B50">
          <w:rPr>
            <w:rStyle w:val="a9"/>
            <w:noProof/>
            <w:lang w:val="zh-Hans"/>
          </w:rPr>
          <w:t>5</w:t>
        </w:r>
        <w:r w:rsidR="009404F9" w:rsidRPr="003B2B50">
          <w:rPr>
            <w:rStyle w:val="a9"/>
            <w:noProof/>
            <w:lang w:val="zh-Hans"/>
          </w:rPr>
          <w:t>构建硬件映像（位文件）的步骤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5" w:history="1">
        <w:r w:rsidR="009404F9" w:rsidRPr="003B2B50">
          <w:rPr>
            <w:rStyle w:val="a9"/>
            <w:noProof/>
            <w:lang w:val="zh-Hans"/>
          </w:rPr>
          <w:t>8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F4A2271" w14:textId="4EA5785D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486" w:history="1">
        <w:r w:rsidR="009404F9" w:rsidRPr="003B2B50">
          <w:rPr>
            <w:rStyle w:val="a9"/>
            <w:noProof/>
            <w:lang w:val="zh-Hans"/>
          </w:rPr>
          <w:t>6</w:t>
        </w:r>
        <w:r w:rsidR="009404F9" w:rsidRPr="003B2B50">
          <w:rPr>
            <w:rStyle w:val="a9"/>
            <w:noProof/>
            <w:lang w:val="zh-Hans"/>
          </w:rPr>
          <w:t>构建软件镜像的步骤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6" w:history="1">
        <w:r w:rsidR="009404F9" w:rsidRPr="003B2B50">
          <w:rPr>
            <w:rStyle w:val="a9"/>
            <w:noProof/>
            <w:lang w:val="zh-Hans"/>
          </w:rPr>
          <w:t>9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A17EF7E" w14:textId="6A2FF823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487" w:history="1">
        <w:r w:rsidR="009404F9" w:rsidRPr="003B2B50">
          <w:rPr>
            <w:rStyle w:val="a9"/>
            <w:noProof/>
            <w:lang w:val="zh-Hans"/>
          </w:rPr>
          <w:t>6.1</w:t>
        </w:r>
        <w:r w:rsidR="009404F9" w:rsidRPr="003B2B50">
          <w:rPr>
            <w:rStyle w:val="a9"/>
            <w:noProof/>
            <w:lang w:val="zh-Hans"/>
          </w:rPr>
          <w:t>搭建构建环境：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7" w:history="1">
        <w:r w:rsidR="009404F9" w:rsidRPr="003B2B50">
          <w:rPr>
            <w:rStyle w:val="a9"/>
            <w:noProof/>
            <w:lang w:val="zh-Hans"/>
          </w:rPr>
          <w:t>9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34B6F37" w14:textId="4E526D44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488" w:history="1">
        <w:r w:rsidR="009404F9" w:rsidRPr="003B2B50">
          <w:rPr>
            <w:rStyle w:val="a9"/>
            <w:noProof/>
            <w:lang w:val="zh-Hans"/>
          </w:rPr>
          <w:t>6.2</w:t>
        </w:r>
        <w:r w:rsidR="009404F9" w:rsidRPr="003B2B50">
          <w:rPr>
            <w:rStyle w:val="a9"/>
            <w:noProof/>
            <w:lang w:val="zh-Hans"/>
          </w:rPr>
          <w:t>添加参考设计元层并构建图像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8" w:history="1">
        <w:r w:rsidR="009404F9" w:rsidRPr="003B2B50">
          <w:rPr>
            <w:rStyle w:val="a9"/>
            <w:noProof/>
            <w:lang w:val="zh-Hans"/>
          </w:rPr>
          <w:t>10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FF684E5" w14:textId="6E1108F7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489" w:history="1">
        <w:r w:rsidR="009404F9" w:rsidRPr="003B2B50">
          <w:rPr>
            <w:rStyle w:val="a9"/>
            <w:noProof/>
            <w:lang w:val="zh-Hans"/>
          </w:rPr>
          <w:t>7</w:t>
        </w:r>
        <w:r w:rsidR="009404F9" w:rsidRPr="003B2B50">
          <w:rPr>
            <w:rStyle w:val="a9"/>
            <w:noProof/>
            <w:lang w:val="zh-Hans"/>
          </w:rPr>
          <w:t>参考设计验证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89" w:history="1">
        <w:r w:rsidR="009404F9" w:rsidRPr="003B2B50">
          <w:rPr>
            <w:rStyle w:val="a9"/>
            <w:noProof/>
            <w:lang w:val="zh-Hans"/>
          </w:rPr>
          <w:t>14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_Toc59101489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1F551F08" w14:textId="5FD9D4C2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490" w:history="1">
        <w:r w:rsidR="009404F9" w:rsidRPr="003B2B50">
          <w:rPr>
            <w:rStyle w:val="a9"/>
            <w:noProof/>
            <w:lang w:val="zh-Hans"/>
          </w:rPr>
          <w:t>7.1</w:t>
        </w:r>
        <w:r w:rsidR="009404F9" w:rsidRPr="003B2B50">
          <w:rPr>
            <w:rStyle w:val="a9"/>
            <w:noProof/>
            <w:lang w:val="zh-Hans"/>
          </w:rPr>
          <w:t>试验台设置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0" w:history="1">
        <w:r w:rsidR="009404F9" w:rsidRPr="003B2B50">
          <w:rPr>
            <w:rStyle w:val="a9"/>
            <w:noProof/>
            <w:lang w:val="zh-Hans"/>
          </w:rPr>
          <w:t>14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1F944795" w14:textId="028A8705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491" w:history="1">
        <w:r w:rsidR="009404F9" w:rsidRPr="003B2B50">
          <w:rPr>
            <w:rStyle w:val="a9"/>
            <w:noProof/>
            <w:lang w:val="zh-Hans"/>
          </w:rPr>
          <w:t xml:space="preserve">7.1.1ERNIC </w:t>
        </w:r>
        <w:r w:rsidR="009404F9" w:rsidRPr="003B2B50">
          <w:rPr>
            <w:rStyle w:val="a9"/>
            <w:noProof/>
            <w:lang w:val="zh-Hans"/>
          </w:rPr>
          <w:t>到</w:t>
        </w:r>
        <w:r w:rsidR="009404F9" w:rsidRPr="003B2B50">
          <w:rPr>
            <w:rStyle w:val="a9"/>
            <w:noProof/>
            <w:lang w:val="zh-Hans"/>
          </w:rPr>
          <w:t xml:space="preserve"> MLNX </w:t>
        </w:r>
        <w:r w:rsidR="009404F9" w:rsidRPr="003B2B50">
          <w:rPr>
            <w:rStyle w:val="a9"/>
            <w:noProof/>
            <w:lang w:val="zh-Hans"/>
          </w:rPr>
          <w:t>设置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1" w:history="1">
        <w:r w:rsidR="009404F9" w:rsidRPr="003B2B50">
          <w:rPr>
            <w:rStyle w:val="a9"/>
            <w:noProof/>
            <w:lang w:val="zh-Hans"/>
          </w:rPr>
          <w:t>14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168AD228" w14:textId="29A325EE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492" w:history="1">
        <w:r w:rsidR="009404F9" w:rsidRPr="003B2B50">
          <w:rPr>
            <w:rStyle w:val="a9"/>
            <w:noProof/>
            <w:lang w:val="zh-Hans" w:bidi="en-US"/>
          </w:rPr>
          <w:t xml:space="preserve">7.1.2ERNIC </w:t>
        </w:r>
        <w:r w:rsidR="009404F9" w:rsidRPr="003B2B50">
          <w:rPr>
            <w:rStyle w:val="a9"/>
            <w:noProof/>
            <w:lang w:val="zh-Hans" w:bidi="en-US"/>
          </w:rPr>
          <w:t>到</w:t>
        </w:r>
        <w:r w:rsidR="009404F9" w:rsidRPr="003B2B50">
          <w:rPr>
            <w:rStyle w:val="a9"/>
            <w:noProof/>
            <w:lang w:val="zh-Hans" w:bidi="en-US"/>
          </w:rPr>
          <w:t xml:space="preserve"> ERNIC </w:t>
        </w:r>
        <w:r w:rsidR="009404F9" w:rsidRPr="003B2B50">
          <w:rPr>
            <w:rStyle w:val="a9"/>
            <w:noProof/>
            <w:lang w:val="zh-Hans" w:bidi="en-US"/>
          </w:rPr>
          <w:t>设置：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2" w:history="1">
        <w:r w:rsidR="009404F9" w:rsidRPr="003B2B50">
          <w:rPr>
            <w:rStyle w:val="a9"/>
            <w:noProof/>
            <w:lang w:val="zh-Hans" w:bidi="en-US"/>
          </w:rPr>
          <w:t>15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66AD16C1" w14:textId="4A3448CA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493" w:history="1">
        <w:r w:rsidR="009404F9" w:rsidRPr="003B2B50">
          <w:rPr>
            <w:rStyle w:val="a9"/>
            <w:noProof/>
            <w:lang w:val="zh-Hans" w:bidi="en-US"/>
          </w:rPr>
          <w:t>7.1.3</w:t>
        </w:r>
        <w:r w:rsidR="009404F9" w:rsidRPr="003B2B50">
          <w:rPr>
            <w:rStyle w:val="a9"/>
            <w:noProof/>
            <w:lang w:val="zh-Hans" w:bidi="en-US"/>
          </w:rPr>
          <w:t>通过交换机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3" w:history="1">
        <w:r w:rsidR="009404F9" w:rsidRPr="003B2B50">
          <w:rPr>
            <w:rStyle w:val="a9"/>
            <w:noProof/>
            <w:lang w:val="zh-Hans" w:bidi="en-US"/>
          </w:rPr>
          <w:t>16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r w:rsidR="009F57B1">
        <w:rPr>
          <w:lang w:val="zh-Hans"/>
        </w:rPr>
        <w:t xml:space="preserve"> </w:t>
      </w:r>
      <w:r w:rsidR="009F57B1">
        <w:rPr>
          <w:lang w:val="zh-Hans"/>
        </w:rPr>
        <w:t>的</w:t>
      </w:r>
      <w:r w:rsidR="009F57B1">
        <w:rPr>
          <w:lang w:val="zh-Hans"/>
        </w:rPr>
        <w:t xml:space="preserve"> ERNIC </w:t>
      </w:r>
      <w:r w:rsidR="009F57B1">
        <w:rPr>
          <w:lang w:val="zh-Hans"/>
        </w:rPr>
        <w:t>连接</w:t>
      </w:r>
    </w:p>
    <w:p w14:paraId="194EDC3B" w14:textId="3C59C17B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494" w:history="1">
        <w:r w:rsidR="009404F9" w:rsidRPr="003B2B50">
          <w:rPr>
            <w:rStyle w:val="a9"/>
            <w:noProof/>
            <w:lang w:val="zh-Hans" w:bidi="en-US"/>
          </w:rPr>
          <w:t>7.2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4" w:history="1">
        <w:r w:rsidR="009404F9" w:rsidRPr="003B2B50">
          <w:rPr>
            <w:rStyle w:val="a9"/>
            <w:noProof/>
            <w:lang w:val="zh-Hans" w:bidi="en-US"/>
          </w:rPr>
          <w:t>250-SoC</w:t>
        </w:r>
        <w:r w:rsidR="009404F9" w:rsidRPr="003B2B50">
          <w:rPr>
            <w:rStyle w:val="a9"/>
            <w:noProof/>
            <w:lang w:val="zh-Hans" w:bidi="en-US"/>
          </w:rPr>
          <w:t>板启动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4" w:history="1">
        <w:r w:rsidR="009404F9" w:rsidRPr="003B2B50">
          <w:rPr>
            <w:rStyle w:val="a9"/>
            <w:noProof/>
            <w:lang w:val="zh-Hans" w:bidi="en-US"/>
          </w:rPr>
          <w:t>17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1638F6A" w14:textId="5C12C51B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495" w:history="1">
        <w:r w:rsidR="009404F9" w:rsidRPr="003B2B50">
          <w:rPr>
            <w:rStyle w:val="a9"/>
            <w:noProof/>
            <w:lang w:val="zh-Hans"/>
          </w:rPr>
          <w:t>7.3</w:t>
        </w:r>
        <w:r w:rsidR="009404F9" w:rsidRPr="003B2B50">
          <w:rPr>
            <w:rStyle w:val="a9"/>
            <w:noProof/>
            <w:lang w:val="zh-Hans"/>
          </w:rPr>
          <w:t>远程主机设置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5" w:history="1">
        <w:r w:rsidR="009404F9" w:rsidRPr="003B2B50">
          <w:rPr>
            <w:rStyle w:val="a9"/>
            <w:noProof/>
            <w:lang w:val="zh-Hans"/>
          </w:rPr>
          <w:t>19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63819006" w14:textId="5A7B474F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496" w:history="1">
        <w:r w:rsidR="009404F9" w:rsidRPr="003B2B50">
          <w:rPr>
            <w:rStyle w:val="a9"/>
            <w:noProof/>
            <w:lang w:val="zh-Hans"/>
          </w:rPr>
          <w:t>7.4ERNIC</w:t>
        </w:r>
        <w:r w:rsidR="009404F9" w:rsidRPr="003B2B50">
          <w:rPr>
            <w:rStyle w:val="a9"/>
            <w:noProof/>
            <w:lang w:val="zh-Hans"/>
          </w:rPr>
          <w:t>测试应用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6" w:history="1">
        <w:r w:rsidR="009404F9" w:rsidRPr="003B2B50">
          <w:rPr>
            <w:rStyle w:val="a9"/>
            <w:noProof/>
            <w:lang w:val="zh-Hans"/>
          </w:rPr>
          <w:t>21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C7F310F" w14:textId="38A42BBC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497" w:history="1">
        <w:r w:rsidR="009404F9" w:rsidRPr="003B2B50">
          <w:rPr>
            <w:rStyle w:val="a9"/>
            <w:noProof/>
            <w:lang w:val="zh-Hans"/>
          </w:rPr>
          <w:t>7.4.1</w:t>
        </w:r>
        <w:r w:rsidR="009404F9" w:rsidRPr="003B2B50">
          <w:rPr>
            <w:rStyle w:val="a9"/>
            <w:noProof/>
            <w:lang w:val="zh-Hans"/>
          </w:rPr>
          <w:t>设置</w:t>
        </w:r>
        <w:r w:rsidR="009404F9" w:rsidRPr="003B2B50">
          <w:rPr>
            <w:rStyle w:val="a9"/>
            <w:noProof/>
            <w:lang w:val="zh-Hans"/>
          </w:rPr>
          <w:t xml:space="preserve"> ERNIC</w:t>
        </w:r>
        <w:r w:rsidR="009404F9" w:rsidRPr="003B2B50">
          <w:rPr>
            <w:rStyle w:val="a9"/>
            <w:noProof/>
            <w:lang w:val="zh-Hans"/>
          </w:rPr>
          <w:t>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7" w:history="1">
        <w:r w:rsidR="009404F9" w:rsidRPr="003B2B50">
          <w:rPr>
            <w:rStyle w:val="a9"/>
            <w:noProof/>
            <w:lang w:val="zh-Hans"/>
          </w:rPr>
          <w:t>21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368A13EC" w14:textId="195A1D57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498" w:history="1">
        <w:r w:rsidR="009404F9" w:rsidRPr="003B2B50">
          <w:rPr>
            <w:rStyle w:val="a9"/>
            <w:noProof/>
            <w:lang w:val="zh-Hans"/>
          </w:rPr>
          <w:t>7.4.2</w:t>
        </w:r>
        <w:r w:rsidR="009404F9" w:rsidRPr="003B2B50">
          <w:rPr>
            <w:rStyle w:val="a9"/>
            <w:noProof/>
            <w:lang w:val="zh-Hans"/>
          </w:rPr>
          <w:t>基本验证：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8" w:history="1">
        <w:r w:rsidR="009404F9" w:rsidRPr="003B2B50">
          <w:rPr>
            <w:rStyle w:val="a9"/>
            <w:noProof/>
            <w:lang w:val="zh-Hans"/>
          </w:rPr>
          <w:t>21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6A2B07CB" w14:textId="0593CD0B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499" w:history="1">
        <w:r w:rsidR="009404F9" w:rsidRPr="003B2B50">
          <w:rPr>
            <w:rStyle w:val="a9"/>
            <w:noProof/>
            <w:lang w:val="zh-Hans"/>
          </w:rPr>
          <w:t>7.4.3</w:t>
        </w:r>
        <w:r w:rsidR="009404F9" w:rsidRPr="003B2B50">
          <w:rPr>
            <w:rStyle w:val="a9"/>
            <w:noProof/>
            <w:lang w:val="zh-Hans"/>
          </w:rPr>
          <w:t>功率抑制系数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499" w:history="1">
        <w:r w:rsidR="009404F9" w:rsidRPr="003B2B50">
          <w:rPr>
            <w:rStyle w:val="a9"/>
            <w:noProof/>
            <w:lang w:val="zh-Hans"/>
          </w:rPr>
          <w:t>22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_Toc59101499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FD6E664" w14:textId="04F042AA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00" w:history="1">
        <w:r w:rsidR="009404F9" w:rsidRPr="003B2B50">
          <w:rPr>
            <w:rStyle w:val="a9"/>
            <w:noProof/>
            <w:lang w:val="zh-Hans"/>
          </w:rPr>
          <w:t>7.4.4</w:t>
        </w:r>
        <w:r w:rsidR="009404F9" w:rsidRPr="003B2B50">
          <w:rPr>
            <w:rStyle w:val="a9"/>
            <w:noProof/>
            <w:lang w:val="zh-Hans"/>
          </w:rPr>
          <w:t>带宽性能测试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0" w:history="1">
        <w:r w:rsidR="009404F9" w:rsidRPr="003B2B50">
          <w:rPr>
            <w:rStyle w:val="a9"/>
            <w:noProof/>
            <w:lang w:val="zh-Hans"/>
          </w:rPr>
          <w:t>24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42515688" w14:textId="230FD06E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01" w:history="1">
        <w:r w:rsidR="009404F9" w:rsidRPr="003B2B50">
          <w:rPr>
            <w:rStyle w:val="a9"/>
            <w:noProof/>
            <w:lang w:val="zh-Hans"/>
          </w:rPr>
          <w:t>7.4.5</w:t>
        </w:r>
        <w:r w:rsidR="009404F9" w:rsidRPr="003B2B50">
          <w:rPr>
            <w:rStyle w:val="a9"/>
            <w:noProof/>
            <w:lang w:val="zh-Hans"/>
          </w:rPr>
          <w:t>即时数据和发送与无效密钥测试：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1" w:history="1">
        <w:r w:rsidR="009404F9" w:rsidRPr="003B2B50">
          <w:rPr>
            <w:rStyle w:val="a9"/>
            <w:noProof/>
            <w:lang w:val="zh-Hans"/>
          </w:rPr>
          <w:t>32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45716ED5" w14:textId="4F89FAE4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502" w:history="1">
        <w:r w:rsidR="009404F9" w:rsidRPr="003B2B50">
          <w:rPr>
            <w:rStyle w:val="a9"/>
            <w:noProof/>
            <w:lang w:val="zh-Hans"/>
          </w:rPr>
          <w:t xml:space="preserve">8HW </w:t>
        </w:r>
        <w:r w:rsidR="009404F9" w:rsidRPr="003B2B50">
          <w:rPr>
            <w:rStyle w:val="a9"/>
            <w:noProof/>
            <w:lang w:val="zh-Hans"/>
          </w:rPr>
          <w:t>示例应用详细信息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2" w:history="1">
        <w:r w:rsidR="009404F9" w:rsidRPr="003B2B50">
          <w:rPr>
            <w:rStyle w:val="a9"/>
            <w:noProof/>
            <w:lang w:val="zh-Hans"/>
          </w:rPr>
          <w:t>34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BB5A989" w14:textId="7E02C334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503" w:history="1">
        <w:r w:rsidR="009404F9" w:rsidRPr="003B2B50">
          <w:rPr>
            <w:rStyle w:val="a9"/>
            <w:noProof/>
            <w:lang w:val="zh-Hans"/>
          </w:rPr>
          <w:t>8.1</w:t>
        </w:r>
        <w:r w:rsidR="009404F9" w:rsidRPr="003B2B50">
          <w:rPr>
            <w:rStyle w:val="a9"/>
            <w:noProof/>
            <w:lang w:val="zh-Hans"/>
          </w:rPr>
          <w:t>规格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3" w:history="1">
        <w:r w:rsidR="009404F9" w:rsidRPr="003B2B50">
          <w:rPr>
            <w:rStyle w:val="a9"/>
            <w:noProof/>
            <w:lang w:val="zh-Hans"/>
          </w:rPr>
          <w:t>36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335C389" w14:textId="2855E847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504" w:history="1">
        <w:r w:rsidR="009404F9" w:rsidRPr="003B2B50">
          <w:rPr>
            <w:rStyle w:val="a9"/>
            <w:noProof/>
            <w:lang w:val="zh-Hans"/>
          </w:rPr>
          <w:t>8.2</w:t>
        </w:r>
        <w:r w:rsidR="009404F9" w:rsidRPr="003B2B50">
          <w:rPr>
            <w:rStyle w:val="a9"/>
            <w:noProof/>
            <w:lang w:val="zh-Hans"/>
          </w:rPr>
          <w:t>操作模式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4" w:history="1">
        <w:r w:rsidR="009404F9" w:rsidRPr="003B2B50">
          <w:rPr>
            <w:rStyle w:val="a9"/>
            <w:noProof/>
            <w:lang w:val="zh-Hans"/>
          </w:rPr>
          <w:t>36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09B45A5" w14:textId="78C1DB1A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05" w:history="1">
        <w:r w:rsidR="009404F9" w:rsidRPr="003B2B50">
          <w:rPr>
            <w:rStyle w:val="a9"/>
            <w:noProof/>
            <w:lang w:val="zh-Hans"/>
          </w:rPr>
          <w:t>8.2.1</w:t>
        </w:r>
        <w:r w:rsidR="009404F9" w:rsidRPr="003B2B50">
          <w:rPr>
            <w:rStyle w:val="a9"/>
            <w:noProof/>
            <w:lang w:val="zh-Hans"/>
          </w:rPr>
          <w:t>突发模式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5" w:history="1">
        <w:r w:rsidR="009404F9" w:rsidRPr="003B2B50">
          <w:rPr>
            <w:rStyle w:val="a9"/>
            <w:noProof/>
            <w:lang w:val="zh-Hans"/>
          </w:rPr>
          <w:t>36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FCBB3EB" w14:textId="79C63614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06" w:history="1">
        <w:r w:rsidR="009404F9" w:rsidRPr="003B2B50">
          <w:rPr>
            <w:rStyle w:val="a9"/>
            <w:noProof/>
            <w:lang w:val="zh-Hans"/>
          </w:rPr>
          <w:t>8.2.2</w:t>
        </w:r>
        <w:r w:rsidR="009404F9" w:rsidRPr="003B2B50">
          <w:rPr>
            <w:rStyle w:val="a9"/>
            <w:noProof/>
            <w:lang w:val="zh-Hans"/>
          </w:rPr>
          <w:t>直插模式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6" w:history="1">
        <w:r w:rsidR="009404F9" w:rsidRPr="003B2B50">
          <w:rPr>
            <w:rStyle w:val="a9"/>
            <w:noProof/>
            <w:lang w:val="zh-Hans"/>
          </w:rPr>
          <w:t>36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14C20448" w14:textId="3AF63CDD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507" w:history="1">
        <w:r w:rsidR="009404F9" w:rsidRPr="003B2B50">
          <w:rPr>
            <w:rStyle w:val="a9"/>
            <w:noProof/>
            <w:lang w:val="zh-Hans"/>
          </w:rPr>
          <w:t>8.3</w:t>
        </w:r>
        <w:r w:rsidR="009404F9" w:rsidRPr="003B2B50">
          <w:rPr>
            <w:rStyle w:val="a9"/>
            <w:noProof/>
            <w:lang w:val="zh-Hans"/>
          </w:rPr>
          <w:t>寄存器规范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7" w:history="1">
        <w:r w:rsidR="009404F9" w:rsidRPr="003B2B50">
          <w:rPr>
            <w:rStyle w:val="a9"/>
            <w:noProof/>
            <w:lang w:val="zh-Hans"/>
          </w:rPr>
          <w:t>37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22B03B0" w14:textId="672C7438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08" w:history="1">
        <w:r w:rsidR="009404F9" w:rsidRPr="003B2B50">
          <w:rPr>
            <w:rStyle w:val="a9"/>
            <w:noProof/>
            <w:lang w:val="zh-Hans"/>
          </w:rPr>
          <w:t xml:space="preserve">8.3.1HW_HS_CONF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8" w:history="1">
        <w:r w:rsidR="009404F9" w:rsidRPr="003B2B50">
          <w:rPr>
            <w:rStyle w:val="a9"/>
            <w:noProof/>
            <w:lang w:val="zh-Hans"/>
          </w:rPr>
          <w:t>37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739665A" w14:textId="6D896962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09" w:history="1">
        <w:r w:rsidR="009404F9" w:rsidRPr="003B2B50">
          <w:rPr>
            <w:rStyle w:val="a9"/>
            <w:noProof/>
            <w:lang w:val="zh-Hans"/>
          </w:rPr>
          <w:t xml:space="preserve">8.3.2TEST_DONE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09" w:history="1">
        <w:r w:rsidR="009404F9" w:rsidRPr="003B2B50">
          <w:rPr>
            <w:rStyle w:val="a9"/>
            <w:noProof/>
            <w:lang w:val="zh-Hans"/>
          </w:rPr>
          <w:t>38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_Toc59101509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0188ECB" w14:textId="50D881A2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0" w:history="1">
        <w:r w:rsidR="009404F9" w:rsidRPr="003B2B50">
          <w:rPr>
            <w:rStyle w:val="a9"/>
            <w:noProof/>
            <w:lang w:val="zh-Hans"/>
          </w:rPr>
          <w:t xml:space="preserve">8.3.3DATA_TRANSFER_SIZE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0" w:history="1">
        <w:r w:rsidR="009404F9" w:rsidRPr="003B2B50">
          <w:rPr>
            <w:rStyle w:val="a9"/>
            <w:noProof/>
            <w:lang w:val="zh-Hans"/>
          </w:rPr>
          <w:t>38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92AE493" w14:textId="28B66B5B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1" w:history="1">
        <w:r w:rsidR="009404F9" w:rsidRPr="003B2B50">
          <w:rPr>
            <w:rStyle w:val="a9"/>
            <w:noProof/>
            <w:lang w:val="zh-Hans"/>
          </w:rPr>
          <w:t xml:space="preserve">8.3.4QUEUE_DEPTH </w:t>
        </w:r>
        <w:r w:rsidR="009404F9" w:rsidRPr="003B2B50">
          <w:rPr>
            <w:rStyle w:val="a9"/>
            <w:noProof/>
            <w:lang w:val="zh-Hans"/>
          </w:rPr>
          <w:t>注册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1" w:history="1">
        <w:r w:rsidR="009404F9" w:rsidRPr="003B2B50">
          <w:rPr>
            <w:rStyle w:val="a9"/>
            <w:noProof/>
            <w:lang w:val="zh-Hans"/>
          </w:rPr>
          <w:t>38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D8FCBB7" w14:textId="43EC2C74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2" w:history="1">
        <w:r w:rsidR="009404F9" w:rsidRPr="003B2B50">
          <w:rPr>
            <w:rStyle w:val="a9"/>
            <w:noProof/>
            <w:lang w:val="zh-Hans"/>
          </w:rPr>
          <w:t xml:space="preserve">8.3.5NUM_WQE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2" w:history="1">
        <w:r w:rsidR="009404F9" w:rsidRPr="003B2B50">
          <w:rPr>
            <w:rStyle w:val="a9"/>
            <w:noProof/>
            <w:lang w:val="zh-Hans"/>
          </w:rPr>
          <w:t>38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1087367A" w14:textId="66E42412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3" w:history="1">
        <w:r w:rsidR="009404F9" w:rsidRPr="003B2B50">
          <w:rPr>
            <w:rStyle w:val="a9"/>
            <w:noProof/>
            <w:lang w:val="zh-Hans"/>
          </w:rPr>
          <w:t xml:space="preserve">8.3.6WQE_OPCODE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3" w:history="1">
        <w:r w:rsidR="009404F9" w:rsidRPr="003B2B50">
          <w:rPr>
            <w:rStyle w:val="a9"/>
            <w:noProof/>
            <w:lang w:val="zh-Hans"/>
          </w:rPr>
          <w:t>39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E4197B3" w14:textId="35DC1487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4" w:history="1">
        <w:r w:rsidR="009404F9" w:rsidRPr="003B2B50">
          <w:rPr>
            <w:rStyle w:val="a9"/>
            <w:noProof/>
            <w:lang w:val="zh-Hans"/>
          </w:rPr>
          <w:t xml:space="preserve">8.3.7DATA_PATTERN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4" w:history="1">
        <w:r w:rsidR="009404F9" w:rsidRPr="003B2B50">
          <w:rPr>
            <w:rStyle w:val="a9"/>
            <w:noProof/>
            <w:lang w:val="zh-Hans"/>
          </w:rPr>
          <w:t>39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5657C67" w14:textId="754CB487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5" w:history="1">
        <w:r w:rsidR="009404F9" w:rsidRPr="003B2B50">
          <w:rPr>
            <w:rStyle w:val="a9"/>
            <w:noProof/>
            <w:lang w:val="zh-Hans"/>
          </w:rPr>
          <w:t xml:space="preserve">8.3.8DATA_BUF_BA_LSB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5" w:history="1">
        <w:r w:rsidR="009404F9" w:rsidRPr="003B2B50">
          <w:rPr>
            <w:rStyle w:val="a9"/>
            <w:noProof/>
            <w:lang w:val="zh-Hans"/>
          </w:rPr>
          <w:t>39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4162551B" w14:textId="530953A6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6" w:history="1">
        <w:r w:rsidR="009404F9" w:rsidRPr="003B2B50">
          <w:rPr>
            <w:rStyle w:val="a9"/>
            <w:noProof/>
            <w:lang w:val="zh-Hans"/>
          </w:rPr>
          <w:t xml:space="preserve">8.3.9DATA_BUF_BA_MSB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6" w:history="1">
        <w:r w:rsidR="009404F9" w:rsidRPr="003B2B50">
          <w:rPr>
            <w:rStyle w:val="a9"/>
            <w:noProof/>
            <w:lang w:val="zh-Hans"/>
          </w:rPr>
          <w:t>39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467D6E7" w14:textId="3C37B420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7" w:history="1">
        <w:r w:rsidR="009404F9" w:rsidRPr="003B2B50">
          <w:rPr>
            <w:rStyle w:val="a9"/>
            <w:noProof/>
            <w:lang w:val="zh-Hans"/>
          </w:rPr>
          <w:t>8.3.10RKEY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7" w:history="1">
        <w:r w:rsidR="009404F9" w:rsidRPr="003B2B50">
          <w:rPr>
            <w:rStyle w:val="a9"/>
            <w:noProof/>
            <w:lang w:val="zh-Hans"/>
          </w:rPr>
          <w:t>39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4EAC63EA" w14:textId="23994B90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8" w:history="1">
        <w:r w:rsidR="009404F9" w:rsidRPr="003B2B50">
          <w:rPr>
            <w:rStyle w:val="a9"/>
            <w:noProof/>
            <w:lang w:val="zh-Hans"/>
          </w:rPr>
          <w:t xml:space="preserve">8.3.11VA_LSB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8" w:history="1">
        <w:r w:rsidR="009404F9" w:rsidRPr="003B2B50">
          <w:rPr>
            <w:rStyle w:val="a9"/>
            <w:noProof/>
            <w:lang w:val="zh-Hans"/>
          </w:rPr>
          <w:t>40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4681D58F" w14:textId="4042F29A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19" w:history="1">
        <w:r w:rsidR="009404F9" w:rsidRPr="003B2B50">
          <w:rPr>
            <w:rStyle w:val="a9"/>
            <w:noProof/>
            <w:lang w:val="zh-Hans"/>
          </w:rPr>
          <w:t xml:space="preserve">8.3.12VA_MSB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19" w:history="1">
        <w:r w:rsidR="009404F9" w:rsidRPr="003B2B50">
          <w:rPr>
            <w:rStyle w:val="a9"/>
            <w:noProof/>
            <w:lang w:val="zh-Hans"/>
          </w:rPr>
          <w:t>40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_Toc59101519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DEAA8B6" w14:textId="51A5BA2A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20" w:history="1">
        <w:r w:rsidR="009404F9" w:rsidRPr="003B2B50">
          <w:rPr>
            <w:rStyle w:val="a9"/>
            <w:noProof/>
            <w:lang w:val="zh-Hans"/>
          </w:rPr>
          <w:t xml:space="preserve">8.3.13PERF_CNT_LSB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0" w:history="1">
        <w:r w:rsidR="009404F9" w:rsidRPr="003B2B50">
          <w:rPr>
            <w:rStyle w:val="a9"/>
            <w:noProof/>
            <w:lang w:val="zh-Hans"/>
          </w:rPr>
          <w:t>40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E573F2F" w14:textId="54DC19EB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21" w:history="1">
        <w:r w:rsidR="009404F9" w:rsidRPr="003B2B50">
          <w:rPr>
            <w:rStyle w:val="a9"/>
            <w:noProof/>
            <w:lang w:val="zh-Hans"/>
          </w:rPr>
          <w:t xml:space="preserve">8.3.14PERF_CNT_MSB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1" w:history="1">
        <w:r w:rsidR="009404F9" w:rsidRPr="003B2B50">
          <w:rPr>
            <w:rStyle w:val="a9"/>
            <w:noProof/>
            <w:lang w:val="zh-Hans"/>
          </w:rPr>
          <w:t>40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641FCBA8" w14:textId="3AD3E288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22" w:history="1">
        <w:r w:rsidR="009404F9" w:rsidRPr="003B2B50">
          <w:rPr>
            <w:rStyle w:val="a9"/>
            <w:noProof/>
            <w:lang w:val="zh-Hans"/>
          </w:rPr>
          <w:t xml:space="preserve">8.3.15PERF_BW_PER_QP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2" w:history="1">
        <w:r w:rsidR="009404F9" w:rsidRPr="003B2B50">
          <w:rPr>
            <w:rStyle w:val="a9"/>
            <w:noProof/>
            <w:lang w:val="zh-Hans"/>
          </w:rPr>
          <w:t>40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32D4E737" w14:textId="119DB1C2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23" w:history="1">
        <w:r w:rsidR="009404F9" w:rsidRPr="003B2B50">
          <w:rPr>
            <w:rStyle w:val="a9"/>
            <w:noProof/>
            <w:lang w:val="zh-Hans"/>
          </w:rPr>
          <w:t xml:space="preserve">8.3.16WQE_BUF_BA_LSB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3" w:history="1">
        <w:r w:rsidR="009404F9" w:rsidRPr="003B2B50">
          <w:rPr>
            <w:rStyle w:val="a9"/>
            <w:noProof/>
            <w:lang w:val="zh-Hans"/>
          </w:rPr>
          <w:t>40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CB6F423" w14:textId="40405D58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24" w:history="1">
        <w:r w:rsidR="009404F9" w:rsidRPr="003B2B50">
          <w:rPr>
            <w:rStyle w:val="a9"/>
            <w:noProof/>
            <w:lang w:val="zh-Hans"/>
          </w:rPr>
          <w:t xml:space="preserve">8.3.17WQE_BUF_BA_MSB </w:t>
        </w:r>
        <w:r w:rsidR="009404F9" w:rsidRPr="003B2B50">
          <w:rPr>
            <w:rStyle w:val="a9"/>
            <w:noProof/>
            <w:lang w:val="zh-Hans"/>
          </w:rPr>
          <w:t>寄存器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4" w:history="1">
        <w:r w:rsidR="009404F9" w:rsidRPr="003B2B50">
          <w:rPr>
            <w:rStyle w:val="a9"/>
            <w:noProof/>
            <w:lang w:val="zh-Hans"/>
          </w:rPr>
          <w:t>41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1C09D50" w14:textId="21E007CB" w:rsidR="009404F9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59101525" w:history="1">
        <w:r w:rsidR="009404F9" w:rsidRPr="003B2B50">
          <w:rPr>
            <w:rStyle w:val="a9"/>
            <w:noProof/>
            <w:lang w:val="zh-Hans"/>
          </w:rPr>
          <w:t>9</w:t>
        </w:r>
        <w:r w:rsidR="009404F9" w:rsidRPr="003B2B50">
          <w:rPr>
            <w:rStyle w:val="a9"/>
            <w:noProof/>
            <w:lang w:val="zh-Hans"/>
          </w:rPr>
          <w:t>附录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5" w:history="1">
        <w:r w:rsidR="009404F9" w:rsidRPr="003B2B50">
          <w:rPr>
            <w:rStyle w:val="a9"/>
            <w:noProof/>
            <w:lang w:val="zh-Hans"/>
          </w:rPr>
          <w:t>41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_Toc59101525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555FBB30" w14:textId="48676B14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526" w:history="1">
        <w:r w:rsidR="009404F9" w:rsidRPr="003B2B50">
          <w:rPr>
            <w:rStyle w:val="a9"/>
            <w:noProof/>
            <w:lang w:val="zh-Hans"/>
          </w:rPr>
          <w:t>9.1ERNIC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6" w:history="1">
        <w:r w:rsidR="009404F9" w:rsidRPr="003B2B50">
          <w:rPr>
            <w:rStyle w:val="a9"/>
            <w:noProof/>
            <w:lang w:val="zh-Hans"/>
          </w:rPr>
          <w:t>41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_Toc59101526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r w:rsidR="009F57B1">
        <w:rPr>
          <w:lang w:val="zh-Hans"/>
        </w:rPr>
        <w:t xml:space="preserve"> </w:t>
      </w:r>
      <w:r w:rsidR="009F57B1">
        <w:rPr>
          <w:lang w:val="zh-Hans"/>
        </w:rPr>
        <w:t>上的接口</w:t>
      </w:r>
      <w:r w:rsidR="009F57B1">
        <w:rPr>
          <w:lang w:val="zh-Hans"/>
        </w:rPr>
        <w:t xml:space="preserve"> MTU </w:t>
      </w:r>
      <w:r w:rsidR="009F57B1">
        <w:rPr>
          <w:lang w:val="zh-Hans"/>
        </w:rPr>
        <w:t>设置</w:t>
      </w:r>
    </w:p>
    <w:p w14:paraId="549CF1F6" w14:textId="66BC48E2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527" w:history="1">
        <w:r w:rsidR="009404F9" w:rsidRPr="003B2B50">
          <w:rPr>
            <w:rStyle w:val="a9"/>
            <w:noProof/>
            <w:lang w:val="zh-Hans"/>
          </w:rPr>
          <w:t>9.2</w:t>
        </w:r>
        <w:r w:rsidR="009404F9" w:rsidRPr="003B2B50">
          <w:rPr>
            <w:rStyle w:val="a9"/>
            <w:noProof/>
            <w:lang w:val="zh-Hans"/>
          </w:rPr>
          <w:t>应用开发指南：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7" w:history="1">
        <w:r w:rsidR="009404F9" w:rsidRPr="003B2B50">
          <w:rPr>
            <w:rStyle w:val="a9"/>
            <w:noProof/>
            <w:lang w:val="zh-Hans"/>
          </w:rPr>
          <w:t>41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_Toc59101527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3FB4CD3" w14:textId="018D1674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28" w:history="1">
        <w:r w:rsidR="009404F9" w:rsidRPr="003B2B50">
          <w:rPr>
            <w:rStyle w:val="a9"/>
            <w:noProof/>
            <w:lang w:val="zh-Hans"/>
          </w:rPr>
          <w:t>9.2.1</w:t>
        </w:r>
        <w:r w:rsidR="009404F9" w:rsidRPr="003B2B50">
          <w:rPr>
            <w:rStyle w:val="a9"/>
            <w:noProof/>
            <w:lang w:val="zh-Hans"/>
          </w:rPr>
          <w:t>队列深度限制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8" w:history="1">
        <w:r w:rsidR="009404F9" w:rsidRPr="003B2B50">
          <w:rPr>
            <w:rStyle w:val="a9"/>
            <w:noProof/>
            <w:lang w:val="zh-Hans"/>
          </w:rPr>
          <w:t>42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_Toc59101528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7ABF080D" w14:textId="66B92857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29" w:history="1">
        <w:r w:rsidR="009404F9" w:rsidRPr="003B2B50">
          <w:rPr>
            <w:rStyle w:val="a9"/>
            <w:noProof/>
            <w:lang w:val="zh-Hans"/>
          </w:rPr>
          <w:t xml:space="preserve">9.2.2RQ </w:t>
        </w:r>
        <w:r w:rsidR="009404F9" w:rsidRPr="003B2B50">
          <w:rPr>
            <w:rStyle w:val="a9"/>
            <w:noProof/>
            <w:lang w:val="zh-Hans"/>
          </w:rPr>
          <w:t>缓冲区大小：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29" w:history="1">
        <w:r w:rsidR="009404F9" w:rsidRPr="003B2B50">
          <w:rPr>
            <w:rStyle w:val="a9"/>
            <w:noProof/>
            <w:lang w:val="zh-Hans"/>
          </w:rPr>
          <w:t>42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_Toc59101529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DA4CCEB" w14:textId="21D28BCF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30" w:history="1">
        <w:r w:rsidR="009404F9" w:rsidRPr="003B2B50">
          <w:rPr>
            <w:rStyle w:val="a9"/>
            <w:noProof/>
            <w:lang w:val="zh-Hans"/>
          </w:rPr>
          <w:t>9.2.3CQ</w:t>
        </w:r>
        <w:r w:rsidR="009404F9" w:rsidRPr="003B2B50">
          <w:rPr>
            <w:rStyle w:val="a9"/>
            <w:noProof/>
            <w:lang w:val="zh-Hans"/>
          </w:rPr>
          <w:t>通知：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_Toc59101530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30" w:history="1">
        <w:r w:rsidR="009404F9" w:rsidRPr="003B2B50">
          <w:rPr>
            <w:rStyle w:val="a9"/>
            <w:noProof/>
            <w:lang w:val="zh-Hans"/>
          </w:rPr>
          <w:t>43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_Toc59101530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655FFF5" w14:textId="277918E4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31" w:history="1">
        <w:r w:rsidR="009404F9" w:rsidRPr="003B2B50">
          <w:rPr>
            <w:rStyle w:val="a9"/>
            <w:noProof/>
            <w:lang w:val="zh-Hans"/>
          </w:rPr>
          <w:t>9.2.4</w:t>
        </w:r>
        <w:r w:rsidR="009404F9" w:rsidRPr="003B2B50">
          <w:rPr>
            <w:rStyle w:val="a9"/>
            <w:noProof/>
            <w:lang w:val="zh-Hans"/>
          </w:rPr>
          <w:t>内存注册：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_Toc59101531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31" w:history="1">
        <w:r w:rsidR="009404F9" w:rsidRPr="003B2B50">
          <w:rPr>
            <w:rStyle w:val="a9"/>
            <w:noProof/>
            <w:lang w:val="zh-Hans"/>
          </w:rPr>
          <w:t>43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_Toc59101531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2C491067" w14:textId="2CBE09D8" w:rsidR="009404F9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59101532" w:history="1">
        <w:r w:rsidR="009404F9" w:rsidRPr="003B2B50">
          <w:rPr>
            <w:rStyle w:val="a9"/>
            <w:noProof/>
            <w:lang w:val="zh-Hans"/>
          </w:rPr>
          <w:t>9.2.5</w:t>
        </w:r>
        <w:r w:rsidR="009404F9" w:rsidRPr="003B2B50">
          <w:rPr>
            <w:rStyle w:val="a9"/>
            <w:noProof/>
            <w:lang w:val="zh-Hans"/>
          </w:rPr>
          <w:t>内存分配：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_Toc59101532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32" w:history="1">
        <w:r w:rsidR="009404F9" w:rsidRPr="003B2B50">
          <w:rPr>
            <w:rStyle w:val="a9"/>
            <w:noProof/>
            <w:lang w:val="zh-Hans"/>
          </w:rPr>
          <w:t>43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_Toc59101532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0A071451" w14:textId="1E9C7CE2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59101533" w:history="1">
        <w:r w:rsidR="009404F9" w:rsidRPr="003B2B50">
          <w:rPr>
            <w:rStyle w:val="a9"/>
            <w:noProof/>
            <w:lang w:val="zh-Hans"/>
          </w:rPr>
          <w:t>9.3</w:t>
        </w:r>
        <w:r w:rsidR="009404F9" w:rsidRPr="003B2B50">
          <w:rPr>
            <w:rStyle w:val="a9"/>
            <w:noProof/>
            <w:lang w:val="zh-Hans"/>
          </w:rPr>
          <w:t>读取</w:t>
        </w:r>
        <w:r w:rsidR="009404F9" w:rsidRPr="003B2B50">
          <w:rPr>
            <w:rStyle w:val="a9"/>
            <w:noProof/>
            <w:lang w:val="zh-Hans"/>
          </w:rPr>
          <w:t xml:space="preserve"> ERNIC </w:t>
        </w:r>
        <w:r w:rsidR="009404F9" w:rsidRPr="003B2B50">
          <w:rPr>
            <w:rStyle w:val="a9"/>
            <w:noProof/>
            <w:lang w:val="zh-Hans"/>
          </w:rPr>
          <w:t>暂停</w:t>
        </w:r>
        <w:r w:rsidR="009404F9" w:rsidRPr="003B2B50">
          <w:rPr>
            <w:rStyle w:val="a9"/>
            <w:noProof/>
            <w:lang w:val="zh-Hans"/>
          </w:rPr>
          <w:t xml:space="preserve"> </w:t>
        </w:r>
        <w:r w:rsidR="009404F9" w:rsidRPr="003B2B50">
          <w:rPr>
            <w:rStyle w:val="a9"/>
            <w:noProof/>
            <w:lang w:val="zh-Hans"/>
          </w:rPr>
          <w:t>（</w:t>
        </w:r>
        <w:r w:rsidR="009404F9" w:rsidRPr="003B2B50">
          <w:rPr>
            <w:rStyle w:val="a9"/>
            <w:noProof/>
            <w:lang w:val="zh-Hans"/>
          </w:rPr>
          <w:t>PFC</w:t>
        </w:r>
        <w:r w:rsidR="009404F9" w:rsidRPr="003B2B50">
          <w:rPr>
            <w:rStyle w:val="a9"/>
            <w:noProof/>
            <w:lang w:val="zh-Hans"/>
          </w:rPr>
          <w:t>）</w:t>
        </w:r>
        <w:r w:rsidR="009404F9" w:rsidRPr="003B2B50">
          <w:rPr>
            <w:rStyle w:val="a9"/>
            <w:noProof/>
            <w:lang w:val="zh-Hans"/>
          </w:rPr>
          <w:t xml:space="preserve"> </w:t>
        </w:r>
        <w:r w:rsidR="009404F9" w:rsidRPr="003B2B50">
          <w:rPr>
            <w:rStyle w:val="a9"/>
            <w:noProof/>
            <w:lang w:val="zh-Hans"/>
          </w:rPr>
          <w:t>计数器：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_Toc59101533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33" w:history="1">
        <w:r w:rsidR="009404F9" w:rsidRPr="003B2B50">
          <w:rPr>
            <w:rStyle w:val="a9"/>
            <w:noProof/>
            <w:lang w:val="zh-Hans"/>
          </w:rPr>
          <w:t>46</w:t>
        </w:r>
        <w:r w:rsidR="009404F9">
          <w:rPr>
            <w:noProof/>
            <w:lang w:val="zh-Hans"/>
          </w:rPr>
          <w:tab/>
        </w:r>
        <w:r w:rsidR="009404F9">
          <w:rPr>
            <w:noProof/>
            <w:webHidden/>
            <w:lang w:val="zh-Hans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/>
          </w:rPr>
          <w:instrText xml:space="preserve"> PAGEREF _Toc59101533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</w:p>
    <w:p w14:paraId="4CA3132F" w14:textId="53CDEBF9" w:rsidR="009404F9" w:rsidRDefault="00000000">
      <w:pPr>
        <w:pStyle w:val="TOC2"/>
        <w:tabs>
          <w:tab w:val="left" w:pos="880"/>
          <w:tab w:val="right" w:leader="dot" w:pos="9350"/>
        </w:tabs>
        <w:rPr>
          <w:noProof/>
          <w:lang w:eastAsia="zh-CN"/>
        </w:rPr>
      </w:pPr>
      <w:hyperlink w:anchor="_Toc59101534" w:history="1">
        <w:r w:rsidR="009404F9" w:rsidRPr="003B2B50">
          <w:rPr>
            <w:rStyle w:val="a9"/>
            <w:noProof/>
            <w:lang w:val="zh-Hans" w:eastAsia="zh-CN"/>
          </w:rPr>
          <w:t>9.4</w:t>
        </w:r>
        <w:r w:rsidR="009404F9" w:rsidRPr="003B2B50">
          <w:rPr>
            <w:rStyle w:val="a9"/>
            <w:noProof/>
            <w:lang w:val="zh-Hans" w:eastAsia="zh-CN"/>
          </w:rPr>
          <w:t>在</w:t>
        </w:r>
        <w:r w:rsidR="009404F9" w:rsidRPr="003B2B50">
          <w:rPr>
            <w:rStyle w:val="a9"/>
            <w:noProof/>
            <w:lang w:val="zh-Hans" w:eastAsia="zh-CN"/>
          </w:rPr>
          <w:t xml:space="preserve"> x86</w:t>
        </w:r>
        <w:r w:rsidR="009404F9" w:rsidRPr="003B2B50">
          <w:rPr>
            <w:rStyle w:val="a9"/>
            <w:noProof/>
            <w:lang w:val="zh-Hans" w:eastAsia="zh-CN"/>
          </w:rPr>
          <w:t>：</w:t>
        </w:r>
        <w:r w:rsidR="009404F9">
          <w:rPr>
            <w:noProof/>
            <w:lang w:val="zh-Hans" w:eastAsia="zh-CN"/>
          </w:rPr>
          <w:tab/>
        </w:r>
        <w:r w:rsidR="009404F9">
          <w:rPr>
            <w:noProof/>
            <w:webHidden/>
            <w:lang w:val="zh-Hans" w:eastAsia="zh-CN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 w:eastAsia="zh-CN"/>
          </w:rPr>
          <w:instrText xml:space="preserve"> PAGEREF _Toc59101534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hyperlink w:anchor="_Toc59101534" w:history="1">
        <w:r w:rsidR="009404F9" w:rsidRPr="003B2B50">
          <w:rPr>
            <w:rStyle w:val="a9"/>
            <w:noProof/>
            <w:lang w:val="zh-Hans" w:eastAsia="zh-CN"/>
          </w:rPr>
          <w:t>46</w:t>
        </w:r>
        <w:r w:rsidR="009404F9">
          <w:rPr>
            <w:noProof/>
            <w:lang w:val="zh-Hans" w:eastAsia="zh-CN"/>
          </w:rPr>
          <w:tab/>
        </w:r>
        <w:r w:rsidR="009404F9">
          <w:rPr>
            <w:noProof/>
            <w:webHidden/>
            <w:lang w:val="zh-Hans" w:eastAsia="zh-CN"/>
          </w:rPr>
          <w:tab/>
        </w:r>
        <w:r w:rsidR="009404F9">
          <w:rPr>
            <w:noProof/>
            <w:webHidden/>
            <w:lang w:val="zh-Hans"/>
          </w:rPr>
          <w:fldChar w:fldCharType="begin"/>
        </w:r>
        <w:r w:rsidR="009404F9">
          <w:rPr>
            <w:noProof/>
            <w:webHidden/>
            <w:lang w:val="zh-Hans" w:eastAsia="zh-CN"/>
          </w:rPr>
          <w:instrText xml:space="preserve"> PAGEREF _Toc59101534 \h </w:instrText>
        </w:r>
        <w:r w:rsidR="009404F9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9404F9">
          <w:rPr>
            <w:noProof/>
            <w:webHidden/>
            <w:lang w:val="zh-Hans"/>
          </w:rPr>
          <w:fldChar w:fldCharType="end"/>
        </w:r>
      </w:hyperlink>
      <w:r w:rsidR="009F57B1">
        <w:rPr>
          <w:lang w:val="zh-Hans" w:eastAsia="zh-CN"/>
        </w:rPr>
        <w:t xml:space="preserve"> </w:t>
      </w:r>
      <w:r w:rsidR="009F57B1">
        <w:rPr>
          <w:lang w:val="zh-Hans" w:eastAsia="zh-CN"/>
        </w:rPr>
        <w:t>上对包进行性能测试编译</w:t>
      </w:r>
    </w:p>
    <w:p w14:paraId="61446478" w14:textId="2723CEEA" w:rsidR="00277C3D" w:rsidRDefault="004824D6" w:rsidP="00FC6EA7">
      <w:pPr>
        <w:rPr>
          <w:rFonts w:cs="Arial"/>
          <w:lang w:eastAsia="zh-CN"/>
        </w:rPr>
      </w:pPr>
      <w:r w:rsidRPr="002C4CAD">
        <w:rPr>
          <w:rFonts w:cs="Arial"/>
        </w:rPr>
        <w:fldChar w:fldCharType="end"/>
      </w:r>
    </w:p>
    <w:p w14:paraId="230DA6C7" w14:textId="77777777" w:rsidR="0031330C" w:rsidRDefault="0031330C" w:rsidP="00FC6EA7">
      <w:pPr>
        <w:rPr>
          <w:rFonts w:cs="Arial"/>
          <w:lang w:eastAsia="zh-CN"/>
        </w:rPr>
      </w:pPr>
    </w:p>
    <w:p w14:paraId="0E21FB5A" w14:textId="77777777" w:rsidR="00045243" w:rsidRDefault="002D178F" w:rsidP="00167F2C">
      <w:pPr>
        <w:pStyle w:val="1"/>
      </w:pPr>
      <w:bookmarkStart w:id="1" w:name="_Toc59101477"/>
      <w:r w:rsidRPr="00167F2C">
        <w:rPr>
          <w:lang w:val="zh-Hans"/>
        </w:rPr>
        <w:t>目录</w:t>
      </w:r>
      <w:bookmarkEnd w:id="1"/>
    </w:p>
    <w:p w14:paraId="09E9361D" w14:textId="6C805CDA" w:rsidR="00D7490F" w:rsidRDefault="00EC46B3">
      <w:pPr>
        <w:pStyle w:val="af1"/>
        <w:tabs>
          <w:tab w:val="right" w:leader="dot" w:pos="9350"/>
        </w:tabs>
        <w:rPr>
          <w:noProof/>
        </w:rPr>
      </w:pPr>
      <w:r w:rsidRPr="00394D07">
        <w:rPr>
          <w:rStyle w:val="a9"/>
          <w:b/>
          <w:bCs/>
          <w:noProof/>
          <w:lang w:val="zh-Hans" w:bidi="en-US"/>
        </w:rPr>
        <w:fldChar w:fldCharType="begin"/>
      </w:r>
      <w:r w:rsidRPr="00394D07">
        <w:rPr>
          <w:rStyle w:val="a9"/>
          <w:noProof/>
          <w:lang w:val="zh-Hans" w:bidi="en-US"/>
        </w:rPr>
        <w:instrText xml:space="preserve"> TOC \h \z \c "Figure" </w:instrText>
      </w:r>
      <w:r w:rsidRPr="00394D07">
        <w:rPr>
          <w:rStyle w:val="a9"/>
          <w:b/>
          <w:bCs/>
          <w:noProof/>
          <w:lang w:val="zh-Hans" w:bidi="en-US"/>
        </w:rPr>
        <w:fldChar w:fldCharType="separate"/>
      </w:r>
      <w:hyperlink w:anchor="_Toc79153047" w:history="1">
        <w:r w:rsidR="00D7490F" w:rsidRPr="006321A7">
          <w:rPr>
            <w:rStyle w:val="a9"/>
            <w:noProof/>
            <w:lang w:val="zh-Hans" w:bidi="en-US"/>
          </w:rPr>
          <w:t>图</w:t>
        </w:r>
        <w:r w:rsidR="00D7490F" w:rsidRPr="006321A7">
          <w:rPr>
            <w:rStyle w:val="a9"/>
            <w:noProof/>
            <w:lang w:val="zh-Hans" w:bidi="en-US"/>
          </w:rPr>
          <w:t xml:space="preserve"> 1</w:t>
        </w:r>
        <w:r w:rsidR="00D7490F" w:rsidRPr="006321A7">
          <w:rPr>
            <w:rStyle w:val="a9"/>
            <w:noProof/>
            <w:lang w:val="zh-Hans" w:bidi="en-US"/>
          </w:rPr>
          <w:t>：</w:t>
        </w:r>
        <w:r w:rsidR="00D7490F" w:rsidRPr="006321A7">
          <w:rPr>
            <w:rStyle w:val="a9"/>
            <w:noProof/>
            <w:lang w:val="zh-Hans" w:bidi="en-US"/>
          </w:rPr>
          <w:t xml:space="preserve">ERNIC </w:t>
        </w:r>
        <w:r w:rsidR="00D7490F" w:rsidRPr="006321A7">
          <w:rPr>
            <w:rStyle w:val="a9"/>
            <w:noProof/>
            <w:lang w:val="zh-Hans" w:bidi="en-US"/>
          </w:rPr>
          <w:t>参考设计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_Toc79153047 \h </w:instrText>
        </w:r>
        <w:r w:rsidR="00D7490F">
          <w:rPr>
            <w:noProof/>
            <w:webHidden/>
            <w:lang w:val="zh-Hans"/>
          </w:rPr>
        </w:r>
        <w:r w:rsidR="00000000"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  <w:hyperlink w:anchor="_Toc79153047" w:history="1">
        <w:r w:rsidR="00D7490F" w:rsidRPr="006321A7">
          <w:rPr>
            <w:rStyle w:val="a9"/>
            <w:noProof/>
            <w:lang w:val="zh-Hans" w:bidi="en-US"/>
          </w:rPr>
          <w:t>6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_Toc79153047 \h </w:instrText>
        </w:r>
        <w:r w:rsidR="00D7490F">
          <w:rPr>
            <w:noProof/>
            <w:webHidden/>
            <w:lang w:val="zh-Hans"/>
          </w:rPr>
        </w:r>
        <w:r w:rsidR="00000000"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</w:p>
    <w:p w14:paraId="52CDAA4F" w14:textId="10FDC1DF" w:rsidR="00D7490F" w:rsidRDefault="00000000">
      <w:pPr>
        <w:pStyle w:val="af1"/>
        <w:tabs>
          <w:tab w:val="right" w:leader="dot" w:pos="9350"/>
        </w:tabs>
        <w:rPr>
          <w:noProof/>
        </w:rPr>
      </w:pPr>
      <w:hyperlink w:anchor="_Toc79153048" w:history="1">
        <w:r w:rsidR="00D7490F" w:rsidRPr="006321A7">
          <w:rPr>
            <w:rStyle w:val="a9"/>
            <w:noProof/>
            <w:lang w:val="zh-Hans" w:bidi="en-US"/>
          </w:rPr>
          <w:t>图</w:t>
        </w:r>
        <w:r w:rsidR="00D7490F" w:rsidRPr="006321A7">
          <w:rPr>
            <w:rStyle w:val="a9"/>
            <w:noProof/>
            <w:lang w:val="zh-Hans" w:bidi="en-US"/>
          </w:rPr>
          <w:t xml:space="preserve"> 2 ERNIC </w:t>
        </w:r>
        <w:r w:rsidR="00D7490F" w:rsidRPr="006321A7">
          <w:rPr>
            <w:rStyle w:val="a9"/>
            <w:noProof/>
            <w:lang w:val="zh-Hans" w:bidi="en-US"/>
          </w:rPr>
          <w:t>参考设计包硬件内容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_Toc79153048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  <w:hyperlink w:anchor="_Toc79153048" w:history="1">
        <w:r w:rsidR="00D7490F" w:rsidRPr="006321A7">
          <w:rPr>
            <w:rStyle w:val="a9"/>
            <w:noProof/>
            <w:lang w:val="zh-Hans" w:bidi="en-US"/>
          </w:rPr>
          <w:t>7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_Toc79153048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</w:p>
    <w:p w14:paraId="370B863F" w14:textId="2AF24EDD" w:rsidR="00D7490F" w:rsidRDefault="00000000">
      <w:pPr>
        <w:pStyle w:val="af1"/>
        <w:tabs>
          <w:tab w:val="right" w:leader="dot" w:pos="9350"/>
        </w:tabs>
        <w:rPr>
          <w:noProof/>
        </w:rPr>
      </w:pPr>
      <w:hyperlink w:anchor="_Toc79153049" w:history="1">
        <w:r w:rsidR="00D7490F" w:rsidRPr="006321A7">
          <w:rPr>
            <w:rStyle w:val="a9"/>
            <w:noProof/>
            <w:lang w:val="zh-Hans" w:bidi="en-US"/>
          </w:rPr>
          <w:t>图</w:t>
        </w:r>
        <w:r w:rsidR="00D7490F" w:rsidRPr="006321A7">
          <w:rPr>
            <w:rStyle w:val="a9"/>
            <w:noProof/>
            <w:lang w:val="zh-Hans" w:bidi="en-US"/>
          </w:rPr>
          <w:t xml:space="preserve"> 3</w:t>
        </w:r>
        <w:r w:rsidR="00D7490F" w:rsidRPr="006321A7">
          <w:rPr>
            <w:rStyle w:val="a9"/>
            <w:noProof/>
            <w:lang w:val="zh-Hans" w:bidi="en-US"/>
          </w:rPr>
          <w:t>：</w:t>
        </w:r>
        <w:r w:rsidR="00D7490F" w:rsidRPr="006321A7">
          <w:rPr>
            <w:rStyle w:val="a9"/>
            <w:noProof/>
            <w:lang w:val="zh-Hans" w:bidi="en-US"/>
          </w:rPr>
          <w:t xml:space="preserve">ERNIC </w:t>
        </w:r>
        <w:r w:rsidR="00D7490F" w:rsidRPr="006321A7">
          <w:rPr>
            <w:rStyle w:val="a9"/>
            <w:noProof/>
            <w:lang w:val="zh-Hans" w:bidi="en-US"/>
          </w:rPr>
          <w:t>参考设计包软件内容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_Toc79153049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  <w:hyperlink w:anchor="_Toc79153049" w:history="1">
        <w:r w:rsidR="00D7490F" w:rsidRPr="006321A7">
          <w:rPr>
            <w:rStyle w:val="a9"/>
            <w:noProof/>
            <w:lang w:val="zh-Hans" w:bidi="en-US"/>
          </w:rPr>
          <w:t>8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_Toc79153049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</w:p>
    <w:p w14:paraId="5029E7CB" w14:textId="5F0EA414" w:rsidR="00D7490F" w:rsidRDefault="00000000">
      <w:pPr>
        <w:pStyle w:val="af1"/>
        <w:tabs>
          <w:tab w:val="right" w:leader="dot" w:pos="9350"/>
        </w:tabs>
        <w:rPr>
          <w:noProof/>
        </w:rPr>
      </w:pPr>
      <w:hyperlink w:anchor="_Toc79153050" w:history="1">
        <w:r w:rsidR="00D7490F" w:rsidRPr="006321A7">
          <w:rPr>
            <w:rStyle w:val="a9"/>
            <w:noProof/>
            <w:lang w:val="zh-Hans" w:bidi="en-US"/>
          </w:rPr>
          <w:t>图</w:t>
        </w:r>
        <w:r w:rsidR="00D7490F" w:rsidRPr="006321A7">
          <w:rPr>
            <w:rStyle w:val="a9"/>
            <w:noProof/>
            <w:lang w:val="zh-Hans" w:bidi="en-US"/>
          </w:rPr>
          <w:t xml:space="preserve"> 4</w:t>
        </w:r>
        <w:r w:rsidR="00D7490F" w:rsidRPr="006321A7">
          <w:rPr>
            <w:rStyle w:val="a9"/>
            <w:noProof/>
            <w:lang w:val="zh-Hans" w:bidi="en-US"/>
          </w:rPr>
          <w:t>：准备下载二进制文件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_Toc79153050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  <w:hyperlink w:anchor="_Toc79153050" w:history="1">
        <w:r w:rsidR="00D7490F" w:rsidRPr="006321A7">
          <w:rPr>
            <w:rStyle w:val="a9"/>
            <w:noProof/>
            <w:lang w:val="zh-Hans" w:bidi="en-US"/>
          </w:rPr>
          <w:t>9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_Toc79153050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</w:p>
    <w:p w14:paraId="72AE2678" w14:textId="62DB278B" w:rsidR="00D7490F" w:rsidRDefault="00000000">
      <w:pPr>
        <w:pStyle w:val="af1"/>
        <w:tabs>
          <w:tab w:val="right" w:leader="dot" w:pos="9350"/>
        </w:tabs>
        <w:rPr>
          <w:noProof/>
        </w:rPr>
      </w:pPr>
      <w:hyperlink w:anchor="_Toc79153051" w:history="1">
        <w:r w:rsidR="00D7490F" w:rsidRPr="006321A7">
          <w:rPr>
            <w:rStyle w:val="a9"/>
            <w:noProof/>
            <w:lang w:val="zh-Hans" w:bidi="en-US"/>
          </w:rPr>
          <w:t>图</w:t>
        </w:r>
        <w:r w:rsidR="00D7490F" w:rsidRPr="006321A7">
          <w:rPr>
            <w:rStyle w:val="a9"/>
            <w:noProof/>
            <w:lang w:val="zh-Hans" w:bidi="en-US"/>
          </w:rPr>
          <w:t xml:space="preserve"> 5 </w:t>
        </w:r>
        <w:r w:rsidR="00D7490F" w:rsidRPr="006321A7">
          <w:rPr>
            <w:rStyle w:val="a9"/>
            <w:noProof/>
            <w:lang w:val="zh-Hans" w:bidi="en-US"/>
          </w:rPr>
          <w:t>具有</w:t>
        </w:r>
        <w:r w:rsidR="00D7490F" w:rsidRPr="006321A7">
          <w:rPr>
            <w:rStyle w:val="a9"/>
            <w:noProof/>
            <w:lang w:val="zh-Hans" w:bidi="en-US"/>
          </w:rPr>
          <w:t xml:space="preserve"> 250SoC</w:t>
        </w:r>
        <w:r w:rsidR="00D7490F" w:rsidRPr="006321A7">
          <w:rPr>
            <w:rStyle w:val="a9"/>
            <w:noProof/>
            <w:lang w:val="zh-Hans" w:bidi="en-US"/>
          </w:rPr>
          <w:t>、</w:t>
        </w:r>
        <w:r w:rsidR="00D7490F" w:rsidRPr="006321A7">
          <w:rPr>
            <w:rStyle w:val="a9"/>
            <w:noProof/>
            <w:lang w:val="zh-Hans" w:bidi="en-US"/>
          </w:rPr>
          <w:t xml:space="preserve">Mellanox RNIC </w:t>
        </w:r>
        <w:r w:rsidR="00D7490F" w:rsidRPr="006321A7">
          <w:rPr>
            <w:rStyle w:val="a9"/>
            <w:noProof/>
            <w:lang w:val="zh-Hans" w:bidi="en-US"/>
          </w:rPr>
          <w:t>和连接性的俯视图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_Toc79153051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  <w:hyperlink w:anchor="_Toc79153051" w:history="1">
        <w:r w:rsidR="00D7490F" w:rsidRPr="006321A7">
          <w:rPr>
            <w:rStyle w:val="a9"/>
            <w:noProof/>
            <w:lang w:val="zh-Hans" w:bidi="en-US"/>
          </w:rPr>
          <w:t>17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_Toc79153051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</w:p>
    <w:p w14:paraId="1E06ADA0" w14:textId="2D0386C8" w:rsidR="00D7490F" w:rsidRDefault="00000000">
      <w:pPr>
        <w:pStyle w:val="af1"/>
        <w:tabs>
          <w:tab w:val="right" w:leader="dot" w:pos="9350"/>
        </w:tabs>
        <w:rPr>
          <w:noProof/>
        </w:rPr>
      </w:pPr>
      <w:hyperlink w:anchor="_Toc79153052" w:history="1">
        <w:r w:rsidR="00D7490F" w:rsidRPr="006321A7">
          <w:rPr>
            <w:rStyle w:val="a9"/>
            <w:noProof/>
            <w:lang w:val="zh-Hans" w:bidi="en-US"/>
          </w:rPr>
          <w:t>图</w:t>
        </w:r>
        <w:r w:rsidR="00D7490F" w:rsidRPr="006321A7">
          <w:rPr>
            <w:rStyle w:val="a9"/>
            <w:noProof/>
            <w:lang w:val="zh-Hans" w:bidi="en-US"/>
          </w:rPr>
          <w:t xml:space="preserve"> 6</w:t>
        </w:r>
        <w:r w:rsidR="00D7490F" w:rsidRPr="006321A7">
          <w:rPr>
            <w:rStyle w:val="a9"/>
            <w:noProof/>
            <w:lang w:val="zh-Hans" w:bidi="en-US"/>
          </w:rPr>
          <w:t>：</w:t>
        </w:r>
        <w:r w:rsidR="00D7490F" w:rsidRPr="006321A7">
          <w:rPr>
            <w:rStyle w:val="a9"/>
            <w:noProof/>
            <w:lang w:val="zh-Hans" w:bidi="en-US"/>
          </w:rPr>
          <w:t xml:space="preserve">ERNIC </w:t>
        </w:r>
        <w:r w:rsidR="00D7490F" w:rsidRPr="006321A7">
          <w:rPr>
            <w:rStyle w:val="a9"/>
            <w:noProof/>
            <w:lang w:val="zh-Hans" w:bidi="en-US"/>
          </w:rPr>
          <w:t>到</w:t>
        </w:r>
        <w:r w:rsidR="00D7490F" w:rsidRPr="006321A7">
          <w:rPr>
            <w:rStyle w:val="a9"/>
            <w:noProof/>
            <w:lang w:val="zh-Hans" w:bidi="en-US"/>
          </w:rPr>
          <w:t xml:space="preserve"> ERNIC </w:t>
        </w:r>
        <w:r w:rsidR="00D7490F" w:rsidRPr="006321A7">
          <w:rPr>
            <w:rStyle w:val="a9"/>
            <w:noProof/>
            <w:lang w:val="zh-Hans" w:bidi="en-US"/>
          </w:rPr>
          <w:t>设置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_Toc79153052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  <w:hyperlink w:anchor="_Toc79153052" w:history="1">
        <w:r w:rsidR="00D7490F" w:rsidRPr="006321A7">
          <w:rPr>
            <w:rStyle w:val="a9"/>
            <w:noProof/>
            <w:lang w:val="zh-Hans" w:bidi="en-US"/>
          </w:rPr>
          <w:t>18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_Toc79153052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</w:p>
    <w:p w14:paraId="013F997D" w14:textId="2D7E1590" w:rsidR="00D7490F" w:rsidRDefault="00000000">
      <w:pPr>
        <w:pStyle w:val="af1"/>
        <w:tabs>
          <w:tab w:val="right" w:leader="dot" w:pos="9350"/>
        </w:tabs>
        <w:rPr>
          <w:noProof/>
        </w:rPr>
      </w:pPr>
      <w:hyperlink w:anchor="_Toc79153053" w:history="1">
        <w:r w:rsidR="00D7490F" w:rsidRPr="006321A7">
          <w:rPr>
            <w:rStyle w:val="a9"/>
            <w:noProof/>
            <w:lang w:val="zh-Hans" w:bidi="en-US"/>
          </w:rPr>
          <w:t>图</w:t>
        </w:r>
        <w:r w:rsidR="00D7490F" w:rsidRPr="006321A7">
          <w:rPr>
            <w:rStyle w:val="a9"/>
            <w:noProof/>
            <w:lang w:val="zh-Hans" w:bidi="en-US"/>
          </w:rPr>
          <w:t xml:space="preserve"> 7</w:t>
        </w:r>
        <w:r w:rsidR="00D7490F" w:rsidRPr="006321A7">
          <w:rPr>
            <w:rStyle w:val="a9"/>
            <w:noProof/>
            <w:lang w:val="zh-Hans" w:bidi="en-US"/>
          </w:rPr>
          <w:t>：通过开关连接到其他</w:t>
        </w:r>
        <w:r w:rsidR="00D7490F" w:rsidRPr="006321A7">
          <w:rPr>
            <w:rStyle w:val="a9"/>
            <w:noProof/>
            <w:lang w:val="zh-Hans" w:bidi="en-US"/>
          </w:rPr>
          <w:t xml:space="preserve"> RNIC </w:t>
        </w:r>
        <w:r w:rsidR="00D7490F" w:rsidRPr="006321A7">
          <w:rPr>
            <w:rStyle w:val="a9"/>
            <w:noProof/>
            <w:lang w:val="zh-Hans" w:bidi="en-US"/>
          </w:rPr>
          <w:t>的</w:t>
        </w:r>
        <w:r w:rsidR="00D7490F" w:rsidRPr="006321A7">
          <w:rPr>
            <w:rStyle w:val="a9"/>
            <w:noProof/>
            <w:lang w:val="zh-Hans" w:bidi="en-US"/>
          </w:rPr>
          <w:t xml:space="preserve"> ERNIC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_Toc79153053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  <w:hyperlink w:anchor="_Toc79153053" w:history="1">
        <w:r w:rsidR="00D7490F" w:rsidRPr="006321A7">
          <w:rPr>
            <w:rStyle w:val="a9"/>
            <w:noProof/>
            <w:lang w:val="zh-Hans" w:bidi="en-US"/>
          </w:rPr>
          <w:t>19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_Toc79153053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</w:p>
    <w:p w14:paraId="7FEFF306" w14:textId="1903619E" w:rsidR="00D7490F" w:rsidRDefault="00000000">
      <w:pPr>
        <w:pStyle w:val="af1"/>
        <w:tabs>
          <w:tab w:val="right" w:leader="dot" w:pos="9350"/>
        </w:tabs>
        <w:rPr>
          <w:noProof/>
        </w:rPr>
      </w:pPr>
      <w:hyperlink w:anchor="_Toc79153054" w:history="1">
        <w:r w:rsidR="00D7490F" w:rsidRPr="006321A7">
          <w:rPr>
            <w:rStyle w:val="a9"/>
            <w:noProof/>
            <w:lang w:val="zh-Hans" w:bidi="en-US"/>
          </w:rPr>
          <w:t>图</w:t>
        </w:r>
        <w:r w:rsidR="00D7490F" w:rsidRPr="006321A7">
          <w:rPr>
            <w:rStyle w:val="a9"/>
            <w:noProof/>
            <w:lang w:val="zh-Hans" w:bidi="en-US"/>
          </w:rPr>
          <w:t xml:space="preserve"> 8</w:t>
        </w:r>
        <w:r w:rsidR="00D7490F" w:rsidRPr="006321A7">
          <w:rPr>
            <w:rStyle w:val="a9"/>
            <w:noProof/>
            <w:lang w:val="zh-Hans" w:bidi="en-US"/>
          </w:rPr>
          <w:t>：</w:t>
        </w:r>
        <w:r w:rsidR="00D7490F" w:rsidRPr="006321A7">
          <w:rPr>
            <w:rStyle w:val="a9"/>
            <w:noProof/>
            <w:lang w:val="zh-Hans" w:bidi="en-US"/>
          </w:rPr>
          <w:t xml:space="preserve">ERNIC </w:t>
        </w:r>
        <w:r w:rsidR="00D7490F" w:rsidRPr="006321A7">
          <w:rPr>
            <w:rStyle w:val="a9"/>
            <w:noProof/>
            <w:lang w:val="zh-Hans" w:bidi="en-US"/>
          </w:rPr>
          <w:t>参考设计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_Toc79153054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  <w:hyperlink w:anchor="_Toc79153054" w:history="1">
        <w:r w:rsidR="00D7490F" w:rsidRPr="006321A7">
          <w:rPr>
            <w:rStyle w:val="a9"/>
            <w:noProof/>
            <w:lang w:val="zh-Hans" w:bidi="en-US"/>
          </w:rPr>
          <w:t>43</w:t>
        </w:r>
        <w:r w:rsidR="00D7490F">
          <w:rPr>
            <w:noProof/>
            <w:webHidden/>
            <w:lang w:val="zh-Hans"/>
          </w:rPr>
          <w:tab/>
        </w:r>
        <w:r w:rsidR="00D7490F">
          <w:rPr>
            <w:noProof/>
            <w:webHidden/>
            <w:lang w:val="zh-Hans"/>
          </w:rPr>
          <w:fldChar w:fldCharType="begin"/>
        </w:r>
        <w:r w:rsidR="00D7490F">
          <w:rPr>
            <w:noProof/>
            <w:webHidden/>
            <w:lang w:val="zh-Hans"/>
          </w:rPr>
          <w:instrText xml:space="preserve"> PAGEREF _Toc79153054 \h </w:instrText>
        </w:r>
        <w:r w:rsidR="00D7490F">
          <w:rPr>
            <w:noProof/>
            <w:webHidden/>
            <w:lang w:val="zh-Hans"/>
          </w:rPr>
        </w:r>
        <w:r>
          <w:rPr>
            <w:noProof/>
            <w:webHidden/>
            <w:lang w:val="zh-Hans"/>
          </w:rPr>
          <w:fldChar w:fldCharType="separate"/>
        </w:r>
        <w:r w:rsidR="00D7490F">
          <w:rPr>
            <w:noProof/>
            <w:webHidden/>
            <w:lang w:val="zh-Hans"/>
          </w:rPr>
          <w:fldChar w:fldCharType="end"/>
        </w:r>
      </w:hyperlink>
    </w:p>
    <w:p w14:paraId="35304963" w14:textId="5F975CB8" w:rsidR="008E741E" w:rsidRPr="00394D07" w:rsidRDefault="00EC46B3" w:rsidP="002C4CAD">
      <w:pPr>
        <w:spacing w:after="200" w:line="276" w:lineRule="auto"/>
        <w:rPr>
          <w:rStyle w:val="a9"/>
          <w:noProof/>
          <w:lang w:bidi="en-US"/>
        </w:rPr>
      </w:pPr>
      <w:r w:rsidRPr="00394D07">
        <w:rPr>
          <w:rStyle w:val="a9"/>
          <w:noProof/>
          <w:lang w:bidi="en-US"/>
        </w:rPr>
        <w:fldChar w:fldCharType="end"/>
      </w:r>
    </w:p>
    <w:p w14:paraId="7647795A" w14:textId="295419A0" w:rsidR="00E44813" w:rsidRPr="002A1E2A" w:rsidRDefault="002D5077" w:rsidP="00DB1D99">
      <w:pPr>
        <w:spacing w:after="200" w:line="276" w:lineRule="auto"/>
        <w:rPr>
          <w:sz w:val="28"/>
        </w:rPr>
      </w:pPr>
      <w:r>
        <w:rPr>
          <w:lang w:val="zh-Hans"/>
        </w:rPr>
        <w:br w:type="page"/>
      </w:r>
      <w:bookmarkStart w:id="2" w:name="_Toc11920652"/>
      <w:r w:rsidR="00E44813" w:rsidRPr="002A1E2A">
        <w:rPr>
          <w:sz w:val="28"/>
          <w:lang w:val="zh-Hans"/>
        </w:rPr>
        <w:lastRenderedPageBreak/>
        <w:t>版本详细信息</w:t>
      </w:r>
      <w:bookmarkEnd w:id="2"/>
    </w:p>
    <w:tbl>
      <w:tblPr>
        <w:tblW w:w="9540" w:type="dxa"/>
        <w:tblInd w:w="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4"/>
        <w:gridCol w:w="7866"/>
      </w:tblGrid>
      <w:tr w:rsidR="00E44813" w:rsidRPr="007136E5" w14:paraId="67B6800F" w14:textId="77777777" w:rsidTr="00A849DC">
        <w:trPr>
          <w:tblHeader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tcMar>
              <w:top w:w="29" w:type="dxa"/>
              <w:left w:w="115" w:type="dxa"/>
              <w:right w:w="115" w:type="dxa"/>
            </w:tcMar>
          </w:tcPr>
          <w:p w14:paraId="2F0770A0" w14:textId="77777777" w:rsidR="00E44813" w:rsidRPr="00235D72" w:rsidRDefault="00E44813" w:rsidP="00A849DC">
            <w:pPr>
              <w:rPr>
                <w:b/>
              </w:rPr>
            </w:pPr>
            <w:r w:rsidRPr="00235D72">
              <w:rPr>
                <w:b/>
                <w:lang w:val="zh-Hans"/>
              </w:rPr>
              <w:t>版本号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tcMar>
              <w:top w:w="29" w:type="dxa"/>
              <w:left w:w="115" w:type="dxa"/>
              <w:right w:w="115" w:type="dxa"/>
            </w:tcMar>
          </w:tcPr>
          <w:p w14:paraId="4B787893" w14:textId="77777777" w:rsidR="00E44813" w:rsidRPr="00235D72" w:rsidRDefault="00E44813" w:rsidP="00A849DC">
            <w:pPr>
              <w:rPr>
                <w:b/>
              </w:rPr>
            </w:pPr>
            <w:r w:rsidRPr="00235D72">
              <w:rPr>
                <w:b/>
                <w:lang w:val="zh-Hans"/>
              </w:rPr>
              <w:t>描述</w:t>
            </w:r>
          </w:p>
        </w:tc>
      </w:tr>
      <w:tr w:rsidR="00E44813" w:rsidRPr="007136E5" w14:paraId="6DB08C43" w14:textId="77777777" w:rsidTr="00A849DC">
        <w:trPr>
          <w:trHeight w:val="312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5F5BA56D" w14:textId="77777777" w:rsidR="00E44813" w:rsidRPr="00235D72" w:rsidRDefault="00E44813" w:rsidP="00A849DC">
            <w:r w:rsidRPr="00235D72">
              <w:rPr>
                <w:lang w:val="zh-Hans"/>
              </w:rPr>
              <w:t>1.0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59E6289A" w14:textId="1654DB57" w:rsidR="00E44813" w:rsidRPr="00235D72" w:rsidRDefault="00E44813" w:rsidP="00A849DC">
            <w:pPr>
              <w:spacing w:after="200" w:line="276" w:lineRule="auto"/>
            </w:pPr>
            <w:r w:rsidRPr="00235D72">
              <w:rPr>
                <w:lang w:val="zh-Hans" w:eastAsia="zh-CN"/>
              </w:rPr>
              <w:t>带有</w:t>
            </w:r>
            <w:r w:rsidRPr="00235D72">
              <w:rPr>
                <w:lang w:val="zh-Hans" w:eastAsia="zh-CN"/>
              </w:rPr>
              <w:t xml:space="preserve"> ERNICv2 </w:t>
            </w:r>
            <w:r w:rsidRPr="00235D72">
              <w:rPr>
                <w:lang w:val="zh-Hans" w:eastAsia="zh-CN"/>
              </w:rPr>
              <w:t>的</w:t>
            </w:r>
            <w:r w:rsidRPr="00235D72">
              <w:rPr>
                <w:lang w:val="zh-Hans" w:eastAsia="zh-CN"/>
              </w:rPr>
              <w:t xml:space="preserve"> 250-SoC </w:t>
            </w:r>
            <w:r w:rsidRPr="00235D72">
              <w:rPr>
                <w:lang w:val="zh-Hans" w:eastAsia="zh-CN"/>
              </w:rPr>
              <w:t>的用户设置文档和优化软件数据路径的软件支持。</w:t>
            </w:r>
            <w:r w:rsidRPr="00235D72">
              <w:rPr>
                <w:lang w:val="zh-Hans"/>
              </w:rPr>
              <w:t>JTAG-boot</w:t>
            </w:r>
            <w:proofErr w:type="spellStart"/>
            <w:r w:rsidRPr="00235D72">
              <w:rPr>
                <w:lang w:val="zh-Hans"/>
              </w:rPr>
              <w:t>已验证</w:t>
            </w:r>
            <w:proofErr w:type="spellEnd"/>
            <w:r w:rsidRPr="00235D72">
              <w:rPr>
                <w:lang w:val="zh-Hans"/>
              </w:rPr>
              <w:t>。</w:t>
            </w:r>
          </w:p>
        </w:tc>
      </w:tr>
      <w:tr w:rsidR="004B0DBC" w:rsidRPr="007136E5" w14:paraId="39E7F21E" w14:textId="77777777" w:rsidTr="00A849DC">
        <w:trPr>
          <w:trHeight w:val="312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55D95653" w14:textId="7BB9E04D" w:rsidR="004B0DBC" w:rsidRPr="00235D72" w:rsidRDefault="004B0DBC" w:rsidP="00A849DC">
            <w:r>
              <w:rPr>
                <w:lang w:val="zh-Hans"/>
              </w:rPr>
              <w:t>1.1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0DD184FF" w14:textId="34851670" w:rsidR="004B0DBC" w:rsidRDefault="004B0DBC" w:rsidP="00A849DC">
            <w:pPr>
              <w:spacing w:after="200" w:line="276" w:lineRule="auto"/>
              <w:rPr>
                <w:lang w:eastAsia="zh-CN"/>
              </w:rPr>
            </w:pPr>
            <w:r>
              <w:rPr>
                <w:lang w:val="zh-Hans" w:eastAsia="zh-CN"/>
              </w:rPr>
              <w:t>更新了更正并添加了应用程序开发指南</w:t>
            </w:r>
          </w:p>
        </w:tc>
      </w:tr>
      <w:tr w:rsidR="00122701" w:rsidRPr="007136E5" w14:paraId="3EE22DD8" w14:textId="77777777" w:rsidTr="00A849DC">
        <w:trPr>
          <w:trHeight w:val="312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110547BB" w14:textId="64656A1A" w:rsidR="00122701" w:rsidRDefault="00122701" w:rsidP="00A849DC">
            <w:r>
              <w:rPr>
                <w:lang w:val="zh-Hans"/>
              </w:rPr>
              <w:t>1.2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129D7D72" w14:textId="17F5B9A9" w:rsidR="00122701" w:rsidRDefault="00895F91" w:rsidP="00A849DC">
            <w:pPr>
              <w:spacing w:after="200" w:line="276" w:lineRule="auto"/>
            </w:pPr>
            <w:r>
              <w:rPr>
                <w:lang w:val="zh-Hans" w:eastAsia="zh-CN"/>
              </w:rPr>
              <w:t>使用新的应用程序名称和新的</w:t>
            </w:r>
            <w:r>
              <w:rPr>
                <w:lang w:val="zh-Hans" w:eastAsia="zh-CN"/>
              </w:rPr>
              <w:t xml:space="preserve"> CLI </w:t>
            </w:r>
            <w:r>
              <w:rPr>
                <w:lang w:val="zh-Hans" w:eastAsia="zh-CN"/>
              </w:rPr>
              <w:t>选项更新了文档。</w:t>
            </w:r>
            <w:r>
              <w:rPr>
                <w:lang w:val="zh-Hans"/>
              </w:rPr>
              <w:t xml:space="preserve">ERNIC IP </w:t>
            </w:r>
            <w:r>
              <w:rPr>
                <w:lang w:val="zh-Hans"/>
              </w:rPr>
              <w:t>和</w:t>
            </w:r>
            <w:r>
              <w:rPr>
                <w:lang w:val="zh-Hans"/>
              </w:rPr>
              <w:t xml:space="preserve"> Yocto </w:t>
            </w:r>
            <w:r w:rsidR="00083AEF">
              <w:rPr>
                <w:lang w:val="zh-Hans"/>
              </w:rPr>
              <w:t>L</w:t>
            </w:r>
            <w:r>
              <w:rPr>
                <w:lang w:val="zh-Hans"/>
              </w:rPr>
              <w:t xml:space="preserve">inux </w:t>
            </w:r>
            <w:r>
              <w:rPr>
                <w:lang w:val="zh-Hans"/>
              </w:rPr>
              <w:t>版本基于</w:t>
            </w:r>
            <w:r>
              <w:rPr>
                <w:lang w:val="zh-Hans"/>
              </w:rPr>
              <w:t xml:space="preserve"> 2020.2</w:t>
            </w:r>
          </w:p>
        </w:tc>
      </w:tr>
      <w:tr w:rsidR="00BA69B7" w:rsidRPr="007136E5" w14:paraId="2AD7CA68" w14:textId="77777777" w:rsidTr="00A849DC">
        <w:trPr>
          <w:trHeight w:val="312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0E67AEBA" w14:textId="6B125176" w:rsidR="00BA69B7" w:rsidRDefault="00BA69B7" w:rsidP="00A849DC">
            <w:r>
              <w:rPr>
                <w:lang w:val="zh-Hans"/>
              </w:rPr>
              <w:t>1.3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3AA6C4C7" w14:textId="3546829C" w:rsidR="00BA69B7" w:rsidRDefault="00315339" w:rsidP="00513517">
            <w:pPr>
              <w:spacing w:line="276" w:lineRule="auto"/>
            </w:pPr>
            <w:proofErr w:type="spellStart"/>
            <w:r>
              <w:rPr>
                <w:lang w:val="zh-Hans"/>
              </w:rPr>
              <w:t>更新了</w:t>
            </w:r>
            <w:proofErr w:type="spellEnd"/>
            <w:r>
              <w:rPr>
                <w:lang w:val="zh-Hans"/>
              </w:rPr>
              <w:t xml:space="preserve"> 2021.1 </w:t>
            </w:r>
            <w:proofErr w:type="spellStart"/>
            <w:r>
              <w:rPr>
                <w:lang w:val="zh-Hans"/>
              </w:rPr>
              <w:t>的文档、更新的</w:t>
            </w:r>
            <w:proofErr w:type="spellEnd"/>
            <w:r>
              <w:rPr>
                <w:lang w:val="zh-Hans"/>
              </w:rPr>
              <w:t xml:space="preserve"> Petalinux </w:t>
            </w:r>
            <w:proofErr w:type="spellStart"/>
            <w:r>
              <w:rPr>
                <w:lang w:val="zh-Hans"/>
              </w:rPr>
              <w:t>构建说明和</w:t>
            </w:r>
            <w:proofErr w:type="spellEnd"/>
            <w:r>
              <w:rPr>
                <w:lang w:val="zh-Hans"/>
              </w:rPr>
              <w:t xml:space="preserve"> SPI </w:t>
            </w:r>
            <w:proofErr w:type="spellStart"/>
            <w:r>
              <w:rPr>
                <w:lang w:val="zh-Hans"/>
              </w:rPr>
              <w:t>闪存启动指令</w:t>
            </w:r>
            <w:proofErr w:type="spellEnd"/>
          </w:p>
        </w:tc>
      </w:tr>
    </w:tbl>
    <w:p w14:paraId="1C5BCEEC" w14:textId="77777777" w:rsidR="00E44813" w:rsidRDefault="00E44813" w:rsidP="00E44813">
      <w:pPr>
        <w:pStyle w:val="a8"/>
        <w:rPr>
          <w:sz w:val="28"/>
        </w:rPr>
      </w:pPr>
      <w:bookmarkStart w:id="3" w:name="_Toc474420258"/>
      <w:bookmarkStart w:id="4" w:name="_Toc491777240"/>
      <w:bookmarkStart w:id="5" w:name="_Toc11920653"/>
    </w:p>
    <w:p w14:paraId="091DEFE8" w14:textId="77777777" w:rsidR="00E44813" w:rsidRPr="002A1E2A" w:rsidRDefault="00E44813" w:rsidP="00E44813">
      <w:pPr>
        <w:pStyle w:val="a8"/>
        <w:rPr>
          <w:sz w:val="28"/>
        </w:rPr>
      </w:pPr>
      <w:r w:rsidRPr="002A1E2A">
        <w:rPr>
          <w:sz w:val="28"/>
          <w:lang w:val="zh-Hans"/>
        </w:rPr>
        <w:t>词汇表</w:t>
      </w:r>
      <w:bookmarkEnd w:id="3"/>
      <w:bookmarkEnd w:id="4"/>
      <w:bookmarkEnd w:id="5"/>
    </w:p>
    <w:tbl>
      <w:tblPr>
        <w:tblW w:w="9540" w:type="dxa"/>
        <w:tblInd w:w="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4"/>
        <w:gridCol w:w="7866"/>
      </w:tblGrid>
      <w:tr w:rsidR="00E44813" w:rsidRPr="007136E5" w14:paraId="787B472C" w14:textId="77777777" w:rsidTr="00A849DC">
        <w:trPr>
          <w:tblHeader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tcMar>
              <w:top w:w="29" w:type="dxa"/>
              <w:left w:w="115" w:type="dxa"/>
              <w:right w:w="115" w:type="dxa"/>
            </w:tcMar>
          </w:tcPr>
          <w:p w14:paraId="5C894549" w14:textId="77777777" w:rsidR="00E44813" w:rsidRPr="00601E66" w:rsidRDefault="00E44813" w:rsidP="00A849DC">
            <w:pPr>
              <w:rPr>
                <w:b/>
              </w:rPr>
            </w:pPr>
            <w:r w:rsidRPr="00601E66">
              <w:rPr>
                <w:b/>
                <w:lang w:val="zh-Hans"/>
              </w:rPr>
              <w:t>缩略语</w:t>
            </w:r>
            <w:r w:rsidRPr="00601E66">
              <w:rPr>
                <w:b/>
                <w:lang w:val="zh-Hans"/>
              </w:rPr>
              <w:t>/</w:t>
            </w:r>
            <w:r w:rsidRPr="00601E66">
              <w:rPr>
                <w:b/>
                <w:lang w:val="zh-Hans"/>
              </w:rPr>
              <w:t>术语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 w:themeFill="background1" w:themeFillShade="D9"/>
            <w:tcMar>
              <w:top w:w="29" w:type="dxa"/>
              <w:left w:w="115" w:type="dxa"/>
              <w:right w:w="115" w:type="dxa"/>
            </w:tcMar>
          </w:tcPr>
          <w:p w14:paraId="1933EF98" w14:textId="77777777" w:rsidR="00E44813" w:rsidRPr="007136E5" w:rsidRDefault="00E44813" w:rsidP="00A849DC">
            <w:pPr>
              <w:rPr>
                <w:b/>
              </w:rPr>
            </w:pPr>
            <w:r w:rsidRPr="007136E5">
              <w:rPr>
                <w:b/>
                <w:lang w:val="zh-Hans"/>
              </w:rPr>
              <w:t>描述</w:t>
            </w:r>
          </w:p>
        </w:tc>
      </w:tr>
      <w:tr w:rsidR="00E44813" w:rsidRPr="007136E5" w14:paraId="48126E4E" w14:textId="77777777" w:rsidTr="00A849DC">
        <w:trPr>
          <w:trHeight w:val="366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2C666297" w14:textId="77777777" w:rsidR="00E44813" w:rsidRPr="004422E1" w:rsidRDefault="00E44813" w:rsidP="00A849DC">
            <w:r>
              <w:rPr>
                <w:szCs w:val="20"/>
                <w:lang w:val="zh-Hans"/>
              </w:rPr>
              <w:t>厄尼克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6EE0FB37" w14:textId="77777777" w:rsidR="00E44813" w:rsidRPr="004422E1" w:rsidRDefault="00E44813" w:rsidP="00A849DC">
            <w:pPr>
              <w:spacing w:after="200" w:line="276" w:lineRule="auto"/>
            </w:pPr>
            <w:r>
              <w:rPr>
                <w:szCs w:val="20"/>
                <w:lang w:val="zh-Hans"/>
              </w:rPr>
              <w:t>启用</w:t>
            </w:r>
            <w:r>
              <w:rPr>
                <w:szCs w:val="20"/>
                <w:lang w:val="zh-Hans"/>
              </w:rPr>
              <w:t xml:space="preserve"> RDMA </w:t>
            </w:r>
            <w:r>
              <w:rPr>
                <w:szCs w:val="20"/>
                <w:lang w:val="zh-Hans"/>
              </w:rPr>
              <w:t>的嵌入式网卡</w:t>
            </w:r>
            <w:r>
              <w:rPr>
                <w:szCs w:val="20"/>
                <w:lang w:val="zh-Hans"/>
              </w:rPr>
              <w:t xml:space="preserve"> </w:t>
            </w:r>
          </w:p>
        </w:tc>
      </w:tr>
      <w:tr w:rsidR="00E44813" w:rsidRPr="007136E5" w14:paraId="63989C57" w14:textId="77777777" w:rsidTr="00A849DC">
        <w:trPr>
          <w:trHeight w:val="366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061E93F6" w14:textId="77777777" w:rsidR="00E44813" w:rsidRDefault="00E44813" w:rsidP="00A849DC">
            <w:r>
              <w:rPr>
                <w:szCs w:val="20"/>
                <w:lang w:val="zh-Hans"/>
              </w:rPr>
              <w:t>中国驻地协调员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5E1EEDE0" w14:textId="77777777" w:rsidR="00E44813" w:rsidRDefault="00E44813" w:rsidP="00A849DC">
            <w:pPr>
              <w:spacing w:after="200" w:line="276" w:lineRule="auto"/>
            </w:pPr>
            <w:r>
              <w:rPr>
                <w:szCs w:val="20"/>
                <w:lang w:val="zh-Hans"/>
              </w:rPr>
              <w:t>赛灵思集成</w:t>
            </w:r>
            <w:r>
              <w:rPr>
                <w:szCs w:val="20"/>
                <w:lang w:val="zh-Hans"/>
              </w:rPr>
              <w:t xml:space="preserve"> 100G </w:t>
            </w:r>
            <w:r>
              <w:rPr>
                <w:szCs w:val="20"/>
                <w:lang w:val="zh-Hans"/>
              </w:rPr>
              <w:t>以太网</w:t>
            </w:r>
            <w:r>
              <w:rPr>
                <w:szCs w:val="20"/>
                <w:lang w:val="zh-Hans"/>
              </w:rPr>
              <w:t xml:space="preserve"> MAC</w:t>
            </w:r>
          </w:p>
        </w:tc>
      </w:tr>
      <w:tr w:rsidR="00E44813" w:rsidRPr="007136E5" w14:paraId="22C4AA0B" w14:textId="77777777" w:rsidTr="00A849DC">
        <w:trPr>
          <w:trHeight w:val="366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70B29A02" w14:textId="7B1BD211" w:rsidR="00E44813" w:rsidRDefault="00E44813" w:rsidP="00A849DC">
            <w:r>
              <w:rPr>
                <w:szCs w:val="20"/>
                <w:lang w:val="zh-Hans"/>
              </w:rPr>
              <w:t>RoCE</w:t>
            </w:r>
            <w:r w:rsidR="002E646D">
              <w:rPr>
                <w:szCs w:val="20"/>
                <w:lang w:val="zh-Hans"/>
              </w:rPr>
              <w:t xml:space="preserve">v2 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0ECB27DB" w14:textId="65B36765" w:rsidR="00E44813" w:rsidRDefault="00E44813" w:rsidP="00A849DC">
            <w:pPr>
              <w:spacing w:after="200" w:line="276" w:lineRule="auto"/>
            </w:pPr>
            <w:r>
              <w:rPr>
                <w:szCs w:val="20"/>
                <w:lang w:val="zh-Hans"/>
              </w:rPr>
              <w:t>融合以太网上的</w:t>
            </w:r>
            <w:r>
              <w:rPr>
                <w:szCs w:val="20"/>
                <w:lang w:val="zh-Hans"/>
              </w:rPr>
              <w:t xml:space="preserve"> RDMA</w:t>
            </w:r>
            <w:r w:rsidR="002E646D">
              <w:rPr>
                <w:szCs w:val="20"/>
                <w:lang w:val="zh-Hans"/>
              </w:rPr>
              <w:t>，版本</w:t>
            </w:r>
            <w:r w:rsidR="002E646D">
              <w:rPr>
                <w:szCs w:val="20"/>
                <w:lang w:val="zh-Hans"/>
              </w:rPr>
              <w:t xml:space="preserve"> 2</w:t>
            </w:r>
          </w:p>
        </w:tc>
      </w:tr>
      <w:tr w:rsidR="00E44813" w:rsidRPr="007136E5" w14:paraId="291DA3A2" w14:textId="77777777" w:rsidTr="00A849DC">
        <w:trPr>
          <w:trHeight w:val="366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6DBC2549" w14:textId="77777777" w:rsidR="00E44813" w:rsidRDefault="00E44813" w:rsidP="00A849DC">
            <w:pPr>
              <w:rPr>
                <w:szCs w:val="20"/>
              </w:rPr>
            </w:pPr>
            <w:r>
              <w:rPr>
                <w:szCs w:val="20"/>
                <w:lang w:val="zh-Hans"/>
              </w:rPr>
              <w:t>德玛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65EF51AF" w14:textId="77777777" w:rsidR="00E44813" w:rsidRDefault="00E44813" w:rsidP="00A849DC">
            <w:pPr>
              <w:spacing w:after="200" w:line="276" w:lineRule="auto"/>
              <w:rPr>
                <w:szCs w:val="20"/>
              </w:rPr>
            </w:pPr>
            <w:r>
              <w:rPr>
                <w:szCs w:val="20"/>
                <w:lang w:val="zh-Hans"/>
              </w:rPr>
              <w:t>远程直接内存访问</w:t>
            </w:r>
          </w:p>
        </w:tc>
      </w:tr>
      <w:tr w:rsidR="00E44813" w:rsidRPr="007136E5" w14:paraId="0D8CCD0D" w14:textId="77777777" w:rsidTr="00A849DC">
        <w:trPr>
          <w:trHeight w:val="366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711B3765" w14:textId="77777777" w:rsidR="00E44813" w:rsidRDefault="00E44813" w:rsidP="00A849DC">
            <w:pPr>
              <w:rPr>
                <w:szCs w:val="20"/>
              </w:rPr>
            </w:pPr>
            <w:r>
              <w:rPr>
                <w:szCs w:val="20"/>
                <w:lang w:val="zh-Hans"/>
              </w:rPr>
              <w:t>王秦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3C290AB6" w14:textId="77777777" w:rsidR="00E44813" w:rsidRDefault="00E44813" w:rsidP="00A849DC">
            <w:pPr>
              <w:spacing w:after="200" w:line="276" w:lineRule="auto"/>
              <w:rPr>
                <w:szCs w:val="20"/>
                <w:lang w:eastAsia="zh-CN"/>
              </w:rPr>
            </w:pPr>
            <w:r>
              <w:rPr>
                <w:szCs w:val="20"/>
                <w:lang w:val="zh-Hans" w:eastAsia="zh-CN"/>
              </w:rPr>
              <w:t>工作队列元素</w:t>
            </w:r>
            <w:r>
              <w:rPr>
                <w:szCs w:val="20"/>
                <w:lang w:val="zh-Hans" w:eastAsia="zh-CN"/>
              </w:rPr>
              <w:t>/</w:t>
            </w:r>
            <w:r>
              <w:rPr>
                <w:szCs w:val="20"/>
                <w:lang w:val="zh-Hans" w:eastAsia="zh-CN"/>
              </w:rPr>
              <w:t>工作队列条目</w:t>
            </w:r>
          </w:p>
        </w:tc>
      </w:tr>
      <w:tr w:rsidR="00E44813" w:rsidRPr="007136E5" w14:paraId="5281CB78" w14:textId="77777777" w:rsidTr="00A849DC">
        <w:trPr>
          <w:trHeight w:val="366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6DA31288" w14:textId="77777777" w:rsidR="00E44813" w:rsidRDefault="00E44813" w:rsidP="00A849DC">
            <w:pPr>
              <w:rPr>
                <w:szCs w:val="20"/>
              </w:rPr>
            </w:pPr>
            <w:r>
              <w:rPr>
                <w:szCs w:val="20"/>
                <w:lang w:val="zh-Hans"/>
              </w:rPr>
              <w:t>QP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240AEF0F" w14:textId="77777777" w:rsidR="00E44813" w:rsidRDefault="00E44813" w:rsidP="00A849DC">
            <w:pPr>
              <w:spacing w:after="200" w:line="276" w:lineRule="auto"/>
              <w:rPr>
                <w:szCs w:val="20"/>
              </w:rPr>
            </w:pPr>
            <w:r>
              <w:rPr>
                <w:szCs w:val="20"/>
                <w:lang w:val="zh-Hans"/>
              </w:rPr>
              <w:t>队列对</w:t>
            </w:r>
          </w:p>
        </w:tc>
      </w:tr>
      <w:tr w:rsidR="00E44813" w:rsidRPr="007136E5" w14:paraId="07BD703D" w14:textId="77777777" w:rsidTr="00A849DC">
        <w:trPr>
          <w:trHeight w:val="366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58679D33" w14:textId="77777777" w:rsidR="00E44813" w:rsidRDefault="00E44813" w:rsidP="00A849DC">
            <w:pPr>
              <w:rPr>
                <w:szCs w:val="20"/>
              </w:rPr>
            </w:pPr>
            <w:r>
              <w:rPr>
                <w:szCs w:val="20"/>
                <w:lang w:val="zh-Hans"/>
              </w:rPr>
              <w:t>平方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1A0688DE" w14:textId="77777777" w:rsidR="00E44813" w:rsidRDefault="00E44813" w:rsidP="00A849DC">
            <w:pPr>
              <w:spacing w:after="200" w:line="276" w:lineRule="auto"/>
              <w:rPr>
                <w:szCs w:val="20"/>
              </w:rPr>
            </w:pPr>
            <w:r>
              <w:rPr>
                <w:szCs w:val="20"/>
                <w:lang w:val="zh-Hans"/>
              </w:rPr>
              <w:t>发送队列</w:t>
            </w:r>
          </w:p>
        </w:tc>
      </w:tr>
      <w:tr w:rsidR="00E44813" w:rsidRPr="007136E5" w14:paraId="6F7077D1" w14:textId="77777777" w:rsidTr="00A849DC">
        <w:trPr>
          <w:trHeight w:val="366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0987817F" w14:textId="77777777" w:rsidR="00E44813" w:rsidRDefault="00E44813" w:rsidP="00A849DC">
            <w:pPr>
              <w:rPr>
                <w:szCs w:val="20"/>
              </w:rPr>
            </w:pPr>
            <w:r>
              <w:rPr>
                <w:szCs w:val="20"/>
                <w:lang w:val="zh-Hans"/>
              </w:rPr>
              <w:t>RQ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2E7F947E" w14:textId="77777777" w:rsidR="00E44813" w:rsidRDefault="00E44813" w:rsidP="00A849DC">
            <w:pPr>
              <w:spacing w:after="200" w:line="276" w:lineRule="auto"/>
              <w:rPr>
                <w:szCs w:val="20"/>
              </w:rPr>
            </w:pPr>
            <w:r>
              <w:rPr>
                <w:szCs w:val="20"/>
                <w:lang w:val="zh-Hans"/>
              </w:rPr>
              <w:t>接收队列</w:t>
            </w:r>
          </w:p>
        </w:tc>
      </w:tr>
      <w:tr w:rsidR="00AB4948" w:rsidRPr="007136E5" w14:paraId="2019C1D4" w14:textId="77777777" w:rsidTr="00A849DC">
        <w:trPr>
          <w:trHeight w:val="366"/>
        </w:trPr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10C18118" w14:textId="30C6B9C3" w:rsidR="00AB4948" w:rsidRDefault="00AB4948" w:rsidP="00A849DC">
            <w:pPr>
              <w:rPr>
                <w:szCs w:val="20"/>
              </w:rPr>
            </w:pPr>
            <w:r>
              <w:rPr>
                <w:szCs w:val="20"/>
                <w:lang w:val="zh-Hans"/>
              </w:rPr>
              <w:t>重庆</w:t>
            </w:r>
            <w:r>
              <w:rPr>
                <w:szCs w:val="20"/>
                <w:lang w:val="zh-Hans"/>
              </w:rPr>
              <w:t xml:space="preserve"> </w:t>
            </w:r>
          </w:p>
        </w:tc>
        <w:tc>
          <w:tcPr>
            <w:tcW w:w="7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9" w:type="dxa"/>
              <w:left w:w="115" w:type="dxa"/>
              <w:right w:w="115" w:type="dxa"/>
            </w:tcMar>
          </w:tcPr>
          <w:p w14:paraId="6A823435" w14:textId="3DEB681C" w:rsidR="00AB4948" w:rsidRDefault="00AB4948" w:rsidP="00A849DC">
            <w:pPr>
              <w:spacing w:after="200" w:line="276" w:lineRule="auto"/>
              <w:rPr>
                <w:szCs w:val="20"/>
              </w:rPr>
            </w:pPr>
            <w:r>
              <w:rPr>
                <w:szCs w:val="20"/>
                <w:lang w:val="zh-Hans"/>
              </w:rPr>
              <w:t>完成队列</w:t>
            </w:r>
          </w:p>
        </w:tc>
      </w:tr>
    </w:tbl>
    <w:p w14:paraId="48B18928" w14:textId="77777777" w:rsidR="00E44813" w:rsidRDefault="00E44813" w:rsidP="00E44813">
      <w:pPr>
        <w:spacing w:after="200" w:line="276" w:lineRule="auto"/>
        <w:rPr>
          <w:rFonts w:cs="Arial"/>
        </w:rPr>
      </w:pPr>
    </w:p>
    <w:p w14:paraId="5DE7A3AA" w14:textId="77777777" w:rsidR="00E44813" w:rsidRDefault="00E44813" w:rsidP="00E44813">
      <w:pPr>
        <w:spacing w:after="200" w:line="276" w:lineRule="auto"/>
        <w:rPr>
          <w:rFonts w:cs="Arial"/>
        </w:rPr>
      </w:pPr>
    </w:p>
    <w:p w14:paraId="1A7E8C53" w14:textId="438E347B" w:rsidR="00E44813" w:rsidRDefault="00E44813" w:rsidP="00E44813">
      <w:pPr>
        <w:spacing w:after="200" w:line="276" w:lineRule="auto"/>
        <w:rPr>
          <w:rFonts w:cs="Arial"/>
        </w:rPr>
      </w:pPr>
    </w:p>
    <w:p w14:paraId="6AE3AD40" w14:textId="22985EA4" w:rsidR="00E44813" w:rsidRDefault="00E44813" w:rsidP="00153B57">
      <w:pPr>
        <w:pStyle w:val="1"/>
        <w:numPr>
          <w:ilvl w:val="0"/>
          <w:numId w:val="8"/>
        </w:numPr>
        <w:rPr>
          <w:rStyle w:val="10"/>
          <w:rFonts w:eastAsia="Times New Roman"/>
          <w:b/>
          <w:bCs/>
        </w:rPr>
      </w:pPr>
      <w:bookmarkStart w:id="6" w:name="_Toc491359422"/>
      <w:bookmarkStart w:id="7" w:name="_Toc11920654"/>
      <w:bookmarkStart w:id="8" w:name="_Toc32581092"/>
      <w:bookmarkStart w:id="9" w:name="_Toc59101478"/>
      <w:r w:rsidRPr="00B62B45">
        <w:rPr>
          <w:rStyle w:val="10"/>
          <w:b/>
          <w:bCs/>
          <w:lang w:val="zh-Hans"/>
        </w:rPr>
        <w:lastRenderedPageBreak/>
        <w:t>介绍</w:t>
      </w:r>
      <w:bookmarkEnd w:id="6"/>
      <w:bookmarkEnd w:id="7"/>
      <w:bookmarkEnd w:id="8"/>
      <w:bookmarkEnd w:id="9"/>
    </w:p>
    <w:p w14:paraId="3B7A5E18" w14:textId="7FDE16FD" w:rsidR="00E44813" w:rsidRDefault="00643138" w:rsidP="00F76DE6">
      <w:pPr>
        <w:spacing w:after="240"/>
        <w:ind w:left="432"/>
        <w:rPr>
          <w:lang w:eastAsia="zh-CN"/>
        </w:rPr>
      </w:pPr>
      <w:proofErr w:type="spellStart"/>
      <w:r>
        <w:rPr>
          <w:lang w:val="zh-Hans"/>
        </w:rPr>
        <w:t>本文档介绍使用</w:t>
      </w:r>
      <w:proofErr w:type="spellEnd"/>
      <w:r>
        <w:rPr>
          <w:lang w:val="zh-Hans"/>
        </w:rPr>
        <w:t xml:space="preserve"> </w:t>
      </w:r>
      <w:r w:rsidR="0039345E">
        <w:rPr>
          <w:lang w:val="zh-Hans"/>
        </w:rPr>
        <w:t xml:space="preserve">Bittware 250-SoC </w:t>
      </w:r>
      <w:r w:rsidR="0039345E">
        <w:rPr>
          <w:lang w:val="zh-Hans"/>
        </w:rPr>
        <w:t>板</w:t>
      </w:r>
      <w:r>
        <w:rPr>
          <w:lang w:val="zh-Hans"/>
        </w:rPr>
        <w:t xml:space="preserve"> </w:t>
      </w:r>
      <w:r>
        <w:rPr>
          <w:lang w:val="zh-Hans"/>
        </w:rPr>
        <w:t>（</w:t>
      </w:r>
      <w:hyperlink r:id="rId9" w:history="1">
        <w:r>
          <w:rPr>
            <w:rStyle w:val="a9"/>
            <w:lang w:val="zh-Hans"/>
          </w:rPr>
          <w:t>https://www.bittware.com/fpga/250-soc/</w:t>
        </w:r>
      </w:hyperlink>
      <w:r w:rsidR="00E44813">
        <w:rPr>
          <w:lang w:val="zh-Hans"/>
        </w:rPr>
        <w:t>）</w:t>
      </w:r>
      <w:r w:rsidR="00E44813">
        <w:rPr>
          <w:lang w:val="zh-Hans"/>
        </w:rPr>
        <w:t xml:space="preserve"> </w:t>
      </w:r>
      <w:r w:rsidR="00E44813">
        <w:rPr>
          <w:lang w:val="zh-Hans"/>
        </w:rPr>
        <w:t>在赛灵思</w:t>
      </w:r>
      <w:r w:rsidR="00E44813">
        <w:rPr>
          <w:lang w:val="zh-Hans"/>
        </w:rPr>
        <w:t xml:space="preserve"> Zynq MP SoC FPGA </w:t>
      </w:r>
      <w:r w:rsidR="00E44813">
        <w:rPr>
          <w:lang w:val="zh-Hans"/>
        </w:rPr>
        <w:t>上的赛灵思</w:t>
      </w:r>
      <w:r w:rsidR="00E44813">
        <w:rPr>
          <w:lang w:val="zh-Hans"/>
        </w:rPr>
        <w:t xml:space="preserve"> ERNIC IP </w:t>
      </w:r>
      <w:proofErr w:type="spellStart"/>
      <w:r w:rsidR="00E44813">
        <w:rPr>
          <w:lang w:val="zh-Hans"/>
        </w:rPr>
        <w:t>参考设计</w:t>
      </w:r>
      <w:proofErr w:type="spellEnd"/>
      <w:r>
        <w:rPr>
          <w:lang w:val="zh-Hans"/>
        </w:rPr>
        <w:t>。</w:t>
      </w:r>
      <w:r>
        <w:rPr>
          <w:lang w:val="zh-Hans" w:eastAsia="zh-CN"/>
        </w:rPr>
        <w:t>它描述了构建</w:t>
      </w:r>
      <w:r>
        <w:rPr>
          <w:lang w:val="zh-Hans" w:eastAsia="zh-CN"/>
        </w:rPr>
        <w:t xml:space="preserve"> </w:t>
      </w:r>
      <w:r w:rsidR="00E44813">
        <w:rPr>
          <w:lang w:val="zh-Hans" w:eastAsia="zh-CN"/>
        </w:rPr>
        <w:t xml:space="preserve"> ERNIC </w:t>
      </w:r>
      <w:r>
        <w:rPr>
          <w:lang w:val="zh-Hans" w:eastAsia="zh-CN"/>
        </w:rPr>
        <w:t>系统硬件设计（位文件）、</w:t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软件驱动程序、测试应用程序和测试设置的步骤，以验证参考平台上的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功能和性能。</w:t>
      </w:r>
      <w:r w:rsidR="007736D9">
        <w:rPr>
          <w:lang w:val="zh-Hans" w:eastAsia="zh-CN"/>
        </w:rPr>
        <w:t xml:space="preserve"> </w:t>
      </w:r>
      <w:r w:rsidR="007736D9">
        <w:rPr>
          <w:lang w:val="zh-Hans" w:eastAsia="zh-CN"/>
        </w:rPr>
        <w:t>在此版本的</w:t>
      </w:r>
      <w:r w:rsidR="007736D9">
        <w:rPr>
          <w:lang w:val="zh-Hans" w:eastAsia="zh-CN"/>
        </w:rPr>
        <w:t xml:space="preserve"> ERNIC </w:t>
      </w:r>
      <w:r w:rsidR="007736D9">
        <w:rPr>
          <w:lang w:val="zh-Hans" w:eastAsia="zh-CN"/>
        </w:rPr>
        <w:t>参考设计</w:t>
      </w:r>
      <w:r w:rsidR="009A45B3">
        <w:rPr>
          <w:lang w:val="zh-Hans" w:eastAsia="zh-CN"/>
        </w:rPr>
        <w:t>版本中</w:t>
      </w:r>
      <w:r w:rsidR="00E44813">
        <w:rPr>
          <w:lang w:val="zh-Hans" w:eastAsia="zh-CN"/>
        </w:rPr>
        <w:t>，</w:t>
      </w:r>
      <w:r w:rsidR="007736D9">
        <w:rPr>
          <w:lang w:val="zh-Hans" w:eastAsia="zh-CN"/>
        </w:rPr>
        <w:t>提供了新的软件模块，通过</w:t>
      </w:r>
      <w:r w:rsidR="009A45B3">
        <w:rPr>
          <w:lang w:val="zh-Hans" w:eastAsia="zh-CN"/>
        </w:rPr>
        <w:t>实施保留内存并将其映射到用户空间，为</w:t>
      </w:r>
      <w:r>
        <w:rPr>
          <w:lang w:val="zh-Hans" w:eastAsia="zh-CN"/>
        </w:rPr>
        <w:t>在</w:t>
      </w:r>
      <w:r>
        <w:rPr>
          <w:lang w:val="zh-Hans" w:eastAsia="zh-CN"/>
        </w:rPr>
        <w:t xml:space="preserve"> Zynq MP SoC </w:t>
      </w:r>
      <w:r>
        <w:rPr>
          <w:lang w:val="zh-Hans" w:eastAsia="zh-CN"/>
        </w:rPr>
        <w:t>的</w:t>
      </w:r>
      <w:r>
        <w:rPr>
          <w:lang w:val="zh-Hans" w:eastAsia="zh-CN"/>
        </w:rPr>
        <w:t xml:space="preserve"> </w:t>
      </w:r>
      <w:r w:rsidR="009A45B3">
        <w:rPr>
          <w:lang w:val="zh-Hans" w:eastAsia="zh-CN"/>
        </w:rPr>
        <w:t xml:space="preserve">ARM </w:t>
      </w:r>
      <w:r w:rsidR="009A45B3">
        <w:rPr>
          <w:lang w:val="zh-Hans" w:eastAsia="zh-CN"/>
        </w:rPr>
        <w:t>（</w:t>
      </w:r>
      <w:r w:rsidR="009A45B3">
        <w:rPr>
          <w:lang w:val="zh-Hans" w:eastAsia="zh-CN"/>
        </w:rPr>
        <w:t>Cortex-A53</w:t>
      </w:r>
      <w:r w:rsidR="009A45B3">
        <w:rPr>
          <w:lang w:val="zh-Hans" w:eastAsia="zh-CN"/>
        </w:rPr>
        <w:t>）</w:t>
      </w:r>
      <w:r w:rsidR="009A45B3">
        <w:rPr>
          <w:lang w:val="zh-Hans" w:eastAsia="zh-CN"/>
        </w:rPr>
        <w:t xml:space="preserve"> </w:t>
      </w:r>
      <w:r w:rsidR="009A45B3">
        <w:rPr>
          <w:lang w:val="zh-Hans" w:eastAsia="zh-CN"/>
        </w:rPr>
        <w:t>上运行的应用程序提供更好的性能</w:t>
      </w:r>
      <w:r w:rsidR="00E44813">
        <w:rPr>
          <w:lang w:val="zh-Hans" w:eastAsia="zh-CN"/>
        </w:rPr>
        <w:t>。</w:t>
      </w:r>
      <w:r w:rsidR="00AB7988">
        <w:rPr>
          <w:lang w:val="zh-Hans" w:eastAsia="zh-CN"/>
        </w:rPr>
        <w:t xml:space="preserve"> </w:t>
      </w:r>
      <w:r w:rsidR="00AB7988">
        <w:rPr>
          <w:lang w:val="zh-Hans" w:eastAsia="zh-CN"/>
        </w:rPr>
        <w:t>本文档还介绍了硬件握手（</w:t>
      </w:r>
      <w:r w:rsidR="00AB7988">
        <w:rPr>
          <w:lang w:val="zh-Hans" w:eastAsia="zh-CN"/>
        </w:rPr>
        <w:t>HWHS</w:t>
      </w:r>
      <w:r w:rsidR="00AB7988">
        <w:rPr>
          <w:lang w:val="zh-Hans" w:eastAsia="zh-CN"/>
        </w:rPr>
        <w:t>）模式的详细信息，该模式使</w:t>
      </w:r>
      <w:r w:rsidR="00AB7988">
        <w:rPr>
          <w:lang w:val="zh-Hans" w:eastAsia="zh-CN"/>
        </w:rPr>
        <w:t>FPGA</w:t>
      </w:r>
      <w:r w:rsidR="00AB7988">
        <w:rPr>
          <w:lang w:val="zh-Hans" w:eastAsia="zh-CN"/>
        </w:rPr>
        <w:t>中的硬件应用能够使用</w:t>
      </w:r>
      <w:r w:rsidR="00AB7988">
        <w:rPr>
          <w:lang w:val="zh-Hans" w:eastAsia="zh-CN"/>
        </w:rPr>
        <w:t>ERNIC</w:t>
      </w:r>
      <w:r w:rsidR="00AB7988">
        <w:rPr>
          <w:lang w:val="zh-Hans" w:eastAsia="zh-CN"/>
        </w:rPr>
        <w:t>进行</w:t>
      </w:r>
      <w:r w:rsidR="00F76DE6">
        <w:rPr>
          <w:lang w:val="zh-Hans" w:eastAsia="zh-CN"/>
        </w:rPr>
        <w:t>RDMA</w:t>
      </w:r>
      <w:r w:rsidR="00F76DE6">
        <w:rPr>
          <w:lang w:val="zh-Hans" w:eastAsia="zh-CN"/>
        </w:rPr>
        <w:t>操作。</w:t>
      </w:r>
    </w:p>
    <w:p w14:paraId="512B59C3" w14:textId="369796B8" w:rsidR="00F76DE6" w:rsidRDefault="00F76DE6" w:rsidP="00F76DE6">
      <w:pPr>
        <w:spacing w:after="240"/>
        <w:ind w:left="432"/>
        <w:rPr>
          <w:lang w:eastAsia="zh-CN"/>
        </w:rPr>
      </w:pPr>
      <w:r>
        <w:rPr>
          <w:lang w:val="zh-Hans" w:eastAsia="zh-CN"/>
        </w:rPr>
        <w:t>下图显示了如何将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与其他组件结合使用以构建参考设计。</w:t>
      </w:r>
    </w:p>
    <w:p w14:paraId="55C22D29" w14:textId="154B50B1" w:rsidR="00F76DE6" w:rsidRDefault="00F76DE6" w:rsidP="00F76DE6">
      <w:pPr>
        <w:spacing w:after="240"/>
        <w:rPr>
          <w:lang w:eastAsia="zh-CN"/>
        </w:rPr>
      </w:pPr>
      <w:r>
        <w:rPr>
          <w:lang w:eastAsia="zh-CN"/>
        </w:rPr>
        <w:tab/>
      </w:r>
    </w:p>
    <w:p w14:paraId="4A60F5C8" w14:textId="77777777" w:rsidR="009637D7" w:rsidRDefault="00C165C3" w:rsidP="009637D7">
      <w:pPr>
        <w:keepNext/>
        <w:spacing w:after="240"/>
        <w:ind w:left="432" w:firstLine="288"/>
      </w:pPr>
      <w:r>
        <w:rPr>
          <w:noProof/>
        </w:rPr>
        <w:drawing>
          <wp:inline distT="0" distB="0" distL="0" distR="0" wp14:anchorId="204A8204" wp14:editId="656AA5B9">
            <wp:extent cx="5759450" cy="4629150"/>
            <wp:effectExtent l="0" t="0" r="0" b="0"/>
            <wp:docPr id="2" name="Picture 2" descr="图&#10;&#10;自动生成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0SoC block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FED2" w14:textId="451AB999" w:rsidR="00C165C3" w:rsidRPr="009637D7" w:rsidRDefault="009637D7" w:rsidP="009637D7">
      <w:pPr>
        <w:pStyle w:val="a8"/>
        <w:jc w:val="center"/>
        <w:rPr>
          <w:sz w:val="20"/>
          <w:szCs w:val="20"/>
          <w:lang w:eastAsia="zh-CN"/>
        </w:rPr>
      </w:pPr>
      <w:bookmarkStart w:id="10" w:name="_Toc79153047"/>
      <w:r w:rsidRPr="009637D7">
        <w:rPr>
          <w:sz w:val="20"/>
          <w:szCs w:val="20"/>
          <w:lang w:val="zh-Hans" w:eastAsia="zh-CN"/>
        </w:rPr>
        <w:t xml:space="preserve">图 </w:t>
      </w:r>
      <w:r w:rsidRPr="009637D7">
        <w:rPr>
          <w:sz w:val="20"/>
          <w:szCs w:val="20"/>
          <w:lang w:val="zh-Hans"/>
        </w:rPr>
        <w:fldChar w:fldCharType="begin"/>
      </w:r>
      <w:r w:rsidRPr="009637D7">
        <w:rPr>
          <w:sz w:val="20"/>
          <w:szCs w:val="20"/>
          <w:lang w:val="zh-Hans" w:eastAsia="zh-CN"/>
        </w:rPr>
        <w:instrText xml:space="preserve"> SEQ Figure \* ARABIC </w:instrText>
      </w:r>
      <w:r w:rsidRPr="009637D7">
        <w:rPr>
          <w:sz w:val="20"/>
          <w:szCs w:val="20"/>
          <w:lang w:val="zh-Hans"/>
        </w:rPr>
        <w:fldChar w:fldCharType="separate"/>
      </w:r>
      <w:r w:rsidRPr="009637D7">
        <w:rPr>
          <w:noProof/>
          <w:sz w:val="20"/>
          <w:szCs w:val="20"/>
          <w:lang w:val="zh-Hans" w:eastAsia="zh-CN"/>
        </w:rPr>
        <w:t>1</w:t>
      </w:r>
      <w:r w:rsidRPr="009637D7">
        <w:rPr>
          <w:sz w:val="20"/>
          <w:szCs w:val="20"/>
          <w:lang w:val="zh-Hans"/>
        </w:rPr>
        <w:fldChar w:fldCharType="end"/>
      </w:r>
      <w:r w:rsidRPr="009637D7">
        <w:rPr>
          <w:sz w:val="20"/>
          <w:szCs w:val="20"/>
          <w:lang w:val="zh-Hans" w:eastAsia="zh-CN"/>
        </w:rPr>
        <w:t>：ERNIC 参考设计</w:t>
      </w:r>
      <w:bookmarkEnd w:id="10"/>
    </w:p>
    <w:p w14:paraId="6078A3A5" w14:textId="77777777" w:rsidR="00E44813" w:rsidRDefault="00E44813" w:rsidP="00927C07">
      <w:pPr>
        <w:pStyle w:val="1"/>
        <w:numPr>
          <w:ilvl w:val="0"/>
          <w:numId w:val="7"/>
        </w:numPr>
        <w:spacing w:before="0"/>
        <w:rPr>
          <w:rStyle w:val="10"/>
          <w:b/>
          <w:bCs/>
        </w:rPr>
      </w:pPr>
      <w:bookmarkStart w:id="11" w:name="_Toc32581093"/>
      <w:bookmarkStart w:id="12" w:name="_Toc59101479"/>
      <w:bookmarkStart w:id="13" w:name="_Toc11920655"/>
      <w:proofErr w:type="spellStart"/>
      <w:r w:rsidRPr="003E7E39">
        <w:rPr>
          <w:rStyle w:val="10"/>
          <w:b/>
          <w:bCs/>
          <w:lang w:val="zh-Hans"/>
        </w:rPr>
        <w:lastRenderedPageBreak/>
        <w:t>包装详情</w:t>
      </w:r>
      <w:proofErr w:type="spellEnd"/>
      <w:r>
        <w:rPr>
          <w:rStyle w:val="10"/>
          <w:b/>
          <w:bCs/>
          <w:lang w:val="zh-Hans"/>
        </w:rPr>
        <w:t>s</w:t>
      </w:r>
      <w:bookmarkEnd w:id="11"/>
      <w:bookmarkEnd w:id="12"/>
    </w:p>
    <w:p w14:paraId="0F2AE47C" w14:textId="732B48A4" w:rsidR="00E44813" w:rsidRDefault="00E44813" w:rsidP="00E44813"/>
    <w:p w14:paraId="5E8EB63C" w14:textId="3A87DBC8" w:rsidR="00DB4E88" w:rsidRDefault="007E505B" w:rsidP="00DB4E88">
      <w:pPr>
        <w:ind w:left="360"/>
        <w:rPr>
          <w:lang w:eastAsia="zh-CN"/>
        </w:rPr>
      </w:pPr>
      <w:r>
        <w:rPr>
          <w:lang w:val="zh-Hans" w:eastAsia="zh-CN"/>
        </w:rPr>
        <w:t>该参考设计包包含软件、硬件组件的目录，可随时下载</w:t>
      </w:r>
      <w:r>
        <w:rPr>
          <w:lang w:val="zh-Hans" w:eastAsia="zh-CN"/>
        </w:rPr>
        <w:t xml:space="preserve"> 250-SoC </w:t>
      </w:r>
      <w:r>
        <w:rPr>
          <w:lang w:val="zh-Hans" w:eastAsia="zh-CN"/>
        </w:rPr>
        <w:t>板的二进制映像。</w:t>
      </w:r>
      <w:r>
        <w:rPr>
          <w:lang w:val="zh-Hans" w:eastAsia="zh-CN"/>
        </w:rPr>
        <w:t xml:space="preserve"> </w:t>
      </w:r>
    </w:p>
    <w:p w14:paraId="49B34C67" w14:textId="6CEF9D7F" w:rsidR="00E44813" w:rsidRDefault="00E44813" w:rsidP="00891FDB">
      <w:pPr>
        <w:keepNext/>
        <w:rPr>
          <w:lang w:eastAsia="zh-CN"/>
        </w:rPr>
      </w:pPr>
    </w:p>
    <w:p w14:paraId="185AE38C" w14:textId="3B6ADBE5" w:rsidR="00E44813" w:rsidRDefault="00E44813" w:rsidP="00927C07">
      <w:pPr>
        <w:pStyle w:val="2"/>
        <w:numPr>
          <w:ilvl w:val="1"/>
          <w:numId w:val="7"/>
        </w:numPr>
        <w:rPr>
          <w:rStyle w:val="10"/>
          <w:b/>
          <w:bCs/>
          <w:sz w:val="24"/>
        </w:rPr>
      </w:pPr>
      <w:bookmarkStart w:id="14" w:name="_Toc32581094"/>
      <w:bookmarkStart w:id="15" w:name="_Toc59101480"/>
      <w:bookmarkEnd w:id="13"/>
      <w:proofErr w:type="spellStart"/>
      <w:r w:rsidRPr="00616289">
        <w:rPr>
          <w:rStyle w:val="10"/>
          <w:b/>
          <w:bCs/>
          <w:sz w:val="24"/>
          <w:lang w:val="zh-Hans"/>
        </w:rPr>
        <w:t>硬件组件</w:t>
      </w:r>
      <w:bookmarkEnd w:id="14"/>
      <w:bookmarkEnd w:id="15"/>
      <w:proofErr w:type="spellEnd"/>
    </w:p>
    <w:p w14:paraId="0D82BFF4" w14:textId="6C0AAC5C" w:rsidR="00DB4E88" w:rsidRDefault="00DB4E88" w:rsidP="00DB4E88"/>
    <w:p w14:paraId="7435DDC6" w14:textId="06EAAABE" w:rsidR="00DB4E88" w:rsidRDefault="00DB4E88" w:rsidP="00DB4E88">
      <w:pPr>
        <w:ind w:left="360" w:firstLine="216"/>
        <w:rPr>
          <w:lang w:eastAsia="zh-CN"/>
        </w:rPr>
      </w:pPr>
      <w:r>
        <w:rPr>
          <w:lang w:val="zh-Hans" w:eastAsia="zh-CN"/>
        </w:rPr>
        <w:t>硬件目录的内容如下所示：</w:t>
      </w:r>
    </w:p>
    <w:p w14:paraId="73A4F384" w14:textId="1A1F0D82" w:rsidR="00DB4E88" w:rsidRDefault="00DB4E88" w:rsidP="00DB4E88">
      <w:pPr>
        <w:ind w:left="360" w:firstLine="216"/>
        <w:rPr>
          <w:lang w:eastAsia="zh-CN"/>
        </w:rPr>
      </w:pPr>
    </w:p>
    <w:p w14:paraId="5189DD74" w14:textId="5D2A8CB6" w:rsidR="00DB4E88" w:rsidRDefault="00C83B61" w:rsidP="00516987">
      <w:pPr>
        <w:ind w:left="360" w:firstLine="216"/>
        <w:jc w:val="center"/>
      </w:pPr>
      <w:r>
        <w:rPr>
          <w:noProof/>
        </w:rPr>
        <w:drawing>
          <wp:inline distT="0" distB="0" distL="0" distR="0" wp14:anchorId="251DD598" wp14:editId="4465180E">
            <wp:extent cx="4070350" cy="38989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788E" w14:textId="6980686F" w:rsidR="00DB4E88" w:rsidRDefault="003F1EAB" w:rsidP="003F1EAB">
      <w:pPr>
        <w:pStyle w:val="a8"/>
        <w:rPr>
          <w:lang w:eastAsia="zh-CN"/>
        </w:rPr>
      </w:pPr>
      <w:r>
        <w:rPr>
          <w:lang w:val="zh-Hans"/>
        </w:rPr>
        <w:tab/>
      </w:r>
      <w:r>
        <w:rPr>
          <w:lang w:val="zh-Hans"/>
        </w:rPr>
        <w:tab/>
      </w:r>
      <w:r w:rsidR="00DB4E88">
        <w:rPr>
          <w:lang w:val="zh-Hans"/>
        </w:rPr>
        <w:tab/>
      </w:r>
      <w:bookmarkStart w:id="16" w:name="_Toc27584549"/>
      <w:bookmarkStart w:id="17" w:name="_Toc79153048"/>
      <w:r w:rsidRPr="003F1EAB">
        <w:rPr>
          <w:sz w:val="22"/>
          <w:lang w:val="zh-Hans" w:eastAsia="zh-CN"/>
        </w:rPr>
        <w:t xml:space="preserve">图 </w:t>
      </w:r>
      <w:r w:rsidRPr="003F1EAB">
        <w:rPr>
          <w:sz w:val="22"/>
          <w:lang w:val="zh-Hans"/>
        </w:rPr>
        <w:fldChar w:fldCharType="begin"/>
      </w:r>
      <w:r w:rsidRPr="003F1EAB">
        <w:rPr>
          <w:sz w:val="22"/>
          <w:lang w:val="zh-Hans" w:eastAsia="zh-CN"/>
        </w:rPr>
        <w:instrText xml:space="preserve"> SEQ Figure \* ARABIC </w:instrText>
      </w:r>
      <w:r w:rsidRPr="003F1EAB">
        <w:rPr>
          <w:sz w:val="22"/>
          <w:lang w:val="zh-Hans"/>
        </w:rPr>
        <w:fldChar w:fldCharType="separate"/>
      </w:r>
      <w:r w:rsidR="009637D7">
        <w:rPr>
          <w:noProof/>
          <w:sz w:val="22"/>
          <w:lang w:val="zh-Hans" w:eastAsia="zh-CN"/>
        </w:rPr>
        <w:t>2</w:t>
      </w:r>
      <w:r w:rsidRPr="003F1EAB">
        <w:rPr>
          <w:sz w:val="22"/>
          <w:lang w:val="zh-Hans"/>
        </w:rPr>
        <w:fldChar w:fldCharType="end"/>
      </w:r>
      <w:r w:rsidR="00DB4E88" w:rsidRPr="00DB4E88">
        <w:rPr>
          <w:sz w:val="20"/>
          <w:szCs w:val="20"/>
          <w:lang w:val="zh-Hans" w:eastAsia="zh-CN"/>
        </w:rPr>
        <w:t xml:space="preserve"> ERNIC 参考设计包 </w:t>
      </w:r>
      <w:r>
        <w:rPr>
          <w:sz w:val="20"/>
          <w:szCs w:val="20"/>
          <w:lang w:val="zh-Hans" w:eastAsia="zh-CN"/>
        </w:rPr>
        <w:t xml:space="preserve"> </w:t>
      </w:r>
      <w:r>
        <w:rPr>
          <w:lang w:val="zh-Hans" w:eastAsia="zh-CN"/>
        </w:rPr>
        <w:t>硬件</w:t>
      </w:r>
      <w:r w:rsidR="00DB4E88" w:rsidRPr="00DB4E88">
        <w:rPr>
          <w:sz w:val="20"/>
          <w:szCs w:val="20"/>
          <w:lang w:val="zh-Hans" w:eastAsia="zh-CN"/>
        </w:rPr>
        <w:t>内容</w:t>
      </w:r>
      <w:bookmarkEnd w:id="16"/>
      <w:bookmarkEnd w:id="17"/>
    </w:p>
    <w:p w14:paraId="71D83538" w14:textId="77777777" w:rsidR="00E44813" w:rsidRPr="004C7673" w:rsidRDefault="00E44813" w:rsidP="00E44813">
      <w:pPr>
        <w:pStyle w:val="af"/>
        <w:numPr>
          <w:ilvl w:val="0"/>
          <w:numId w:val="1"/>
        </w:numPr>
        <w:ind w:left="1440"/>
        <w:rPr>
          <w:rFonts w:eastAsia="Times New Roman" w:cs="Arial"/>
          <w:sz w:val="20"/>
          <w:szCs w:val="20"/>
        </w:rPr>
      </w:pPr>
      <w:r w:rsidRPr="00830040">
        <w:rPr>
          <w:b/>
          <w:i/>
          <w:sz w:val="24"/>
          <w:szCs w:val="20"/>
          <w:lang w:val="zh-Hans"/>
        </w:rPr>
        <w:t>local_ip_cores/hw_handshake_v1_0</w:t>
      </w:r>
      <w:r w:rsidRPr="00830040">
        <w:rPr>
          <w:b/>
          <w:i/>
          <w:sz w:val="24"/>
          <w:szCs w:val="20"/>
          <w:lang w:val="zh-Hans"/>
        </w:rPr>
        <w:t>：</w:t>
      </w:r>
    </w:p>
    <w:p w14:paraId="0E7E8A80" w14:textId="68EDB1CC" w:rsidR="00E44813" w:rsidRPr="00A70CB5" w:rsidRDefault="00E44813" w:rsidP="00E44813">
      <w:pPr>
        <w:pStyle w:val="af"/>
        <w:ind w:left="1440"/>
        <w:rPr>
          <w:rFonts w:eastAsia="Times New Roman" w:cs="Arial"/>
          <w:szCs w:val="20"/>
        </w:rPr>
      </w:pPr>
      <w:r w:rsidRPr="00475681">
        <w:rPr>
          <w:szCs w:val="20"/>
          <w:lang w:val="zh-Hans"/>
        </w:rPr>
        <w:t>此目录包含参考硬件应用程序的设计文件，该应用程序直接与</w:t>
      </w:r>
      <w:r w:rsidRPr="00475681">
        <w:rPr>
          <w:szCs w:val="20"/>
          <w:lang w:val="zh-Hans"/>
        </w:rPr>
        <w:t xml:space="preserve"> ERNIC IP </w:t>
      </w:r>
      <w:r w:rsidRPr="00475681">
        <w:rPr>
          <w:szCs w:val="20"/>
          <w:lang w:val="zh-Hans"/>
        </w:rPr>
        <w:t>交互，用于发布</w:t>
      </w:r>
      <w:r w:rsidRPr="00475681">
        <w:rPr>
          <w:szCs w:val="20"/>
          <w:lang w:val="zh-Hans"/>
        </w:rPr>
        <w:t xml:space="preserve"> RDMA </w:t>
      </w:r>
      <w:r w:rsidRPr="00475681">
        <w:rPr>
          <w:szCs w:val="20"/>
          <w:lang w:val="zh-Hans"/>
        </w:rPr>
        <w:t>工作请求和处理</w:t>
      </w:r>
      <w:r w:rsidRPr="00475681">
        <w:rPr>
          <w:szCs w:val="20"/>
          <w:lang w:val="zh-Hans"/>
        </w:rPr>
        <w:t xml:space="preserve"> RDMA </w:t>
      </w:r>
      <w:r w:rsidRPr="00475681">
        <w:rPr>
          <w:szCs w:val="20"/>
          <w:lang w:val="zh-Hans"/>
        </w:rPr>
        <w:t>完成，而无需处理器</w:t>
      </w:r>
      <w:r w:rsidRPr="00475681">
        <w:rPr>
          <w:szCs w:val="20"/>
          <w:lang w:val="zh-Hans"/>
        </w:rPr>
        <w:t xml:space="preserve"> </w:t>
      </w:r>
      <w:r w:rsidR="00AB7988">
        <w:rPr>
          <w:szCs w:val="20"/>
          <w:lang w:val="zh-Hans"/>
        </w:rPr>
        <w:t>参与（</w:t>
      </w:r>
      <w:r w:rsidR="00AB7988">
        <w:rPr>
          <w:szCs w:val="20"/>
          <w:lang w:val="zh-Hans"/>
        </w:rPr>
        <w:t xml:space="preserve">Zynq MP-SoC </w:t>
      </w:r>
      <w:r w:rsidR="00AB7988">
        <w:rPr>
          <w:szCs w:val="20"/>
          <w:lang w:val="zh-Hans"/>
        </w:rPr>
        <w:t>上的</w:t>
      </w:r>
      <w:r w:rsidR="00AB7988">
        <w:rPr>
          <w:szCs w:val="20"/>
          <w:lang w:val="zh-Hans"/>
        </w:rPr>
        <w:t xml:space="preserve"> ARM</w:t>
      </w:r>
      <w:r w:rsidR="00AB7988">
        <w:rPr>
          <w:szCs w:val="20"/>
          <w:lang w:val="zh-Hans"/>
        </w:rPr>
        <w:t>）</w:t>
      </w:r>
    </w:p>
    <w:p w14:paraId="27940C5F" w14:textId="7F89CBCD" w:rsidR="00E44813" w:rsidRPr="004C7673" w:rsidRDefault="00E44813" w:rsidP="00E44813">
      <w:pPr>
        <w:pStyle w:val="af"/>
        <w:numPr>
          <w:ilvl w:val="0"/>
          <w:numId w:val="1"/>
        </w:numPr>
        <w:ind w:left="1440"/>
        <w:rPr>
          <w:rFonts w:eastAsia="Times New Roman" w:cs="Arial"/>
          <w:sz w:val="24"/>
          <w:szCs w:val="20"/>
        </w:rPr>
      </w:pPr>
      <w:r w:rsidRPr="00830040">
        <w:rPr>
          <w:b/>
          <w:i/>
          <w:sz w:val="24"/>
          <w:szCs w:val="20"/>
          <w:lang w:val="zh-Hans"/>
        </w:rPr>
        <w:t>local_ip_cores/RDMA_pkt_filter</w:t>
      </w:r>
      <w:r w:rsidR="00906BD7">
        <w:rPr>
          <w:b/>
          <w:i/>
          <w:sz w:val="24"/>
          <w:szCs w:val="20"/>
          <w:lang w:val="zh-Hans"/>
        </w:rPr>
        <w:t>_v1_0</w:t>
      </w:r>
      <w:r w:rsidRPr="00830040">
        <w:rPr>
          <w:b/>
          <w:i/>
          <w:sz w:val="24"/>
          <w:szCs w:val="20"/>
          <w:lang w:val="zh-Hans"/>
        </w:rPr>
        <w:t>：</w:t>
      </w:r>
    </w:p>
    <w:p w14:paraId="75AB5101" w14:textId="4377F88D" w:rsidR="00E44813" w:rsidRDefault="00E44813" w:rsidP="00E44813">
      <w:pPr>
        <w:autoSpaceDE w:val="0"/>
        <w:autoSpaceDN w:val="0"/>
        <w:ind w:left="1440"/>
        <w:rPr>
          <w:rFonts w:eastAsia="Times New Roman" w:cs="Arial"/>
          <w:szCs w:val="20"/>
        </w:rPr>
      </w:pPr>
      <w:r w:rsidRPr="00475681">
        <w:rPr>
          <w:color w:val="000000"/>
          <w:szCs w:val="20"/>
          <w:lang w:val="zh-Hans" w:eastAsia="zh-CN"/>
        </w:rPr>
        <w:t>此目录包含硬件</w:t>
      </w:r>
      <w:r w:rsidRPr="00475681">
        <w:rPr>
          <w:color w:val="000000"/>
          <w:szCs w:val="20"/>
          <w:lang w:val="zh-Hans" w:eastAsia="zh-CN"/>
        </w:rPr>
        <w:t xml:space="preserve"> IP </w:t>
      </w:r>
      <w:r w:rsidRPr="00475681">
        <w:rPr>
          <w:color w:val="000000"/>
          <w:szCs w:val="20"/>
          <w:lang w:val="zh-Hans" w:eastAsia="zh-CN"/>
        </w:rPr>
        <w:t>块的设计文件，用于过滤</w:t>
      </w:r>
      <w:r w:rsidRPr="00475681">
        <w:rPr>
          <w:color w:val="000000"/>
          <w:szCs w:val="20"/>
          <w:lang w:val="zh-Hans" w:eastAsia="zh-CN"/>
        </w:rPr>
        <w:t xml:space="preserve"> RDMA </w:t>
      </w:r>
      <w:r w:rsidRPr="00475681">
        <w:rPr>
          <w:color w:val="000000"/>
          <w:szCs w:val="20"/>
          <w:lang w:val="zh-Hans" w:eastAsia="zh-CN"/>
        </w:rPr>
        <w:t>数据包与非</w:t>
      </w:r>
      <w:r w:rsidRPr="00475681">
        <w:rPr>
          <w:color w:val="000000"/>
          <w:szCs w:val="20"/>
          <w:lang w:val="zh-Hans" w:eastAsia="zh-CN"/>
        </w:rPr>
        <w:t xml:space="preserve"> RDMA </w:t>
      </w:r>
      <w:r w:rsidRPr="00475681">
        <w:rPr>
          <w:color w:val="000000"/>
          <w:szCs w:val="20"/>
          <w:lang w:val="zh-Hans" w:eastAsia="zh-CN"/>
        </w:rPr>
        <w:t>数据包。</w:t>
      </w:r>
      <w:r w:rsidRPr="00475681">
        <w:rPr>
          <w:color w:val="000000"/>
          <w:szCs w:val="20"/>
          <w:lang w:val="zh-Hans"/>
        </w:rPr>
        <w:t xml:space="preserve">RDMA </w:t>
      </w:r>
      <w:r w:rsidRPr="00475681">
        <w:rPr>
          <w:color w:val="000000"/>
          <w:szCs w:val="20"/>
          <w:lang w:val="zh-Hans"/>
        </w:rPr>
        <w:t>数据包被传递到</w:t>
      </w:r>
      <w:r w:rsidRPr="00475681">
        <w:rPr>
          <w:color w:val="000000"/>
          <w:szCs w:val="20"/>
          <w:lang w:val="zh-Hans"/>
        </w:rPr>
        <w:t xml:space="preserve"> ERNIC IP</w:t>
      </w:r>
      <w:r w:rsidRPr="00475681">
        <w:rPr>
          <w:color w:val="000000"/>
          <w:szCs w:val="20"/>
          <w:lang w:val="zh-Hans"/>
        </w:rPr>
        <w:t>，而非</w:t>
      </w:r>
      <w:r w:rsidRPr="00475681">
        <w:rPr>
          <w:color w:val="000000"/>
          <w:szCs w:val="20"/>
          <w:lang w:val="zh-Hans"/>
        </w:rPr>
        <w:t xml:space="preserve"> RDMA </w:t>
      </w:r>
      <w:r w:rsidRPr="00475681">
        <w:rPr>
          <w:color w:val="000000"/>
          <w:szCs w:val="20"/>
          <w:lang w:val="zh-Hans"/>
        </w:rPr>
        <w:t>数据包被传递给处理器（</w:t>
      </w:r>
      <w:r w:rsidR="00AB7988">
        <w:rPr>
          <w:color w:val="000000"/>
          <w:szCs w:val="20"/>
          <w:lang w:val="zh-Hans"/>
        </w:rPr>
        <w:t xml:space="preserve">Zynq MP-SoC </w:t>
      </w:r>
      <w:r w:rsidR="00AB7988">
        <w:rPr>
          <w:color w:val="000000"/>
          <w:szCs w:val="20"/>
          <w:lang w:val="zh-Hans"/>
        </w:rPr>
        <w:t>上的</w:t>
      </w:r>
      <w:r w:rsidR="00AB7988">
        <w:rPr>
          <w:color w:val="000000"/>
          <w:szCs w:val="20"/>
          <w:lang w:val="zh-Hans"/>
        </w:rPr>
        <w:t xml:space="preserve"> ARM</w:t>
      </w:r>
      <w:r w:rsidRPr="00475681">
        <w:rPr>
          <w:szCs w:val="20"/>
          <w:lang w:val="zh-Hans"/>
        </w:rPr>
        <w:t>）</w:t>
      </w:r>
    </w:p>
    <w:p w14:paraId="484F91EB" w14:textId="2C00AD66" w:rsidR="00E44813" w:rsidRPr="00387ABC" w:rsidRDefault="00A551A5" w:rsidP="00E44813">
      <w:pPr>
        <w:pStyle w:val="af"/>
        <w:numPr>
          <w:ilvl w:val="0"/>
          <w:numId w:val="1"/>
        </w:numPr>
        <w:ind w:left="1440"/>
        <w:rPr>
          <w:rFonts w:eastAsia="Times New Roman" w:cs="Arial"/>
          <w:sz w:val="24"/>
          <w:szCs w:val="20"/>
        </w:rPr>
      </w:pPr>
      <w:r>
        <w:rPr>
          <w:b/>
          <w:i/>
          <w:color w:val="000000" w:themeColor="text1"/>
          <w:sz w:val="24"/>
          <w:szCs w:val="20"/>
          <w:lang w:val="zh-Hans"/>
        </w:rPr>
        <w:t>ernic</w:t>
      </w:r>
      <w:r w:rsidR="00E44813" w:rsidRPr="00830040">
        <w:rPr>
          <w:b/>
          <w:i/>
          <w:sz w:val="24"/>
          <w:szCs w:val="20"/>
          <w:lang w:val="zh-Hans"/>
        </w:rPr>
        <w:t>_ref_design_250_SOC.tcl</w:t>
      </w:r>
    </w:p>
    <w:p w14:paraId="2F9DB645" w14:textId="47F3F1D1" w:rsidR="00E44813" w:rsidRPr="00387ABC" w:rsidRDefault="00E44813" w:rsidP="00E44813">
      <w:pPr>
        <w:ind w:left="1440"/>
        <w:rPr>
          <w:rFonts w:eastAsia="Times New Roman" w:cs="Arial"/>
          <w:szCs w:val="20"/>
          <w:lang w:eastAsia="zh-CN"/>
        </w:rPr>
      </w:pPr>
      <w:r w:rsidRPr="00387ABC">
        <w:rPr>
          <w:lang w:val="zh-Hans" w:eastAsia="zh-CN"/>
        </w:rPr>
        <w:lastRenderedPageBreak/>
        <w:t>此文件包含用于构建系统和</w:t>
      </w:r>
      <w:proofErr w:type="gramStart"/>
      <w:r w:rsidRPr="00387ABC">
        <w:rPr>
          <w:lang w:val="zh-Hans" w:eastAsia="zh-CN"/>
        </w:rPr>
        <w:t>生成位文件</w:t>
      </w:r>
      <w:proofErr w:type="gramEnd"/>
      <w:r w:rsidRPr="00387ABC">
        <w:rPr>
          <w:lang w:val="zh-Hans" w:eastAsia="zh-CN"/>
        </w:rPr>
        <w:t>的命令。</w:t>
      </w:r>
      <w:r w:rsidRPr="00387ABC">
        <w:rPr>
          <w:lang w:val="zh-Hans" w:eastAsia="zh-CN"/>
        </w:rPr>
        <w:t xml:space="preserve"> </w:t>
      </w:r>
    </w:p>
    <w:p w14:paraId="50663CFF" w14:textId="28EA92A8" w:rsidR="00E44813" w:rsidRPr="00F1440A" w:rsidRDefault="00E44813" w:rsidP="00E44813">
      <w:pPr>
        <w:pStyle w:val="af"/>
        <w:numPr>
          <w:ilvl w:val="0"/>
          <w:numId w:val="1"/>
        </w:numPr>
        <w:ind w:left="1440"/>
        <w:rPr>
          <w:rFonts w:eastAsia="Times New Roman" w:cs="Arial"/>
          <w:b/>
          <w:i/>
          <w:sz w:val="24"/>
          <w:szCs w:val="20"/>
        </w:rPr>
      </w:pPr>
      <w:r w:rsidRPr="00830040">
        <w:rPr>
          <w:b/>
          <w:i/>
          <w:sz w:val="24"/>
          <w:szCs w:val="18"/>
          <w:lang w:val="zh-Hans"/>
        </w:rPr>
        <w:t>top_revb.xdc</w:t>
      </w:r>
    </w:p>
    <w:p w14:paraId="7D3EEADC" w14:textId="19D84E6E" w:rsidR="00E44813" w:rsidRDefault="00E44813" w:rsidP="00E44813">
      <w:pPr>
        <w:pStyle w:val="af"/>
        <w:ind w:left="1440"/>
        <w:rPr>
          <w:rFonts w:eastAsia="Times New Roman" w:cs="Arial"/>
          <w:szCs w:val="20"/>
          <w:lang w:eastAsia="zh-CN"/>
        </w:rPr>
      </w:pPr>
      <w:r>
        <w:rPr>
          <w:szCs w:val="20"/>
          <w:lang w:val="zh-Hans" w:eastAsia="zh-CN"/>
        </w:rPr>
        <w:t>此文件包含参考</w:t>
      </w:r>
      <w:r w:rsidR="00DD4510">
        <w:rPr>
          <w:szCs w:val="20"/>
          <w:lang w:val="zh-Hans" w:eastAsia="zh-CN"/>
        </w:rPr>
        <w:t>设计的</w:t>
      </w:r>
      <w:r>
        <w:rPr>
          <w:lang w:val="zh-Hans" w:eastAsia="zh-CN"/>
        </w:rPr>
        <w:t>约束定义</w:t>
      </w:r>
    </w:p>
    <w:p w14:paraId="7A2A994B" w14:textId="77777777" w:rsidR="00F30B3D" w:rsidRDefault="00F30B3D" w:rsidP="00F30B3D">
      <w:pPr>
        <w:pStyle w:val="2"/>
        <w:numPr>
          <w:ilvl w:val="1"/>
          <w:numId w:val="8"/>
        </w:numPr>
        <w:rPr>
          <w:rStyle w:val="10"/>
          <w:b/>
          <w:bCs/>
        </w:rPr>
      </w:pPr>
      <w:bookmarkStart w:id="18" w:name="_Toc58487070"/>
      <w:bookmarkStart w:id="19" w:name="_Toc59101481"/>
      <w:bookmarkStart w:id="20" w:name="_Toc32581095"/>
      <w:proofErr w:type="spellStart"/>
      <w:r>
        <w:rPr>
          <w:rStyle w:val="10"/>
          <w:lang w:val="zh-Hans"/>
        </w:rPr>
        <w:t>软件组件</w:t>
      </w:r>
      <w:bookmarkEnd w:id="18"/>
      <w:bookmarkEnd w:id="19"/>
      <w:proofErr w:type="spellEnd"/>
    </w:p>
    <w:p w14:paraId="4F47D0F3" w14:textId="77777777" w:rsidR="00F30B3D" w:rsidRDefault="00F30B3D" w:rsidP="00F30B3D"/>
    <w:p w14:paraId="1127DA1D" w14:textId="77777777" w:rsidR="00F30B3D" w:rsidRDefault="00F30B3D" w:rsidP="00F30B3D">
      <w:pPr>
        <w:ind w:left="720"/>
        <w:rPr>
          <w:lang w:eastAsia="zh-CN"/>
        </w:rPr>
      </w:pPr>
      <w:r>
        <w:rPr>
          <w:lang w:val="zh-Hans" w:eastAsia="zh-CN"/>
        </w:rPr>
        <w:t>下图显示了</w:t>
      </w:r>
      <w:r>
        <w:rPr>
          <w:lang w:val="zh-Hans" w:eastAsia="zh-CN"/>
        </w:rPr>
        <w:t xml:space="preserve"> SW </w:t>
      </w:r>
      <w:r>
        <w:rPr>
          <w:lang w:val="zh-Hans" w:eastAsia="zh-CN"/>
        </w:rPr>
        <w:t>目录中的各种组件</w:t>
      </w:r>
    </w:p>
    <w:p w14:paraId="25CBE91E" w14:textId="77777777" w:rsidR="00B2508F" w:rsidRDefault="00F30B3D" w:rsidP="00B2508F">
      <w:pPr>
        <w:keepNext/>
        <w:ind w:left="720"/>
        <w:jc w:val="center"/>
      </w:pPr>
      <w:r>
        <w:rPr>
          <w:noProof/>
        </w:rPr>
        <w:drawing>
          <wp:inline distT="0" distB="0" distL="0" distR="0" wp14:anchorId="2429FF0F" wp14:editId="50864B1E">
            <wp:extent cx="2543175" cy="3629025"/>
            <wp:effectExtent l="0" t="0" r="9525" b="9525"/>
            <wp:docPr id="6" name="Picture 6" descr="包含图表的图片&#10;&#10;自动生成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4A39" w14:textId="36BB6228" w:rsidR="00F30B3D" w:rsidRPr="00B2508F" w:rsidRDefault="00B2508F" w:rsidP="00B2508F">
      <w:pPr>
        <w:pStyle w:val="a8"/>
        <w:jc w:val="center"/>
        <w:rPr>
          <w:sz w:val="20"/>
          <w:szCs w:val="20"/>
          <w:lang w:eastAsia="zh-CN"/>
        </w:rPr>
      </w:pPr>
      <w:bookmarkStart w:id="21" w:name="_Toc79153049"/>
      <w:r w:rsidRPr="00B2508F">
        <w:rPr>
          <w:sz w:val="20"/>
          <w:szCs w:val="20"/>
          <w:lang w:val="zh-Hans" w:eastAsia="zh-CN"/>
        </w:rPr>
        <w:t xml:space="preserve">图 </w:t>
      </w:r>
      <w:r w:rsidRPr="00B2508F">
        <w:rPr>
          <w:sz w:val="20"/>
          <w:szCs w:val="20"/>
          <w:lang w:val="zh-Hans"/>
        </w:rPr>
        <w:fldChar w:fldCharType="begin"/>
      </w:r>
      <w:r w:rsidRPr="00B2508F">
        <w:rPr>
          <w:sz w:val="20"/>
          <w:szCs w:val="20"/>
          <w:lang w:val="zh-Hans" w:eastAsia="zh-CN"/>
        </w:rPr>
        <w:instrText xml:space="preserve"> SEQ Figure \* ARABIC </w:instrText>
      </w:r>
      <w:r w:rsidRPr="00B2508F">
        <w:rPr>
          <w:sz w:val="20"/>
          <w:szCs w:val="20"/>
          <w:lang w:val="zh-Hans"/>
        </w:rPr>
        <w:fldChar w:fldCharType="separate"/>
      </w:r>
      <w:r w:rsidR="009637D7">
        <w:rPr>
          <w:noProof/>
          <w:sz w:val="20"/>
          <w:szCs w:val="20"/>
          <w:lang w:val="zh-Hans" w:eastAsia="zh-CN"/>
        </w:rPr>
        <w:t>3</w:t>
      </w:r>
      <w:r w:rsidRPr="00B2508F">
        <w:rPr>
          <w:sz w:val="20"/>
          <w:szCs w:val="20"/>
          <w:lang w:val="zh-Hans"/>
        </w:rPr>
        <w:fldChar w:fldCharType="end"/>
      </w:r>
      <w:r w:rsidRPr="00B2508F">
        <w:rPr>
          <w:sz w:val="20"/>
          <w:szCs w:val="20"/>
          <w:lang w:val="zh-Hans" w:eastAsia="zh-CN"/>
        </w:rPr>
        <w:t>：ERNIC 参考设计包软件内容</w:t>
      </w:r>
      <w:bookmarkEnd w:id="21"/>
    </w:p>
    <w:p w14:paraId="2BF97CF3" w14:textId="5DB7D1BC" w:rsidR="00B5522C" w:rsidRDefault="00B5522C" w:rsidP="00B5522C">
      <w:pPr>
        <w:pStyle w:val="2"/>
        <w:numPr>
          <w:ilvl w:val="1"/>
          <w:numId w:val="7"/>
        </w:numPr>
        <w:rPr>
          <w:rStyle w:val="10"/>
          <w:b/>
          <w:bCs/>
          <w:sz w:val="24"/>
        </w:rPr>
      </w:pPr>
      <w:bookmarkStart w:id="22" w:name="_Toc59101482"/>
      <w:bookmarkEnd w:id="20"/>
      <w:proofErr w:type="spellStart"/>
      <w:r>
        <w:rPr>
          <w:rStyle w:val="10"/>
          <w:b/>
          <w:bCs/>
          <w:sz w:val="24"/>
          <w:lang w:val="zh-Hans"/>
        </w:rPr>
        <w:t>准备下载二进制文件</w:t>
      </w:r>
      <w:bookmarkEnd w:id="22"/>
      <w:proofErr w:type="spellEnd"/>
    </w:p>
    <w:p w14:paraId="35E66531" w14:textId="77777777" w:rsidR="00B5522C" w:rsidRPr="00B5522C" w:rsidRDefault="00B5522C" w:rsidP="00B5522C"/>
    <w:p w14:paraId="0334150E" w14:textId="4EF235D2" w:rsidR="00B5522C" w:rsidRDefault="00CA037A" w:rsidP="00B5522C">
      <w:pPr>
        <w:ind w:left="576"/>
        <w:rPr>
          <w:lang w:eastAsia="zh-CN"/>
        </w:rPr>
      </w:pPr>
      <w:r>
        <w:rPr>
          <w:lang w:val="zh-Hans" w:eastAsia="zh-CN"/>
        </w:rPr>
        <w:t>此文件夹包含硬件和软件二进制文件，可将其下载到</w:t>
      </w:r>
      <w:r>
        <w:rPr>
          <w:lang w:val="zh-Hans" w:eastAsia="zh-CN"/>
        </w:rPr>
        <w:t xml:space="preserve"> 250-SoC </w:t>
      </w:r>
      <w:r>
        <w:rPr>
          <w:lang w:val="zh-Hans" w:eastAsia="zh-CN"/>
        </w:rPr>
        <w:t>板上并运行测试</w:t>
      </w:r>
    </w:p>
    <w:p w14:paraId="3D07A0EA" w14:textId="77777777" w:rsidR="001B44C1" w:rsidRDefault="001B44C1" w:rsidP="00B5522C">
      <w:pPr>
        <w:ind w:left="576"/>
        <w:rPr>
          <w:lang w:eastAsia="zh-CN"/>
        </w:rPr>
      </w:pPr>
    </w:p>
    <w:p w14:paraId="6586F480" w14:textId="4AAB2293" w:rsidR="003227E1" w:rsidRDefault="001B44C1">
      <w:pPr>
        <w:keepNext/>
        <w:ind w:left="576"/>
        <w:jc w:val="center"/>
      </w:pPr>
      <w:r>
        <w:rPr>
          <w:noProof/>
        </w:rPr>
        <w:lastRenderedPageBreak/>
        <w:drawing>
          <wp:inline distT="0" distB="0" distL="0" distR="0" wp14:anchorId="5089D764" wp14:editId="7F1B0566">
            <wp:extent cx="3622675" cy="1849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4E10" w14:textId="28B14FCA" w:rsidR="002C029E" w:rsidRPr="00E00472" w:rsidRDefault="003227E1" w:rsidP="00891FDB">
      <w:pPr>
        <w:pStyle w:val="a8"/>
        <w:jc w:val="center"/>
        <w:rPr>
          <w:sz w:val="22"/>
          <w:szCs w:val="22"/>
          <w:lang w:eastAsia="zh-CN"/>
        </w:rPr>
      </w:pPr>
      <w:bookmarkStart w:id="23" w:name="_Toc79153050"/>
      <w:r w:rsidRPr="00E00472">
        <w:rPr>
          <w:sz w:val="22"/>
          <w:szCs w:val="22"/>
          <w:lang w:val="zh-Hans" w:eastAsia="zh-CN"/>
        </w:rPr>
        <w:t xml:space="preserve">图 </w:t>
      </w:r>
      <w:r w:rsidRPr="00E00472">
        <w:rPr>
          <w:sz w:val="22"/>
          <w:szCs w:val="22"/>
          <w:lang w:val="zh-Hans"/>
        </w:rPr>
        <w:fldChar w:fldCharType="begin"/>
      </w:r>
      <w:r w:rsidRPr="00E00472">
        <w:rPr>
          <w:sz w:val="22"/>
          <w:szCs w:val="22"/>
          <w:lang w:val="zh-Hans" w:eastAsia="zh-CN"/>
        </w:rPr>
        <w:instrText xml:space="preserve"> SEQ Figure \* ARABIC </w:instrText>
      </w:r>
      <w:r w:rsidRPr="00E00472">
        <w:rPr>
          <w:sz w:val="22"/>
          <w:szCs w:val="22"/>
          <w:lang w:val="zh-Hans"/>
        </w:rPr>
        <w:fldChar w:fldCharType="separate"/>
      </w:r>
      <w:r w:rsidR="009637D7">
        <w:rPr>
          <w:noProof/>
          <w:sz w:val="22"/>
          <w:szCs w:val="22"/>
          <w:lang w:val="zh-Hans" w:eastAsia="zh-CN"/>
        </w:rPr>
        <w:t>4</w:t>
      </w:r>
      <w:r w:rsidRPr="00E00472">
        <w:rPr>
          <w:sz w:val="22"/>
          <w:szCs w:val="22"/>
          <w:lang w:val="zh-Hans"/>
        </w:rPr>
        <w:fldChar w:fldCharType="end"/>
      </w:r>
      <w:r w:rsidRPr="00E00472">
        <w:rPr>
          <w:sz w:val="22"/>
          <w:szCs w:val="22"/>
          <w:lang w:val="zh-Hans" w:eastAsia="zh-CN"/>
        </w:rPr>
        <w:t>：准备下载二进制文件</w:t>
      </w:r>
      <w:bookmarkEnd w:id="23"/>
    </w:p>
    <w:p w14:paraId="66543BBB" w14:textId="77777777" w:rsidR="00E44813" w:rsidRDefault="00E44813" w:rsidP="00891FDB">
      <w:pPr>
        <w:pStyle w:val="1"/>
        <w:spacing w:before="0"/>
        <w:rPr>
          <w:rStyle w:val="10"/>
          <w:b/>
          <w:bCs/>
          <w:lang w:bidi="en-US"/>
        </w:rPr>
      </w:pPr>
      <w:bookmarkStart w:id="24" w:name="_Toc39739953"/>
      <w:bookmarkStart w:id="25" w:name="_Toc439870549"/>
      <w:bookmarkStart w:id="26" w:name="_Toc11920656"/>
      <w:bookmarkStart w:id="27" w:name="_Toc32581096"/>
      <w:bookmarkStart w:id="28" w:name="_Toc59101483"/>
      <w:bookmarkStart w:id="29" w:name="_Toc409613232"/>
      <w:bookmarkEnd w:id="24"/>
      <w:r w:rsidRPr="005B3D56">
        <w:rPr>
          <w:rStyle w:val="10"/>
          <w:b/>
          <w:bCs/>
          <w:lang w:val="zh-Hans"/>
        </w:rPr>
        <w:t>硬件要求</w:t>
      </w:r>
      <w:bookmarkEnd w:id="25"/>
      <w:bookmarkEnd w:id="26"/>
      <w:bookmarkEnd w:id="27"/>
      <w:bookmarkEnd w:id="28"/>
    </w:p>
    <w:p w14:paraId="48845BBC" w14:textId="76D622C9" w:rsidR="00E44813" w:rsidRPr="00C4381F" w:rsidRDefault="00203AA2" w:rsidP="00E44813">
      <w:pPr>
        <w:ind w:left="360"/>
        <w:rPr>
          <w:lang w:eastAsia="zh-CN"/>
        </w:rPr>
      </w:pPr>
      <w:r>
        <w:rPr>
          <w:lang w:val="zh-Hans" w:eastAsia="zh-CN"/>
        </w:rPr>
        <w:t>此参考设计基于具有以下硬件组件的</w:t>
      </w:r>
      <w:r>
        <w:rPr>
          <w:lang w:val="zh-Hans" w:eastAsia="zh-CN"/>
        </w:rPr>
        <w:t xml:space="preserve"> 250-SoC FPGA </w:t>
      </w:r>
      <w:r>
        <w:rPr>
          <w:lang w:val="zh-Hans" w:eastAsia="zh-CN"/>
        </w:rPr>
        <w:t>板开发：</w:t>
      </w:r>
    </w:p>
    <w:p w14:paraId="18C01D3B" w14:textId="01E6DC0B" w:rsidR="00E44813" w:rsidRDefault="00AF59B7" w:rsidP="00927C07">
      <w:pPr>
        <w:pStyle w:val="af"/>
        <w:numPr>
          <w:ilvl w:val="0"/>
          <w:numId w:val="2"/>
        </w:numPr>
        <w:ind w:left="1440"/>
      </w:pPr>
      <w:proofErr w:type="spellStart"/>
      <w:r>
        <w:rPr>
          <w:lang w:val="zh-Hans"/>
        </w:rPr>
        <w:t>比特软件</w:t>
      </w:r>
      <w:proofErr w:type="spellEnd"/>
      <w:r w:rsidR="00E44813">
        <w:rPr>
          <w:lang w:val="zh-Hans"/>
        </w:rPr>
        <w:t xml:space="preserve"> 250-SoC </w:t>
      </w:r>
      <w:r w:rsidR="00E44813">
        <w:rPr>
          <w:lang w:val="zh-Hans"/>
        </w:rPr>
        <w:t>板</w:t>
      </w:r>
      <w:r w:rsidR="00E44813">
        <w:rPr>
          <w:lang w:val="zh-Hans"/>
        </w:rPr>
        <w:t xml:space="preserve"> </w:t>
      </w:r>
      <w:r w:rsidR="00E44813">
        <w:rPr>
          <w:lang w:val="zh-Hans"/>
        </w:rPr>
        <w:t>（</w:t>
      </w:r>
      <w:hyperlink r:id="rId14" w:history="1">
        <w:r>
          <w:rPr>
            <w:rStyle w:val="a9"/>
            <w:lang w:val="zh-Hans"/>
          </w:rPr>
          <w:t>https://www.bittware.com/fpga/250-soc/</w:t>
        </w:r>
      </w:hyperlink>
      <w:r>
        <w:rPr>
          <w:lang w:val="zh-Hans"/>
        </w:rPr>
        <w:t>）</w:t>
      </w:r>
    </w:p>
    <w:p w14:paraId="1D2E236C" w14:textId="68096728" w:rsidR="00E44813" w:rsidRPr="0007315B" w:rsidRDefault="00E44813" w:rsidP="00927C07">
      <w:pPr>
        <w:pStyle w:val="af"/>
        <w:numPr>
          <w:ilvl w:val="0"/>
          <w:numId w:val="2"/>
        </w:numPr>
        <w:ind w:left="1440"/>
      </w:pPr>
      <w:r>
        <w:rPr>
          <w:lang w:val="zh-Hans"/>
        </w:rPr>
        <w:t>2GB DDR4</w:t>
      </w:r>
    </w:p>
    <w:p w14:paraId="0E11A88D" w14:textId="77777777" w:rsidR="00E44813" w:rsidRPr="00E51D6D" w:rsidRDefault="00E44813" w:rsidP="00927C07">
      <w:pPr>
        <w:pStyle w:val="af"/>
        <w:numPr>
          <w:ilvl w:val="0"/>
          <w:numId w:val="2"/>
        </w:numPr>
        <w:ind w:left="1440"/>
        <w:rPr>
          <w:rFonts w:eastAsia="Times New Roman" w:cstheme="minorHAnsi"/>
          <w:sz w:val="20"/>
          <w:szCs w:val="20"/>
          <w:lang w:eastAsia="zh-CN"/>
        </w:rPr>
      </w:pPr>
      <w:r w:rsidRPr="00D6479B">
        <w:rPr>
          <w:szCs w:val="20"/>
          <w:lang w:val="zh-Hans" w:eastAsia="zh-CN"/>
        </w:rPr>
        <w:t xml:space="preserve">ATX </w:t>
      </w:r>
      <w:r w:rsidRPr="00D6479B">
        <w:rPr>
          <w:szCs w:val="20"/>
          <w:lang w:val="zh-Hans" w:eastAsia="zh-CN"/>
        </w:rPr>
        <w:t>电源连接器</w:t>
      </w:r>
      <w:r w:rsidRPr="00D6479B">
        <w:rPr>
          <w:szCs w:val="20"/>
          <w:lang w:val="zh-Hans" w:eastAsia="zh-CN"/>
        </w:rPr>
        <w:t xml:space="preserve">/ 12V </w:t>
      </w:r>
      <w:r w:rsidRPr="00D6479B">
        <w:rPr>
          <w:szCs w:val="20"/>
          <w:lang w:val="zh-Hans" w:eastAsia="zh-CN"/>
        </w:rPr>
        <w:t>电源适配器</w:t>
      </w:r>
    </w:p>
    <w:p w14:paraId="567BD32E" w14:textId="7BA6EF13" w:rsidR="00E44813" w:rsidRDefault="00E44813" w:rsidP="00927C07">
      <w:pPr>
        <w:pStyle w:val="af"/>
        <w:numPr>
          <w:ilvl w:val="0"/>
          <w:numId w:val="2"/>
        </w:numPr>
        <w:ind w:left="1440"/>
        <w:rPr>
          <w:rFonts w:eastAsia="Times New Roman" w:cstheme="minorHAnsi"/>
          <w:sz w:val="20"/>
          <w:szCs w:val="20"/>
          <w:lang w:eastAsia="zh-CN"/>
        </w:rPr>
      </w:pPr>
      <w:proofErr w:type="gramStart"/>
      <w:r w:rsidRPr="00D6479B">
        <w:rPr>
          <w:szCs w:val="20"/>
          <w:lang w:val="zh-Hans" w:eastAsia="zh-CN"/>
        </w:rPr>
        <w:t>赛灵思</w:t>
      </w:r>
      <w:proofErr w:type="gramEnd"/>
      <w:r w:rsidRPr="00D6479B">
        <w:rPr>
          <w:szCs w:val="20"/>
          <w:lang w:val="zh-Hans" w:eastAsia="zh-CN"/>
        </w:rPr>
        <w:t xml:space="preserve"> </w:t>
      </w:r>
      <w:proofErr w:type="gramStart"/>
      <w:r w:rsidR="00B84BDE">
        <w:rPr>
          <w:szCs w:val="20"/>
          <w:lang w:val="zh-Hans" w:eastAsia="zh-CN"/>
        </w:rPr>
        <w:t>智能林</w:t>
      </w:r>
      <w:proofErr w:type="gramEnd"/>
      <w:r w:rsidR="00B84BDE">
        <w:rPr>
          <w:szCs w:val="20"/>
          <w:lang w:val="zh-Hans" w:eastAsia="zh-CN"/>
        </w:rPr>
        <w:t>克</w:t>
      </w:r>
      <w:r w:rsidR="00B84BDE">
        <w:rPr>
          <w:szCs w:val="20"/>
          <w:lang w:val="zh-Hans" w:eastAsia="zh-CN"/>
        </w:rPr>
        <w:t xml:space="preserve"> </w:t>
      </w:r>
      <w:r w:rsidR="00B84BDE">
        <w:rPr>
          <w:szCs w:val="20"/>
          <w:lang w:val="zh-Hans" w:eastAsia="zh-CN"/>
        </w:rPr>
        <w:t>数据线</w:t>
      </w:r>
      <w:r w:rsidR="00B84BDE">
        <w:rPr>
          <w:szCs w:val="20"/>
          <w:lang w:val="zh-Hans" w:eastAsia="zh-CN"/>
        </w:rPr>
        <w:t xml:space="preserve"> </w:t>
      </w:r>
      <w:r w:rsidR="004A5801">
        <w:rPr>
          <w:szCs w:val="20"/>
          <w:lang w:val="zh-Hans" w:eastAsia="zh-CN"/>
        </w:rPr>
        <w:t>和分线卡</w:t>
      </w:r>
    </w:p>
    <w:p w14:paraId="6761811F" w14:textId="3B30F750" w:rsidR="00E44813" w:rsidRPr="004A5801" w:rsidRDefault="00E44813" w:rsidP="00927C07">
      <w:pPr>
        <w:pStyle w:val="af"/>
        <w:numPr>
          <w:ilvl w:val="0"/>
          <w:numId w:val="2"/>
        </w:numPr>
        <w:ind w:left="1440"/>
        <w:rPr>
          <w:rFonts w:eastAsia="Times New Roman" w:cstheme="minorHAnsi"/>
          <w:sz w:val="20"/>
          <w:szCs w:val="20"/>
        </w:rPr>
      </w:pPr>
      <w:r w:rsidRPr="00D6479B">
        <w:rPr>
          <w:szCs w:val="20"/>
          <w:lang w:val="zh-Hans"/>
        </w:rPr>
        <w:t xml:space="preserve">A </w:t>
      </w:r>
      <w:r w:rsidRPr="00D6479B">
        <w:rPr>
          <w:szCs w:val="20"/>
          <w:lang w:val="zh-Hans"/>
        </w:rPr>
        <w:t>型</w:t>
      </w:r>
      <w:r w:rsidRPr="00D6479B">
        <w:rPr>
          <w:szCs w:val="20"/>
          <w:lang w:val="zh-Hans"/>
        </w:rPr>
        <w:t xml:space="preserve"> USB2.0 </w:t>
      </w:r>
      <w:r w:rsidRPr="00D6479B">
        <w:rPr>
          <w:szCs w:val="20"/>
          <w:lang w:val="zh-Hans"/>
        </w:rPr>
        <w:t>公对母连接器，用于调试</w:t>
      </w:r>
      <w:r w:rsidRPr="00D6479B">
        <w:rPr>
          <w:szCs w:val="20"/>
          <w:lang w:val="zh-Hans"/>
        </w:rPr>
        <w:t xml:space="preserve"> UART</w:t>
      </w:r>
      <w:r>
        <w:rPr>
          <w:szCs w:val="20"/>
          <w:lang w:val="zh-Hans"/>
        </w:rPr>
        <w:t xml:space="preserve"> </w:t>
      </w:r>
      <w:r>
        <w:rPr>
          <w:szCs w:val="20"/>
          <w:lang w:val="zh-Hans"/>
        </w:rPr>
        <w:t>连接</w:t>
      </w:r>
      <w:r>
        <w:rPr>
          <w:szCs w:val="20"/>
          <w:lang w:val="zh-Hans"/>
        </w:rPr>
        <w:t xml:space="preserve"> </w:t>
      </w:r>
    </w:p>
    <w:p w14:paraId="608C9CFD" w14:textId="6928D195" w:rsidR="004A5801" w:rsidRPr="00DB25F9" w:rsidRDefault="004A5801" w:rsidP="00927C07">
      <w:pPr>
        <w:pStyle w:val="af"/>
        <w:numPr>
          <w:ilvl w:val="0"/>
          <w:numId w:val="2"/>
        </w:numPr>
        <w:ind w:left="1440"/>
        <w:rPr>
          <w:rFonts w:eastAsia="Times New Roman" w:cstheme="minorHAnsi"/>
          <w:sz w:val="20"/>
          <w:szCs w:val="20"/>
          <w:lang w:eastAsia="zh-CN"/>
        </w:rPr>
      </w:pPr>
      <w:r>
        <w:rPr>
          <w:sz w:val="20"/>
          <w:szCs w:val="20"/>
          <w:lang w:val="zh-Hans" w:eastAsia="zh-CN"/>
        </w:rPr>
        <w:t xml:space="preserve">100G QSFP </w:t>
      </w:r>
      <w:r w:rsidR="0092396D">
        <w:rPr>
          <w:sz w:val="20"/>
          <w:szCs w:val="20"/>
          <w:lang w:val="zh-Hans" w:eastAsia="zh-CN"/>
        </w:rPr>
        <w:t>E</w:t>
      </w:r>
      <w:r>
        <w:rPr>
          <w:sz w:val="20"/>
          <w:szCs w:val="20"/>
          <w:lang w:val="zh-Hans" w:eastAsia="zh-CN"/>
        </w:rPr>
        <w:t>服务器电缆</w:t>
      </w:r>
      <w:r w:rsidR="0092396D">
        <w:rPr>
          <w:sz w:val="20"/>
          <w:szCs w:val="20"/>
          <w:lang w:val="zh-Hans" w:eastAsia="zh-CN"/>
        </w:rPr>
        <w:t xml:space="preserve"> </w:t>
      </w:r>
      <w:r w:rsidR="0092396D">
        <w:rPr>
          <w:sz w:val="20"/>
          <w:szCs w:val="20"/>
          <w:lang w:val="zh-Hans" w:eastAsia="zh-CN"/>
        </w:rPr>
        <w:t>（</w:t>
      </w:r>
      <w:hyperlink r:id="rId15" w:history="1"/>
      <w:r w:rsidR="0092396D">
        <w:rPr>
          <w:sz w:val="20"/>
          <w:szCs w:val="20"/>
          <w:lang w:val="zh-Hans" w:eastAsia="zh-CN"/>
        </w:rPr>
        <w:t>https://www.mellanox.com/products/interconnect/ethernet-direct-attach-copper-cables</w:t>
      </w:r>
      <w:r w:rsidR="0092396D">
        <w:rPr>
          <w:sz w:val="20"/>
          <w:szCs w:val="20"/>
          <w:lang w:val="zh-Hans" w:eastAsia="zh-CN"/>
        </w:rPr>
        <w:t>）</w:t>
      </w:r>
      <w:r w:rsidR="0092396D">
        <w:rPr>
          <w:sz w:val="20"/>
          <w:szCs w:val="20"/>
          <w:lang w:val="zh-Hans" w:eastAsia="zh-CN"/>
        </w:rPr>
        <w:t xml:space="preserve"> </w:t>
      </w:r>
    </w:p>
    <w:p w14:paraId="22A3744E" w14:textId="77777777" w:rsidR="00E44813" w:rsidRDefault="00E44813" w:rsidP="00891FDB">
      <w:pPr>
        <w:pStyle w:val="1"/>
        <w:rPr>
          <w:rStyle w:val="10"/>
          <w:b/>
          <w:bCs/>
        </w:rPr>
      </w:pPr>
      <w:bookmarkStart w:id="30" w:name="_Toc11920657"/>
      <w:bookmarkStart w:id="31" w:name="_Toc32581097"/>
      <w:bookmarkStart w:id="32" w:name="_Toc59101484"/>
      <w:bookmarkStart w:id="33" w:name="_Toc439870550"/>
      <w:proofErr w:type="spellStart"/>
      <w:r w:rsidRPr="005B3D56">
        <w:rPr>
          <w:rStyle w:val="10"/>
          <w:b/>
          <w:bCs/>
          <w:lang w:val="zh-Hans"/>
        </w:rPr>
        <w:t>软件要求</w:t>
      </w:r>
      <w:bookmarkEnd w:id="30"/>
      <w:bookmarkEnd w:id="31"/>
      <w:bookmarkEnd w:id="32"/>
      <w:proofErr w:type="spellEnd"/>
    </w:p>
    <w:p w14:paraId="73B19958" w14:textId="77777777" w:rsidR="00E44813" w:rsidRPr="00D6479B" w:rsidRDefault="00E44813" w:rsidP="00E44813">
      <w:pPr>
        <w:ind w:left="432"/>
        <w:rPr>
          <w:lang w:eastAsia="zh-CN"/>
        </w:rPr>
      </w:pPr>
      <w:r>
        <w:rPr>
          <w:lang w:val="zh-Hans" w:eastAsia="zh-CN"/>
        </w:rPr>
        <w:t>需要以下软件工具来构建参考设计的</w:t>
      </w:r>
      <w:r>
        <w:rPr>
          <w:lang w:val="zh-Hans" w:eastAsia="zh-CN"/>
        </w:rPr>
        <w:t xml:space="preserve"> SW </w:t>
      </w:r>
      <w:r>
        <w:rPr>
          <w:lang w:val="zh-Hans" w:eastAsia="zh-CN"/>
        </w:rPr>
        <w:t>组件</w:t>
      </w:r>
    </w:p>
    <w:bookmarkEnd w:id="33"/>
    <w:p w14:paraId="7F54A9F8" w14:textId="6CC8EB32" w:rsidR="00E44813" w:rsidRDefault="00E44813" w:rsidP="00927C07">
      <w:pPr>
        <w:pStyle w:val="af"/>
        <w:numPr>
          <w:ilvl w:val="0"/>
          <w:numId w:val="2"/>
        </w:numPr>
        <w:ind w:left="1440"/>
        <w:rPr>
          <w:rFonts w:ascii="Arial" w:eastAsia="Times New Roman" w:hAnsi="Arial" w:cs="Arial"/>
          <w:sz w:val="20"/>
          <w:szCs w:val="20"/>
        </w:rPr>
      </w:pPr>
      <w:r>
        <w:rPr>
          <w:lang w:val="zh-Hans"/>
        </w:rPr>
        <w:t>Xilinx Vivado</w:t>
      </w:r>
      <w:r w:rsidRPr="00DB25F9">
        <w:rPr>
          <w:lang w:val="zh-Hans"/>
        </w:rPr>
        <w:t xml:space="preserve"> </w:t>
      </w:r>
      <w:proofErr w:type="spellStart"/>
      <w:r w:rsidRPr="00DB25F9">
        <w:rPr>
          <w:lang w:val="zh-Hans"/>
        </w:rPr>
        <w:t>设计套件，版本</w:t>
      </w:r>
      <w:proofErr w:type="spellEnd"/>
      <w:r w:rsidRPr="00DB25F9">
        <w:rPr>
          <w:lang w:val="zh-Hans"/>
        </w:rPr>
        <w:t xml:space="preserve"> 20</w:t>
      </w:r>
      <w:r w:rsidR="009F5910">
        <w:rPr>
          <w:lang w:val="zh-Hans"/>
        </w:rPr>
        <w:t>2</w:t>
      </w:r>
      <w:r w:rsidR="00122A55">
        <w:rPr>
          <w:lang w:val="zh-Hans"/>
        </w:rPr>
        <w:t>1</w:t>
      </w:r>
      <w:r w:rsidRPr="00DB25F9">
        <w:rPr>
          <w:lang w:val="zh-Hans"/>
        </w:rPr>
        <w:t>.</w:t>
      </w:r>
      <w:r w:rsidR="00122A55">
        <w:rPr>
          <w:lang w:val="zh-Hans"/>
        </w:rPr>
        <w:t>1</w:t>
      </w:r>
    </w:p>
    <w:p w14:paraId="6E098999" w14:textId="0F104174" w:rsidR="00E44813" w:rsidRPr="00464037" w:rsidRDefault="009F5910" w:rsidP="00927C07">
      <w:pPr>
        <w:pStyle w:val="af"/>
        <w:numPr>
          <w:ilvl w:val="0"/>
          <w:numId w:val="2"/>
        </w:numPr>
        <w:ind w:left="1440"/>
        <w:rPr>
          <w:rFonts w:ascii="Arial" w:eastAsia="Times New Roman" w:hAnsi="Arial" w:cs="Arial"/>
          <w:sz w:val="20"/>
          <w:szCs w:val="20"/>
          <w:lang w:eastAsia="zh-CN"/>
        </w:rPr>
      </w:pPr>
      <w:r>
        <w:rPr>
          <w:lang w:val="zh-Hans" w:eastAsia="zh-CN"/>
        </w:rPr>
        <w:t>搭载版本</w:t>
      </w:r>
      <w:r>
        <w:rPr>
          <w:lang w:val="zh-Hans" w:eastAsia="zh-CN"/>
        </w:rPr>
        <w:t xml:space="preserve"> 202 </w:t>
      </w:r>
      <w:proofErr w:type="gramStart"/>
      <w:r>
        <w:rPr>
          <w:lang w:val="zh-Hans" w:eastAsia="zh-CN"/>
        </w:rPr>
        <w:t>的赛灵思</w:t>
      </w:r>
      <w:proofErr w:type="gramEnd"/>
      <w:r>
        <w:rPr>
          <w:lang w:val="zh-Hans" w:eastAsia="zh-CN"/>
        </w:rPr>
        <w:t xml:space="preserve"> SDK </w:t>
      </w:r>
      <w:r>
        <w:rPr>
          <w:lang w:val="zh-Hans" w:eastAsia="zh-CN"/>
        </w:rPr>
        <w:t>工具</w:t>
      </w:r>
      <w:r w:rsidR="00122A55">
        <w:rPr>
          <w:lang w:val="zh-Hans" w:eastAsia="zh-CN"/>
        </w:rPr>
        <w:t>1.1</w:t>
      </w:r>
    </w:p>
    <w:p w14:paraId="7EF0B22E" w14:textId="3E7D2E3E" w:rsidR="00E44813" w:rsidRDefault="00E44813" w:rsidP="00927C07">
      <w:pPr>
        <w:pStyle w:val="af"/>
        <w:numPr>
          <w:ilvl w:val="0"/>
          <w:numId w:val="2"/>
        </w:numPr>
        <w:ind w:left="1440"/>
      </w:pPr>
      <w:proofErr w:type="spellStart"/>
      <w:r w:rsidRPr="00EE6C12">
        <w:rPr>
          <w:lang w:val="zh-Hans"/>
        </w:rPr>
        <w:t>赛灵思约克托</w:t>
      </w:r>
      <w:proofErr w:type="spellEnd"/>
      <w:r w:rsidRPr="00EE6C12">
        <w:rPr>
          <w:lang w:val="zh-Hans"/>
        </w:rPr>
        <w:t xml:space="preserve"> </w:t>
      </w:r>
      <w:r w:rsidR="00223762">
        <w:rPr>
          <w:lang w:val="zh-Hans"/>
        </w:rPr>
        <w:t>202</w:t>
      </w:r>
      <w:r w:rsidR="00122A55">
        <w:rPr>
          <w:lang w:val="zh-Hans"/>
        </w:rPr>
        <w:t>1</w:t>
      </w:r>
      <w:r w:rsidR="00223762">
        <w:rPr>
          <w:lang w:val="zh-Hans"/>
        </w:rPr>
        <w:t>.</w:t>
      </w:r>
      <w:r w:rsidR="00122A55">
        <w:rPr>
          <w:lang w:val="zh-Hans"/>
        </w:rPr>
        <w:t>1</w:t>
      </w:r>
      <w:r w:rsidRPr="00EE6C12">
        <w:rPr>
          <w:lang w:val="zh-Hans"/>
        </w:rPr>
        <w:t xml:space="preserve"> </w:t>
      </w:r>
      <w:r w:rsidRPr="00EE6C12">
        <w:rPr>
          <w:lang w:val="zh-Hans"/>
        </w:rPr>
        <w:t>构建环境</w:t>
      </w:r>
    </w:p>
    <w:p w14:paraId="72F09BCC" w14:textId="2839706A" w:rsidR="00E44813" w:rsidRDefault="00E44813" w:rsidP="00891FDB">
      <w:pPr>
        <w:pStyle w:val="1"/>
        <w:rPr>
          <w:rStyle w:val="10"/>
          <w:b/>
          <w:bCs/>
          <w:lang w:eastAsia="zh-CN"/>
        </w:rPr>
      </w:pPr>
      <w:bookmarkStart w:id="34" w:name="_HW_connectivity_and"/>
      <w:bookmarkStart w:id="35" w:name="_Toc32581098"/>
      <w:bookmarkStart w:id="36" w:name="_Toc59101485"/>
      <w:bookmarkStart w:id="37" w:name="_Toc11920659"/>
      <w:bookmarkStart w:id="38" w:name="_Ref492292995"/>
      <w:bookmarkEnd w:id="29"/>
      <w:bookmarkEnd w:id="34"/>
      <w:r>
        <w:rPr>
          <w:rStyle w:val="10"/>
          <w:b/>
          <w:lang w:val="zh-Hans" w:eastAsia="zh-CN"/>
        </w:rPr>
        <w:t>生成硬件映像（位文件）</w:t>
      </w:r>
      <w:r>
        <w:rPr>
          <w:lang w:val="zh-Hans" w:eastAsia="zh-CN"/>
        </w:rPr>
        <w:t>的步骤</w:t>
      </w:r>
      <w:bookmarkEnd w:id="35"/>
      <w:bookmarkEnd w:id="36"/>
    </w:p>
    <w:p w14:paraId="1395E283" w14:textId="77777777" w:rsidR="00E44813" w:rsidRDefault="00E44813" w:rsidP="00E44813">
      <w:pPr>
        <w:rPr>
          <w:lang w:eastAsia="zh-CN"/>
        </w:rPr>
      </w:pPr>
    </w:p>
    <w:p w14:paraId="781F89BD" w14:textId="6363E573" w:rsidR="00E44813" w:rsidRDefault="00E44813" w:rsidP="00927C07">
      <w:pPr>
        <w:pStyle w:val="af"/>
        <w:numPr>
          <w:ilvl w:val="0"/>
          <w:numId w:val="3"/>
        </w:numPr>
        <w:rPr>
          <w:lang w:eastAsia="zh-CN"/>
        </w:rPr>
      </w:pPr>
      <w:r>
        <w:rPr>
          <w:lang w:val="zh-Hans" w:eastAsia="zh-CN"/>
        </w:rPr>
        <w:t>解包后，转到硬件目录</w:t>
      </w:r>
      <w:r>
        <w:rPr>
          <w:lang w:val="zh-Hans" w:eastAsia="zh-CN"/>
        </w:rPr>
        <w:t xml:space="preserve"> </w:t>
      </w:r>
    </w:p>
    <w:p w14:paraId="6CF402CE" w14:textId="1489E0B7" w:rsidR="00E44813" w:rsidRDefault="00E44813" w:rsidP="00927C07">
      <w:pPr>
        <w:pStyle w:val="af"/>
        <w:numPr>
          <w:ilvl w:val="0"/>
          <w:numId w:val="3"/>
        </w:numPr>
        <w:rPr>
          <w:lang w:eastAsia="zh-CN"/>
        </w:rPr>
      </w:pPr>
      <w:r>
        <w:rPr>
          <w:lang w:val="zh-Hans" w:eastAsia="zh-CN"/>
        </w:rPr>
        <w:t>启动</w:t>
      </w:r>
      <w:r>
        <w:rPr>
          <w:lang w:val="zh-Hans" w:eastAsia="zh-CN"/>
        </w:rPr>
        <w:t xml:space="preserve"> Vivado</w:t>
      </w:r>
      <w:r w:rsidR="00B86840">
        <w:rPr>
          <w:lang w:val="zh-Hans" w:eastAsia="zh-CN"/>
        </w:rPr>
        <w:t xml:space="preserve"> </w:t>
      </w:r>
      <w:r w:rsidR="00B86840">
        <w:rPr>
          <w:lang w:val="zh-Hans" w:eastAsia="zh-CN"/>
        </w:rPr>
        <w:t>设计套件</w:t>
      </w:r>
      <w:r w:rsidR="00B86840">
        <w:rPr>
          <w:lang w:val="zh-Hans" w:eastAsia="zh-CN"/>
        </w:rPr>
        <w:t xml:space="preserve"> 202</w:t>
      </w:r>
      <w:r w:rsidR="00122A55">
        <w:rPr>
          <w:lang w:val="zh-Hans" w:eastAsia="zh-CN"/>
        </w:rPr>
        <w:t>1</w:t>
      </w:r>
      <w:r w:rsidR="00B86840">
        <w:rPr>
          <w:lang w:val="zh-Hans" w:eastAsia="zh-CN"/>
        </w:rPr>
        <w:t>.</w:t>
      </w:r>
      <w:r w:rsidR="00122A55">
        <w:rPr>
          <w:lang w:val="zh-Hans" w:eastAsia="zh-CN"/>
        </w:rPr>
        <w:t xml:space="preserve">1 </w:t>
      </w:r>
      <w:proofErr w:type="gramStart"/>
      <w:r w:rsidR="00122A55">
        <w:rPr>
          <w:lang w:val="zh-Hans" w:eastAsia="zh-CN"/>
        </w:rPr>
        <w:t>个</w:t>
      </w:r>
      <w:proofErr w:type="gramEnd"/>
      <w:r w:rsidR="00122A55">
        <w:rPr>
          <w:lang w:val="zh-Hans" w:eastAsia="zh-CN"/>
        </w:rPr>
        <w:t>版本</w:t>
      </w:r>
    </w:p>
    <w:p w14:paraId="681C8F72" w14:textId="77777777" w:rsidR="00E44813" w:rsidRDefault="00E44813" w:rsidP="00927C07">
      <w:pPr>
        <w:pStyle w:val="af"/>
        <w:numPr>
          <w:ilvl w:val="0"/>
          <w:numId w:val="3"/>
        </w:numPr>
      </w:pPr>
      <w:r>
        <w:rPr>
          <w:lang w:val="zh-Hans"/>
        </w:rPr>
        <w:t>在</w:t>
      </w:r>
      <w:r>
        <w:rPr>
          <w:lang w:val="zh-Hans"/>
        </w:rPr>
        <w:t xml:space="preserve"> Vivado </w:t>
      </w:r>
      <w:proofErr w:type="spellStart"/>
      <w:r>
        <w:rPr>
          <w:lang w:val="zh-Hans"/>
        </w:rPr>
        <w:t>集成设计环境</w:t>
      </w:r>
      <w:proofErr w:type="spellEnd"/>
      <w:r>
        <w:rPr>
          <w:lang w:val="zh-Hans"/>
        </w:rPr>
        <w:t xml:space="preserve"> </w:t>
      </w:r>
      <w:r>
        <w:rPr>
          <w:lang w:val="zh-Hans"/>
        </w:rPr>
        <w:t>（</w:t>
      </w:r>
      <w:r>
        <w:rPr>
          <w:lang w:val="zh-Hans"/>
        </w:rPr>
        <w:t>IDE</w:t>
      </w:r>
      <w:r>
        <w:rPr>
          <w:lang w:val="zh-Hans"/>
        </w:rPr>
        <w:t>）</w:t>
      </w:r>
      <w:r>
        <w:rPr>
          <w:lang w:val="zh-Hans"/>
        </w:rPr>
        <w:t xml:space="preserve"> </w:t>
      </w:r>
      <w:proofErr w:type="spellStart"/>
      <w:r>
        <w:rPr>
          <w:lang w:val="zh-Hans"/>
        </w:rPr>
        <w:t>中打开</w:t>
      </w:r>
      <w:proofErr w:type="spellEnd"/>
      <w:r>
        <w:rPr>
          <w:lang w:val="zh-Hans"/>
        </w:rPr>
        <w:t xml:space="preserve"> Tcl </w:t>
      </w:r>
      <w:proofErr w:type="spellStart"/>
      <w:r>
        <w:rPr>
          <w:lang w:val="zh-Hans"/>
        </w:rPr>
        <w:t>控制台</w:t>
      </w:r>
      <w:proofErr w:type="spellEnd"/>
      <w:r>
        <w:rPr>
          <w:lang w:val="zh-Hans"/>
        </w:rPr>
        <w:t>。</w:t>
      </w:r>
    </w:p>
    <w:p w14:paraId="2AB7F6EF" w14:textId="77777777" w:rsidR="00E44813" w:rsidRDefault="00E44813" w:rsidP="00927C07">
      <w:pPr>
        <w:pStyle w:val="af"/>
        <w:numPr>
          <w:ilvl w:val="0"/>
          <w:numId w:val="3"/>
        </w:numPr>
        <w:rPr>
          <w:lang w:eastAsia="zh-CN"/>
        </w:rPr>
      </w:pPr>
      <w:r>
        <w:rPr>
          <w:lang w:val="zh-Hans" w:eastAsia="zh-CN"/>
        </w:rPr>
        <w:t>如果看不到</w:t>
      </w:r>
      <w:r>
        <w:rPr>
          <w:lang w:val="zh-Hans" w:eastAsia="zh-CN"/>
        </w:rPr>
        <w:t xml:space="preserve"> Tcl </w:t>
      </w:r>
      <w:r>
        <w:rPr>
          <w:lang w:val="zh-Hans" w:eastAsia="zh-CN"/>
        </w:rPr>
        <w:t>控制台，请选择窗口</w:t>
      </w:r>
      <w:r>
        <w:rPr>
          <w:lang w:val="zh-Hans" w:eastAsia="zh-CN"/>
        </w:rPr>
        <w:t xml:space="preserve">&gt;Tcl </w:t>
      </w:r>
      <w:r>
        <w:rPr>
          <w:lang w:val="zh-Hans" w:eastAsia="zh-CN"/>
        </w:rPr>
        <w:t>控制台。</w:t>
      </w:r>
    </w:p>
    <w:p w14:paraId="6E890597" w14:textId="64242BA8" w:rsidR="00E44813" w:rsidRPr="003558FC" w:rsidRDefault="00E44813" w:rsidP="00927C07">
      <w:pPr>
        <w:pStyle w:val="af"/>
        <w:numPr>
          <w:ilvl w:val="0"/>
          <w:numId w:val="3"/>
        </w:numPr>
        <w:rPr>
          <w:rFonts w:ascii="Courier New" w:hAnsi="Courier New" w:cs="Courier New"/>
          <w:i/>
        </w:rPr>
      </w:pPr>
      <w:proofErr w:type="spellStart"/>
      <w:r w:rsidRPr="003558FC">
        <w:rPr>
          <w:i/>
          <w:lang w:val="zh-Hans"/>
        </w:rPr>
        <w:t>来源</w:t>
      </w:r>
      <w:proofErr w:type="spellEnd"/>
      <w:r w:rsidRPr="003558FC">
        <w:rPr>
          <w:i/>
          <w:lang w:val="zh-Hans"/>
        </w:rPr>
        <w:t xml:space="preserve"> ERNIC_ref_design_250_SOC.tcl</w:t>
      </w:r>
    </w:p>
    <w:p w14:paraId="19A858BC" w14:textId="77777777" w:rsidR="00E44813" w:rsidRDefault="00E44813" w:rsidP="00927C07">
      <w:pPr>
        <w:pStyle w:val="af"/>
        <w:numPr>
          <w:ilvl w:val="0"/>
          <w:numId w:val="3"/>
        </w:numPr>
        <w:rPr>
          <w:lang w:eastAsia="zh-CN"/>
        </w:rPr>
      </w:pPr>
      <w:r>
        <w:rPr>
          <w:lang w:val="zh-Hans" w:eastAsia="zh-CN"/>
        </w:rPr>
        <w:t>创建项目后，单击</w:t>
      </w:r>
      <w:r>
        <w:rPr>
          <w:lang w:val="zh-Hans" w:eastAsia="zh-CN"/>
        </w:rPr>
        <w:t>“</w:t>
      </w:r>
      <w:r>
        <w:rPr>
          <w:lang w:val="zh-Hans" w:eastAsia="zh-CN"/>
        </w:rPr>
        <w:t>流</w:t>
      </w:r>
      <w:r>
        <w:rPr>
          <w:lang w:val="zh-Hans" w:eastAsia="zh-CN"/>
        </w:rPr>
        <w:t>”</w:t>
      </w:r>
      <w:r>
        <w:rPr>
          <w:lang w:val="zh-Hans" w:eastAsia="zh-CN"/>
        </w:rPr>
        <w:t>导航器窗口中的</w:t>
      </w:r>
      <w:r>
        <w:rPr>
          <w:lang w:val="zh-Hans" w:eastAsia="zh-CN"/>
        </w:rPr>
        <w:t>“</w:t>
      </w:r>
      <w:r>
        <w:rPr>
          <w:lang w:val="zh-Hans" w:eastAsia="zh-CN"/>
        </w:rPr>
        <w:t>生成位流</w:t>
      </w:r>
      <w:r>
        <w:rPr>
          <w:lang w:val="zh-Hans" w:eastAsia="zh-CN"/>
        </w:rPr>
        <w:t>”</w:t>
      </w:r>
      <w:r>
        <w:rPr>
          <w:lang w:val="zh-Hans" w:eastAsia="zh-CN"/>
        </w:rPr>
        <w:t>按钮。</w:t>
      </w:r>
    </w:p>
    <w:p w14:paraId="6A60E6E8" w14:textId="77777777" w:rsidR="00E44813" w:rsidRDefault="00E44813" w:rsidP="00927C07">
      <w:pPr>
        <w:pStyle w:val="af"/>
        <w:numPr>
          <w:ilvl w:val="0"/>
          <w:numId w:val="3"/>
        </w:numPr>
        <w:rPr>
          <w:lang w:eastAsia="zh-CN"/>
        </w:rPr>
      </w:pPr>
      <w:r>
        <w:rPr>
          <w:lang w:val="zh-Hans" w:eastAsia="zh-CN"/>
        </w:rPr>
        <w:t xml:space="preserve">Vivado </w:t>
      </w:r>
      <w:r>
        <w:rPr>
          <w:lang w:val="zh-Hans" w:eastAsia="zh-CN"/>
        </w:rPr>
        <w:t>设计套件生成输出产物，合成，</w:t>
      </w:r>
    </w:p>
    <w:p w14:paraId="22873E7B" w14:textId="77777777" w:rsidR="00E44813" w:rsidRDefault="00E44813" w:rsidP="00E44813">
      <w:pPr>
        <w:pStyle w:val="af"/>
        <w:ind w:left="792"/>
        <w:rPr>
          <w:lang w:eastAsia="zh-CN"/>
        </w:rPr>
      </w:pPr>
      <w:r>
        <w:rPr>
          <w:lang w:val="zh-Hans" w:eastAsia="zh-CN"/>
        </w:rPr>
        <w:t>实现并生成位流。应选</w:t>
      </w:r>
      <w:proofErr w:type="gramStart"/>
      <w:r>
        <w:rPr>
          <w:lang w:val="zh-Hans" w:eastAsia="zh-CN"/>
        </w:rPr>
        <w:t>择使用</w:t>
      </w:r>
      <w:proofErr w:type="gramEnd"/>
      <w:r>
        <w:rPr>
          <w:lang w:val="zh-Hans" w:eastAsia="zh-CN"/>
        </w:rPr>
        <w:t>的实现策略作为</w:t>
      </w:r>
      <w:r>
        <w:rPr>
          <w:lang w:val="zh-Hans" w:eastAsia="zh-CN"/>
        </w:rPr>
        <w:t>“</w:t>
      </w:r>
      <w:r w:rsidRPr="003558FC">
        <w:rPr>
          <w:i/>
          <w:lang w:val="zh-Hans" w:eastAsia="zh-CN"/>
        </w:rPr>
        <w:t>性能优化位置</w:t>
      </w:r>
      <w:r>
        <w:rPr>
          <w:lang w:val="zh-Hans" w:eastAsia="zh-CN"/>
        </w:rPr>
        <w:t xml:space="preserve">” </w:t>
      </w:r>
    </w:p>
    <w:p w14:paraId="3974B340" w14:textId="77777777" w:rsidR="00E44813" w:rsidRDefault="00E44813" w:rsidP="00927C07">
      <w:pPr>
        <w:pStyle w:val="af"/>
        <w:numPr>
          <w:ilvl w:val="0"/>
          <w:numId w:val="3"/>
        </w:numPr>
        <w:rPr>
          <w:lang w:eastAsia="zh-CN"/>
        </w:rPr>
      </w:pPr>
      <w:r>
        <w:rPr>
          <w:lang w:val="zh-Hans" w:eastAsia="zh-CN"/>
        </w:rPr>
        <w:lastRenderedPageBreak/>
        <w:t>生成的比特流将在以下位置可用：</w:t>
      </w:r>
      <w:r>
        <w:rPr>
          <w:lang w:val="zh-Hans" w:eastAsia="zh-CN"/>
        </w:rPr>
        <w:t xml:space="preserve"> </w:t>
      </w:r>
    </w:p>
    <w:p w14:paraId="4D0D6B6D" w14:textId="77777777" w:rsidR="00E44813" w:rsidRDefault="00E44813" w:rsidP="00E44813">
      <w:pPr>
        <w:pStyle w:val="af"/>
        <w:ind w:left="792"/>
      </w:pPr>
      <w:r w:rsidRPr="00566351">
        <w:rPr>
          <w:i/>
          <w:lang w:val="zh-Hans"/>
        </w:rPr>
        <w:t>&lt;</w:t>
      </w:r>
      <w:proofErr w:type="spellStart"/>
      <w:r w:rsidRPr="00566351">
        <w:rPr>
          <w:i/>
          <w:lang w:val="zh-Hans"/>
        </w:rPr>
        <w:t>包路径</w:t>
      </w:r>
      <w:proofErr w:type="spellEnd"/>
      <w:r w:rsidRPr="00566351">
        <w:rPr>
          <w:i/>
          <w:lang w:val="zh-Hans"/>
        </w:rPr>
        <w:t>&gt;/hw/myproj/</w:t>
      </w:r>
      <w:r w:rsidRPr="00C82D57">
        <w:rPr>
          <w:i/>
          <w:lang w:val="zh-Hans"/>
        </w:rPr>
        <w:t>project_1.runs/impl_1</w:t>
      </w:r>
      <w:r>
        <w:rPr>
          <w:lang w:val="zh-Hans"/>
        </w:rPr>
        <w:t>，</w:t>
      </w:r>
      <w:r w:rsidRPr="00081DE3">
        <w:rPr>
          <w:lang w:val="zh-Hans"/>
        </w:rPr>
        <w:t>名称为</w:t>
      </w:r>
      <w:r w:rsidRPr="00C82D57">
        <w:rPr>
          <w:i/>
          <w:lang w:val="zh-Hans"/>
        </w:rPr>
        <w:t xml:space="preserve"> design_1_wrapper.bit</w:t>
      </w:r>
    </w:p>
    <w:p w14:paraId="16DF11E3" w14:textId="5D4E30D0" w:rsidR="00E44813" w:rsidRDefault="00E44813" w:rsidP="00891FDB">
      <w:pPr>
        <w:pStyle w:val="1"/>
        <w:rPr>
          <w:rStyle w:val="10"/>
          <w:b/>
        </w:rPr>
      </w:pPr>
      <w:bookmarkStart w:id="39" w:name="_Toc32581099"/>
      <w:bookmarkStart w:id="40" w:name="_Toc59101486"/>
      <w:r>
        <w:rPr>
          <w:rStyle w:val="10"/>
          <w:b/>
          <w:lang w:val="zh-Hans"/>
        </w:rPr>
        <w:t>构建</w:t>
      </w:r>
      <w:bookmarkEnd w:id="37"/>
      <w:r>
        <w:rPr>
          <w:rStyle w:val="10"/>
          <w:b/>
          <w:lang w:val="zh-Hans"/>
        </w:rPr>
        <w:t>软件映像</w:t>
      </w:r>
      <w:r>
        <w:rPr>
          <w:lang w:val="zh-Hans"/>
        </w:rPr>
        <w:t>的步骤</w:t>
      </w:r>
      <w:bookmarkEnd w:id="39"/>
      <w:bookmarkEnd w:id="40"/>
    </w:p>
    <w:p w14:paraId="1BB37148" w14:textId="77777777" w:rsidR="00737199" w:rsidRPr="00737199" w:rsidRDefault="00737199" w:rsidP="00737199"/>
    <w:p w14:paraId="06BDEA6A" w14:textId="3C24E7E4" w:rsidR="00E44813" w:rsidRDefault="00E44813" w:rsidP="00E44813">
      <w:pPr>
        <w:ind w:left="432"/>
        <w:rPr>
          <w:lang w:eastAsia="zh-CN"/>
        </w:rPr>
      </w:pPr>
      <w:r>
        <w:rPr>
          <w:lang w:val="zh-Hans" w:eastAsia="zh-CN"/>
        </w:rPr>
        <w:t>本节介绍构建要在参考板上运行的软件映像的步骤。软件映像包含</w:t>
      </w:r>
      <w:r>
        <w:rPr>
          <w:lang w:val="zh-Hans" w:eastAsia="zh-CN"/>
        </w:rPr>
        <w:t xml:space="preserve"> Linux </w:t>
      </w:r>
      <w:r>
        <w:rPr>
          <w:lang w:val="zh-Hans" w:eastAsia="zh-CN"/>
        </w:rPr>
        <w:t>内核、根文件系统以及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驱动程序和测试应用程序。</w:t>
      </w:r>
    </w:p>
    <w:p w14:paraId="6EE0EFD1" w14:textId="674F03B5" w:rsidR="00737199" w:rsidRDefault="00737199" w:rsidP="00E44813">
      <w:pPr>
        <w:ind w:left="432"/>
        <w:rPr>
          <w:lang w:eastAsia="zh-CN"/>
        </w:rPr>
      </w:pPr>
      <w:r>
        <w:rPr>
          <w:lang w:val="zh-Hans" w:eastAsia="zh-CN"/>
        </w:rPr>
        <w:t>参考设计</w:t>
      </w:r>
      <w:proofErr w:type="gramStart"/>
      <w:r>
        <w:rPr>
          <w:lang w:val="zh-Hans" w:eastAsia="zh-CN"/>
        </w:rPr>
        <w:t>包</w:t>
      </w:r>
      <w:proofErr w:type="gramEnd"/>
      <w:r>
        <w:rPr>
          <w:lang w:val="zh-Hans" w:eastAsia="zh-CN"/>
        </w:rPr>
        <w:t>包含驱动程序和测试应用程序的源代码（请参阅第</w:t>
      </w:r>
      <w:r>
        <w:rPr>
          <w:lang w:val="zh-Hans" w:eastAsia="zh-CN"/>
        </w:rPr>
        <w:t xml:space="preserve"> 2.2 </w:t>
      </w:r>
      <w:r>
        <w:rPr>
          <w:lang w:val="zh-Hans" w:eastAsia="zh-CN"/>
        </w:rPr>
        <w:t>节）。它还包含应用于开源软件包</w:t>
      </w:r>
      <w:r>
        <w:rPr>
          <w:lang w:val="zh-Hans" w:eastAsia="zh-CN"/>
        </w:rPr>
        <w:t>/</w:t>
      </w:r>
      <w:r>
        <w:rPr>
          <w:lang w:val="zh-Hans" w:eastAsia="zh-CN"/>
        </w:rPr>
        <w:t>代码的补丁文件，当最终用户执行下面描述的命令时，这些软件包</w:t>
      </w:r>
      <w:r>
        <w:rPr>
          <w:lang w:val="zh-Hans" w:eastAsia="zh-CN"/>
        </w:rPr>
        <w:t>/</w:t>
      </w:r>
      <w:r>
        <w:rPr>
          <w:lang w:val="zh-Hans" w:eastAsia="zh-CN"/>
        </w:rPr>
        <w:t>代码会自动从互联网上获取。</w:t>
      </w:r>
      <w:r>
        <w:rPr>
          <w:lang w:val="zh-Hans" w:eastAsia="zh-CN"/>
        </w:rPr>
        <w:t xml:space="preserve"> </w:t>
      </w:r>
      <w:r w:rsidRPr="00596EDE">
        <w:rPr>
          <w:b/>
          <w:i/>
          <w:snapToGrid w:val="0"/>
          <w:lang w:val="zh-Hans" w:eastAsia="zh-CN"/>
        </w:rPr>
        <w:t>如果</w:t>
      </w:r>
      <w:r>
        <w:rPr>
          <w:lang w:val="zh-Hans" w:eastAsia="zh-CN"/>
        </w:rPr>
        <w:t>最终用户选择通过</w:t>
      </w:r>
      <w:r w:rsidRPr="00596EDE">
        <w:rPr>
          <w:b/>
          <w:i/>
          <w:snapToGrid w:val="0"/>
          <w:lang w:val="zh-Hans" w:eastAsia="zh-CN"/>
        </w:rPr>
        <w:t>输入必要的构建说明来</w:t>
      </w:r>
      <w:r w:rsidRPr="00596EDE">
        <w:rPr>
          <w:b/>
          <w:i/>
          <w:snapToGrid w:val="0"/>
          <w:lang w:val="zh-Hans" w:eastAsia="zh-CN"/>
        </w:rPr>
        <w:t xml:space="preserve">  </w:t>
      </w:r>
      <w:r w:rsidRPr="00596EDE">
        <w:rPr>
          <w:b/>
          <w:i/>
          <w:snapToGrid w:val="0"/>
          <w:lang w:val="zh-Hans" w:eastAsia="zh-CN"/>
        </w:rPr>
        <w:t>执行</w:t>
      </w:r>
      <w:r w:rsidRPr="00596EDE">
        <w:rPr>
          <w:b/>
          <w:i/>
          <w:lang w:val="zh-Hans" w:eastAsia="zh-CN"/>
        </w:rPr>
        <w:t>命令</w:t>
      </w:r>
      <w:r>
        <w:rPr>
          <w:lang w:val="zh-Hans" w:eastAsia="zh-CN"/>
        </w:rPr>
        <w:t>，则最终用户</w:t>
      </w:r>
      <w:r w:rsidRPr="00596EDE">
        <w:rPr>
          <w:b/>
          <w:i/>
          <w:snapToGrid w:val="0"/>
          <w:lang w:val="zh-Hans" w:eastAsia="zh-CN"/>
        </w:rPr>
        <w:t>承认将从互联网下载以下各种软件并安装在映像中，并且</w:t>
      </w:r>
      <w:r w:rsidRPr="00596EDE">
        <w:rPr>
          <w:b/>
          <w:i/>
          <w:lang w:val="zh-Hans" w:eastAsia="zh-CN"/>
        </w:rPr>
        <w:t>最终用户</w:t>
      </w:r>
      <w:r w:rsidRPr="00596EDE">
        <w:rPr>
          <w:b/>
          <w:i/>
          <w:snapToGrid w:val="0"/>
          <w:lang w:val="zh-Hans" w:eastAsia="zh-CN"/>
        </w:rPr>
        <w:t>同意</w:t>
      </w:r>
      <w:r>
        <w:rPr>
          <w:lang w:val="zh-Hans" w:eastAsia="zh-CN"/>
        </w:rPr>
        <w:t>最终用户</w:t>
      </w:r>
      <w:r w:rsidRPr="00596EDE">
        <w:rPr>
          <w:b/>
          <w:i/>
          <w:snapToGrid w:val="0"/>
          <w:lang w:val="zh-Hans" w:eastAsia="zh-CN"/>
        </w:rPr>
        <w:t>全权负责审查和遵守管理此类软件的许可协议条款。</w:t>
      </w:r>
      <w:r w:rsidRPr="00596EDE">
        <w:rPr>
          <w:b/>
          <w:i/>
          <w:snapToGrid w:val="0"/>
          <w:lang w:val="zh-Hans" w:eastAsia="zh-CN"/>
        </w:rPr>
        <w:t xml:space="preserve"> </w:t>
      </w:r>
      <w:r w:rsidRPr="00596EDE">
        <w:rPr>
          <w:b/>
          <w:i/>
          <w:lang w:val="zh-Hans" w:eastAsia="zh-CN"/>
        </w:rPr>
        <w:t>命令</w:t>
      </w:r>
      <w:r w:rsidRPr="00596EDE">
        <w:rPr>
          <w:b/>
          <w:i/>
          <w:snapToGrid w:val="0"/>
          <w:lang w:val="zh-Hans" w:eastAsia="zh-CN"/>
        </w:rPr>
        <w:t>并安装到映像中</w:t>
      </w:r>
    </w:p>
    <w:p w14:paraId="3D80B1C6" w14:textId="68F68516" w:rsidR="00932284" w:rsidRDefault="00932284" w:rsidP="00E44813">
      <w:pPr>
        <w:ind w:left="432"/>
        <w:rPr>
          <w:lang w:eastAsia="zh-CN"/>
        </w:rPr>
      </w:pPr>
    </w:p>
    <w:p w14:paraId="545C7C86" w14:textId="35ED851A" w:rsidR="00932284" w:rsidRDefault="00737199" w:rsidP="00E44813">
      <w:pPr>
        <w:ind w:left="432"/>
        <w:rPr>
          <w:lang w:eastAsia="zh-CN"/>
        </w:rPr>
      </w:pPr>
      <w:r>
        <w:rPr>
          <w:lang w:val="zh-Hans" w:eastAsia="zh-CN"/>
        </w:rPr>
        <w:t>软件构建过程获取以下开源包</w:t>
      </w:r>
      <w:r>
        <w:rPr>
          <w:lang w:val="zh-Hans" w:eastAsia="zh-CN"/>
        </w:rPr>
        <w:t>/</w:t>
      </w:r>
      <w:r>
        <w:rPr>
          <w:lang w:val="zh-Hans" w:eastAsia="zh-CN"/>
        </w:rPr>
        <w:t>代码并对其应用补丁。</w:t>
      </w:r>
      <w:r>
        <w:rPr>
          <w:lang w:val="zh-Hans" w:eastAsia="zh-CN"/>
        </w:rPr>
        <w:t xml:space="preserve"> </w:t>
      </w:r>
    </w:p>
    <w:p w14:paraId="17E79CDC" w14:textId="6F1BDFAB" w:rsidR="00932284" w:rsidRDefault="000313CD" w:rsidP="00153B57">
      <w:pPr>
        <w:pStyle w:val="af"/>
        <w:numPr>
          <w:ilvl w:val="0"/>
          <w:numId w:val="26"/>
        </w:numPr>
      </w:pPr>
      <w:r>
        <w:rPr>
          <w:lang w:val="zh-Hans"/>
        </w:rPr>
        <w:t xml:space="preserve">OFED </w:t>
      </w:r>
      <w:proofErr w:type="spellStart"/>
      <w:r w:rsidR="00932284">
        <w:rPr>
          <w:lang w:val="zh-Hans"/>
        </w:rPr>
        <w:t>性能测试</w:t>
      </w:r>
      <w:proofErr w:type="spellEnd"/>
      <w:r w:rsidR="00932284">
        <w:rPr>
          <w:lang w:val="zh-Hans"/>
        </w:rPr>
        <w:t xml:space="preserve"> </w:t>
      </w:r>
      <w:proofErr w:type="spellStart"/>
      <w:r w:rsidR="00932284">
        <w:rPr>
          <w:lang w:val="zh-Hans"/>
        </w:rPr>
        <w:t>包来自</w:t>
      </w:r>
      <w:proofErr w:type="spellEnd"/>
      <w:r w:rsidR="00932284">
        <w:rPr>
          <w:lang w:val="zh-Hans"/>
        </w:rPr>
        <w:t>：</w:t>
      </w:r>
      <w:r w:rsidR="00932284">
        <w:rPr>
          <w:lang w:val="zh-Hans"/>
        </w:rPr>
        <w:t xml:space="preserve"> </w:t>
      </w:r>
      <w:hyperlink r:id="rId16" w:history="1">
        <w:r w:rsidR="00932284" w:rsidRPr="000313CD">
          <w:rPr>
            <w:rStyle w:val="a9"/>
            <w:lang w:val="zh-Hans"/>
          </w:rPr>
          <w:t>git://github.com/lsgunth/perftest.git</w:t>
        </w:r>
      </w:hyperlink>
    </w:p>
    <w:p w14:paraId="49D03B3C" w14:textId="1925D826" w:rsidR="00932284" w:rsidRPr="00976EBA" w:rsidRDefault="000313CD" w:rsidP="00153B57">
      <w:pPr>
        <w:pStyle w:val="af"/>
        <w:numPr>
          <w:ilvl w:val="0"/>
          <w:numId w:val="26"/>
        </w:numPr>
        <w:rPr>
          <w:rStyle w:val="a9"/>
          <w:color w:val="auto"/>
          <w:u w:val="none"/>
        </w:rPr>
      </w:pPr>
      <w:r>
        <w:rPr>
          <w:lang w:val="zh-Hans"/>
        </w:rPr>
        <w:t>Linux rdma-core</w:t>
      </w:r>
      <w:r>
        <w:rPr>
          <w:lang w:val="zh-Hans"/>
        </w:rPr>
        <w:t>：</w:t>
      </w:r>
      <w:r>
        <w:rPr>
          <w:lang w:val="zh-Hans"/>
        </w:rPr>
        <w:t xml:space="preserve"> </w:t>
      </w:r>
      <w:hyperlink r:id="rId17" w:history="1">
        <w:r w:rsidRPr="000313CD">
          <w:rPr>
            <w:rStyle w:val="a9"/>
            <w:lang w:val="zh-Hans"/>
          </w:rPr>
          <w:t>git://github.com/linux-rdma/rdma-core.git</w:t>
        </w:r>
      </w:hyperlink>
    </w:p>
    <w:p w14:paraId="5BE1EE36" w14:textId="29D9CBD6" w:rsidR="00976EBA" w:rsidRDefault="00037145" w:rsidP="00153B57">
      <w:pPr>
        <w:pStyle w:val="af"/>
        <w:numPr>
          <w:ilvl w:val="0"/>
          <w:numId w:val="26"/>
        </w:numPr>
      </w:pPr>
      <w:r>
        <w:rPr>
          <w:lang w:val="zh-Hans"/>
        </w:rPr>
        <w:t xml:space="preserve">Xilinx Linux </w:t>
      </w:r>
      <w:r>
        <w:rPr>
          <w:lang w:val="zh-Hans"/>
        </w:rPr>
        <w:t>源代码：</w:t>
      </w:r>
      <w:r>
        <w:rPr>
          <w:lang w:val="zh-Hans"/>
        </w:rPr>
        <w:t xml:space="preserve"> </w:t>
      </w:r>
      <w:r w:rsidRPr="00037145">
        <w:rPr>
          <w:rStyle w:val="a9"/>
          <w:lang w:val="zh-Hans"/>
        </w:rPr>
        <w:t>git://github.com/Xilinx/yocto-manifests.git</w:t>
      </w:r>
    </w:p>
    <w:p w14:paraId="7CC51B5C" w14:textId="428C62EA" w:rsidR="000313CD" w:rsidRDefault="000313CD" w:rsidP="000313CD">
      <w:pPr>
        <w:pStyle w:val="af"/>
        <w:ind w:left="1152"/>
      </w:pPr>
    </w:p>
    <w:p w14:paraId="595BFF66" w14:textId="72A663A6" w:rsidR="00CF6F68" w:rsidRDefault="00CF6F68" w:rsidP="008B5A4D">
      <w:pPr>
        <w:pStyle w:val="2"/>
      </w:pPr>
      <w:bookmarkStart w:id="41" w:name="_Toc59101487"/>
      <w:r w:rsidRPr="0005371A">
        <w:rPr>
          <w:lang w:val="zh-Hans"/>
        </w:rPr>
        <w:t>设置</w:t>
      </w:r>
      <w:r w:rsidR="000A78B7">
        <w:rPr>
          <w:lang w:val="zh-Hans"/>
        </w:rPr>
        <w:t xml:space="preserve"> Yocto</w:t>
      </w:r>
      <w:r w:rsidRPr="0005371A">
        <w:rPr>
          <w:lang w:val="zh-Hans"/>
        </w:rPr>
        <w:t xml:space="preserve"> </w:t>
      </w:r>
      <w:r w:rsidRPr="0005371A">
        <w:rPr>
          <w:lang w:val="zh-Hans"/>
        </w:rPr>
        <w:t>构建环境：</w:t>
      </w:r>
      <w:bookmarkEnd w:id="41"/>
    </w:p>
    <w:p w14:paraId="49D66D1D" w14:textId="032BFA0F" w:rsidR="00E44813" w:rsidRDefault="00E44813" w:rsidP="00E44813">
      <w:pPr>
        <w:ind w:left="720"/>
        <w:rPr>
          <w:lang w:eastAsia="zh-CN"/>
        </w:rPr>
      </w:pPr>
      <w:r>
        <w:rPr>
          <w:lang w:val="zh-Hans" w:eastAsia="zh-CN"/>
        </w:rPr>
        <w:t>软件映像是使用</w:t>
      </w:r>
      <w:r>
        <w:rPr>
          <w:lang w:val="zh-Hans" w:eastAsia="zh-CN"/>
        </w:rPr>
        <w:t xml:space="preserve"> Xilinx Yocto </w:t>
      </w:r>
      <w:r>
        <w:rPr>
          <w:lang w:val="zh-Hans" w:eastAsia="zh-CN"/>
        </w:rPr>
        <w:t>构建环境构建的。下面给出了设置构建环境的步骤</w:t>
      </w:r>
    </w:p>
    <w:p w14:paraId="0140F84B" w14:textId="6469EF32" w:rsidR="00E44813" w:rsidRDefault="00E44813" w:rsidP="00C22E2B">
      <w:pPr>
        <w:pStyle w:val="af"/>
        <w:numPr>
          <w:ilvl w:val="0"/>
          <w:numId w:val="4"/>
        </w:numPr>
        <w:spacing w:after="240"/>
        <w:ind w:left="1440"/>
        <w:rPr>
          <w:lang w:eastAsia="zh-CN"/>
        </w:rPr>
      </w:pPr>
      <w:r>
        <w:rPr>
          <w:lang w:val="zh-Hans" w:eastAsia="zh-CN"/>
        </w:rPr>
        <w:t>若要使生成过程干净，</w:t>
      </w:r>
      <w:proofErr w:type="gramStart"/>
      <w:r>
        <w:rPr>
          <w:lang w:val="zh-Hans" w:eastAsia="zh-CN"/>
        </w:rPr>
        <w:t>请创建</w:t>
      </w:r>
      <w:proofErr w:type="gramEnd"/>
      <w:r>
        <w:rPr>
          <w:lang w:val="zh-Hans" w:eastAsia="zh-CN"/>
        </w:rPr>
        <w:t>一个目录来克隆所需的文件，并用作生成输出的目标目录。将软件包解压缩到此目录中，然后切换到软件包的</w:t>
      </w:r>
      <w:r>
        <w:rPr>
          <w:lang w:val="zh-Hans" w:eastAsia="zh-CN"/>
        </w:rPr>
        <w:t>“SW”</w:t>
      </w:r>
      <w:r>
        <w:rPr>
          <w:lang w:val="zh-Hans" w:eastAsia="zh-CN"/>
        </w:rPr>
        <w:t>目录</w:t>
      </w:r>
    </w:p>
    <w:tbl>
      <w:tblPr>
        <w:tblStyle w:val="a7"/>
        <w:tblW w:w="0" w:type="auto"/>
        <w:tblInd w:w="1435" w:type="dxa"/>
        <w:tblLook w:val="04A0" w:firstRow="1" w:lastRow="0" w:firstColumn="1" w:lastColumn="0" w:noHBand="0" w:noVBand="1"/>
      </w:tblPr>
      <w:tblGrid>
        <w:gridCol w:w="7915"/>
      </w:tblGrid>
      <w:tr w:rsidR="00E44813" w14:paraId="1DE9AABC" w14:textId="77777777" w:rsidTr="00A849DC">
        <w:tc>
          <w:tcPr>
            <w:tcW w:w="8185" w:type="dxa"/>
          </w:tcPr>
          <w:p w14:paraId="3481FF0F" w14:textId="77777777" w:rsidR="00E44813" w:rsidRDefault="00E44813" w:rsidP="00A849DC">
            <w:pPr>
              <w:rPr>
                <w:rFonts w:ascii="Courier New" w:hAnsi="Courier New" w:cs="Courier New"/>
                <w:i/>
                <w:sz w:val="20"/>
              </w:rPr>
            </w:pPr>
            <w:r w:rsidRPr="00F2357D">
              <w:rPr>
                <w:i/>
                <w:sz w:val="20"/>
                <w:lang w:val="zh-Hans"/>
              </w:rPr>
              <w:t>$ MKDIR ernic_ip &amp;&amp; CD ernic_ip</w:t>
            </w:r>
          </w:p>
          <w:p w14:paraId="7A22A38F" w14:textId="77777777" w:rsidR="00E44813" w:rsidRDefault="00E44813" w:rsidP="00A849DC">
            <w:r>
              <w:rPr>
                <w:i/>
                <w:sz w:val="20"/>
                <w:lang w:val="zh-Hans"/>
              </w:rPr>
              <w:t>$ CD sw</w:t>
            </w:r>
          </w:p>
        </w:tc>
      </w:tr>
    </w:tbl>
    <w:p w14:paraId="54C1796A" w14:textId="77777777" w:rsidR="00E44813" w:rsidRDefault="00E44813" w:rsidP="00640CB9">
      <w:pPr>
        <w:pStyle w:val="af"/>
        <w:numPr>
          <w:ilvl w:val="0"/>
          <w:numId w:val="4"/>
        </w:numPr>
        <w:spacing w:before="240"/>
        <w:ind w:left="1440"/>
        <w:rPr>
          <w:lang w:eastAsia="zh-CN"/>
        </w:rPr>
      </w:pPr>
      <w:r>
        <w:rPr>
          <w:lang w:val="zh-Hans" w:eastAsia="zh-CN"/>
        </w:rPr>
        <w:t>下载存储库脚本并授予下载</w:t>
      </w:r>
      <w:r>
        <w:rPr>
          <w:lang w:val="zh-Hans" w:eastAsia="zh-CN"/>
        </w:rPr>
        <w:t xml:space="preserve"> Xilinx yocto </w:t>
      </w:r>
      <w:r>
        <w:rPr>
          <w:lang w:val="zh-Hans" w:eastAsia="zh-CN"/>
        </w:rPr>
        <w:t>清单的可执行权限。</w:t>
      </w:r>
      <w:r>
        <w:rPr>
          <w:lang w:val="zh-Hans" w:eastAsia="zh-CN"/>
        </w:rPr>
        <w:t xml:space="preserve"> </w:t>
      </w:r>
    </w:p>
    <w:p w14:paraId="1D5BA9A2" w14:textId="77777777" w:rsidR="00E44813" w:rsidRDefault="00E44813" w:rsidP="00E44813">
      <w:pPr>
        <w:pStyle w:val="af"/>
        <w:ind w:left="1440"/>
        <w:rPr>
          <w:lang w:eastAsia="zh-CN"/>
        </w:rPr>
      </w:pPr>
    </w:p>
    <w:tbl>
      <w:tblPr>
        <w:tblStyle w:val="a7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E44813" w14:paraId="102BF575" w14:textId="77777777" w:rsidTr="00A849DC">
        <w:tc>
          <w:tcPr>
            <w:tcW w:w="9620" w:type="dxa"/>
          </w:tcPr>
          <w:p w14:paraId="60876253" w14:textId="742A8053" w:rsidR="00E44813" w:rsidRPr="00F2357D" w:rsidRDefault="00E44813" w:rsidP="00A849DC">
            <w:pPr>
              <w:pStyle w:val="af"/>
              <w:ind w:left="0"/>
              <w:rPr>
                <w:rFonts w:ascii="Courier New" w:hAnsi="Courier New" w:cs="Courier New"/>
                <w:sz w:val="20"/>
              </w:rPr>
            </w:pPr>
            <w:r w:rsidRPr="00F2357D">
              <w:rPr>
                <w:i/>
                <w:sz w:val="20"/>
                <w:lang w:val="zh-Hans"/>
              </w:rPr>
              <w:t xml:space="preserve">$ curl </w:t>
            </w:r>
            <w:r w:rsidR="00C301CB">
              <w:rPr>
                <w:i/>
                <w:sz w:val="20"/>
                <w:lang w:val="zh-Hans"/>
              </w:rPr>
              <w:t>https://storage.googleapis.com/git-repo-downloads/repo-1</w:t>
            </w:r>
            <w:r w:rsidRPr="00F2357D">
              <w:rPr>
                <w:i/>
                <w:sz w:val="20"/>
                <w:lang w:val="zh-Hans"/>
              </w:rPr>
              <w:t xml:space="preserve"> &gt; </w:t>
            </w:r>
            <w:r w:rsidRPr="00F2357D">
              <w:rPr>
                <w:i/>
                <w:sz w:val="20"/>
                <w:lang w:val="zh-Hans"/>
              </w:rPr>
              <w:t>回购</w:t>
            </w:r>
          </w:p>
          <w:p w14:paraId="44D3E604" w14:textId="77777777" w:rsidR="00E44813" w:rsidRDefault="00E44813" w:rsidP="00A849DC">
            <w:pPr>
              <w:pStyle w:val="af"/>
              <w:ind w:left="0"/>
            </w:pPr>
            <w:r w:rsidRPr="00F2357D">
              <w:rPr>
                <w:sz w:val="20"/>
                <w:lang w:val="zh-Hans"/>
              </w:rPr>
              <w:t xml:space="preserve">$ </w:t>
            </w:r>
            <w:r w:rsidRPr="00F2357D">
              <w:rPr>
                <w:i/>
                <w:sz w:val="20"/>
                <w:lang w:val="zh-Hans"/>
              </w:rPr>
              <w:t>chmod a+x ./repo</w:t>
            </w:r>
          </w:p>
        </w:tc>
      </w:tr>
    </w:tbl>
    <w:p w14:paraId="5B91F06E" w14:textId="78D1823B" w:rsidR="001A1351" w:rsidRDefault="000B2F0E" w:rsidP="001A1351">
      <w:pPr>
        <w:pStyle w:val="af"/>
        <w:numPr>
          <w:ilvl w:val="0"/>
          <w:numId w:val="4"/>
        </w:numPr>
        <w:spacing w:before="240" w:after="240"/>
        <w:ind w:left="1440"/>
        <w:rPr>
          <w:lang w:eastAsia="zh-CN"/>
        </w:rPr>
      </w:pPr>
      <w:r>
        <w:rPr>
          <w:lang w:val="zh-Hans" w:eastAsia="zh-CN"/>
        </w:rPr>
        <w:t>使用所需的清单版本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（</w:t>
      </w:r>
      <w:r>
        <w:rPr>
          <w:lang w:val="zh-Hans" w:eastAsia="zh-CN"/>
        </w:rPr>
        <w:t>202</w:t>
      </w:r>
      <w:r w:rsidR="00566B9E">
        <w:rPr>
          <w:lang w:val="zh-Hans" w:eastAsia="zh-CN"/>
        </w:rPr>
        <w:t>1.1</w:t>
      </w:r>
      <w:r w:rsidR="00566B9E">
        <w:rPr>
          <w:lang w:val="zh-Hans" w:eastAsia="zh-CN"/>
        </w:rPr>
        <w:t>）</w:t>
      </w:r>
      <w:r w:rsidR="00566B9E">
        <w:rPr>
          <w:lang w:val="zh-Hans" w:eastAsia="zh-CN"/>
        </w:rPr>
        <w:t xml:space="preserve"> </w:t>
      </w:r>
      <w:r w:rsidR="00566B9E">
        <w:rPr>
          <w:lang w:val="zh-Hans" w:eastAsia="zh-CN"/>
        </w:rPr>
        <w:t>要克隆并同步存储库</w:t>
      </w:r>
    </w:p>
    <w:p w14:paraId="4861A917" w14:textId="384F0257" w:rsidR="00E44813" w:rsidRDefault="00E44813" w:rsidP="00E4481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620" w:right="180"/>
        <w:jc w:val="both"/>
        <w:rPr>
          <w:rFonts w:ascii="Courier New" w:hAnsi="Courier New" w:cs="Courier New"/>
          <w:b/>
          <w:i/>
          <w:sz w:val="20"/>
          <w:szCs w:val="20"/>
        </w:rPr>
      </w:pPr>
      <w:r w:rsidRPr="00F2357D">
        <w:rPr>
          <w:i/>
          <w:sz w:val="20"/>
          <w:szCs w:val="20"/>
          <w:lang w:val="zh-Hans"/>
        </w:rPr>
        <w:t>$</w:t>
      </w:r>
      <w:r w:rsidR="006423F9">
        <w:rPr>
          <w:i/>
          <w:sz w:val="20"/>
          <w:lang w:val="zh-Hans"/>
        </w:rPr>
        <w:t xml:space="preserve"> python3 </w:t>
      </w:r>
      <w:r>
        <w:rPr>
          <w:lang w:val="zh-Hans"/>
        </w:rPr>
        <w:t xml:space="preserve"> .</w:t>
      </w:r>
      <w:r w:rsidRPr="00F2357D">
        <w:rPr>
          <w:i/>
          <w:sz w:val="20"/>
          <w:szCs w:val="20"/>
          <w:lang w:val="zh-Hans"/>
        </w:rPr>
        <w:t xml:space="preserve">/repo init -u git://github.com/Xilinx/yocto-manifests.git -b rel-v20 </w:t>
      </w:r>
      <w:r w:rsidR="004011F0">
        <w:rPr>
          <w:b/>
          <w:i/>
          <w:sz w:val="20"/>
          <w:szCs w:val="20"/>
          <w:lang w:val="zh-Hans"/>
        </w:rPr>
        <w:t>2</w:t>
      </w:r>
      <w:r w:rsidR="00F604E3">
        <w:rPr>
          <w:b/>
          <w:i/>
          <w:sz w:val="20"/>
          <w:szCs w:val="20"/>
          <w:lang w:val="zh-Hans"/>
        </w:rPr>
        <w:t>1</w:t>
      </w:r>
      <w:r w:rsidRPr="00F2357D">
        <w:rPr>
          <w:b/>
          <w:i/>
          <w:sz w:val="20"/>
          <w:szCs w:val="20"/>
          <w:lang w:val="zh-Hans"/>
        </w:rPr>
        <w:t>.</w:t>
      </w:r>
      <w:r w:rsidR="00F604E3">
        <w:rPr>
          <w:b/>
          <w:i/>
          <w:sz w:val="20"/>
          <w:szCs w:val="20"/>
          <w:lang w:val="zh-Hans"/>
        </w:rPr>
        <w:t>1</w:t>
      </w:r>
    </w:p>
    <w:p w14:paraId="65A0BC6F" w14:textId="15F0441E" w:rsidR="00E44813" w:rsidRPr="00AB2CF4" w:rsidRDefault="00E44813" w:rsidP="00E4481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620" w:right="180"/>
        <w:jc w:val="both"/>
      </w:pPr>
      <w:r w:rsidRPr="00F2357D">
        <w:rPr>
          <w:i/>
          <w:sz w:val="20"/>
          <w:szCs w:val="20"/>
          <w:lang w:val="zh-Hans"/>
        </w:rPr>
        <w:t>$</w:t>
      </w:r>
      <w:r w:rsidR="00293415">
        <w:rPr>
          <w:i/>
          <w:sz w:val="20"/>
          <w:lang w:val="zh-Hans"/>
        </w:rPr>
        <w:t xml:space="preserve"> python3 </w:t>
      </w:r>
      <w:r w:rsidRPr="00F2357D">
        <w:rPr>
          <w:i/>
          <w:sz w:val="20"/>
          <w:szCs w:val="20"/>
          <w:lang w:val="zh-Hans"/>
        </w:rPr>
        <w:t>./repo sync</w:t>
      </w:r>
      <w:r w:rsidRPr="00F2357D">
        <w:rPr>
          <w:i/>
          <w:sz w:val="20"/>
          <w:szCs w:val="20"/>
          <w:lang w:val="zh-Hans"/>
        </w:rPr>
        <w:tab/>
      </w:r>
    </w:p>
    <w:p w14:paraId="6269C96F" w14:textId="77777777" w:rsidR="00E44813" w:rsidRDefault="00E44813" w:rsidP="00E44813">
      <w:pPr>
        <w:pStyle w:val="af"/>
        <w:ind w:left="1440"/>
      </w:pPr>
    </w:p>
    <w:p w14:paraId="0F61A2BC" w14:textId="77777777" w:rsidR="00E44813" w:rsidRPr="007C3D1E" w:rsidRDefault="00E44813" w:rsidP="00E44813">
      <w:pPr>
        <w:pStyle w:val="af"/>
        <w:ind w:left="1440"/>
        <w:rPr>
          <w:rFonts w:ascii="Courier New" w:hAnsi="Courier New" w:cs="Courier New"/>
          <w:i/>
          <w:sz w:val="20"/>
        </w:rPr>
      </w:pPr>
      <w:r>
        <w:rPr>
          <w:lang w:val="zh-Hans"/>
        </w:rPr>
        <w:t>所有存储库都将下载到名为</w:t>
      </w:r>
      <w:r>
        <w:rPr>
          <w:lang w:val="zh-Hans"/>
        </w:rPr>
        <w:t xml:space="preserve"> </w:t>
      </w:r>
      <w:r>
        <w:rPr>
          <w:i/>
          <w:sz w:val="20"/>
          <w:lang w:val="zh-Hans"/>
        </w:rPr>
        <w:t>sources</w:t>
      </w:r>
      <w:r>
        <w:rPr>
          <w:lang w:val="zh-Hans"/>
        </w:rPr>
        <w:t xml:space="preserve"> </w:t>
      </w:r>
      <w:r>
        <w:rPr>
          <w:lang w:val="zh-Hans"/>
        </w:rPr>
        <w:t>的目录中</w:t>
      </w:r>
    </w:p>
    <w:p w14:paraId="27CAEB92" w14:textId="10B51611" w:rsidR="00682B31" w:rsidRDefault="003549D1" w:rsidP="00993687">
      <w:pPr>
        <w:pStyle w:val="3"/>
        <w:spacing w:after="240"/>
        <w:ind w:left="0"/>
        <w:rPr>
          <w:lang w:eastAsia="zh-CN"/>
        </w:rPr>
      </w:pPr>
      <w:bookmarkStart w:id="42" w:name="_Toc59101488"/>
      <w:bookmarkStart w:id="43" w:name="_Toc32581101"/>
      <w:r>
        <w:rPr>
          <w:lang w:val="zh-Hans" w:eastAsia="zh-CN"/>
        </w:rPr>
        <w:t>添加参考设计</w:t>
      </w:r>
      <w:proofErr w:type="gramStart"/>
      <w:r>
        <w:rPr>
          <w:lang w:val="zh-Hans" w:eastAsia="zh-CN"/>
        </w:rPr>
        <w:t>元层并</w:t>
      </w:r>
      <w:proofErr w:type="gramEnd"/>
      <w:r>
        <w:rPr>
          <w:lang w:val="zh-Hans" w:eastAsia="zh-CN"/>
        </w:rPr>
        <w:t>构建映像</w:t>
      </w:r>
      <w:bookmarkEnd w:id="42"/>
    </w:p>
    <w:bookmarkEnd w:id="43"/>
    <w:p w14:paraId="114E47DF" w14:textId="77777777" w:rsidR="00E44813" w:rsidRPr="00B53D1B" w:rsidRDefault="00E44813" w:rsidP="00E44813">
      <w:pPr>
        <w:rPr>
          <w:lang w:eastAsia="zh-CN"/>
        </w:rPr>
      </w:pPr>
    </w:p>
    <w:p w14:paraId="7335E6CC" w14:textId="66FD4180" w:rsidR="00131E17" w:rsidRPr="002D3555" w:rsidRDefault="00D6607E" w:rsidP="002D3555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after="240"/>
        <w:rPr>
          <w:rFonts w:asciiTheme="minorHAnsi" w:eastAsiaTheme="minorHAnsi" w:hAnsiTheme="minorHAnsi" w:cstheme="minorBidi"/>
          <w:sz w:val="22"/>
          <w:szCs w:val="22"/>
          <w:lang w:eastAsia="zh-Hans"/>
        </w:rPr>
      </w:pPr>
      <w:r w:rsidRPr="0045490E">
        <w:rPr>
          <w:sz w:val="22"/>
          <w:szCs w:val="22"/>
          <w:lang w:val="zh-Hans"/>
        </w:rPr>
        <w:t>如果您计划使用提供的参考设计的硬件描述文件 systems/250soc_ernic_system/hw_design/design_1_wrapper.xsa，</w:t>
      </w:r>
      <w:r w:rsidRPr="0045490E">
        <w:rPr>
          <w:sz w:val="22"/>
          <w:szCs w:val="22"/>
          <w:lang w:val="zh-Hans"/>
        </w:rPr>
        <w:lastRenderedPageBreak/>
        <w:t>请跳过此步骤。</w:t>
      </w:r>
      <w:r w:rsidRPr="0045490E">
        <w:rPr>
          <w:sz w:val="22"/>
          <w:szCs w:val="22"/>
          <w:lang w:val="zh-Hans" w:eastAsia="zh-Hans"/>
        </w:rPr>
        <w:t>如果您已创建由 Vivado 生成的新的或更新的 .xsa 文件，请包含此步骤</w:t>
      </w:r>
      <w:r>
        <w:rPr>
          <w:sz w:val="22"/>
          <w:szCs w:val="22"/>
          <w:lang w:val="zh-Hans" w:eastAsia="zh-Hans"/>
        </w:rPr>
        <w:t>。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5C6D218C" w14:textId="77777777" w:rsidTr="00A849DC">
        <w:tc>
          <w:tcPr>
            <w:tcW w:w="9620" w:type="dxa"/>
          </w:tcPr>
          <w:p w14:paraId="5CFC76F9" w14:textId="2CA94491" w:rsidR="00E44813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695340">
              <w:rPr>
                <w:i/>
                <w:lang w:val="zh-Hans"/>
              </w:rPr>
              <w:t>$ cp -f &lt;xsa</w:t>
            </w:r>
            <w:r w:rsidR="000F2339">
              <w:rPr>
                <w:i/>
                <w:iCs/>
                <w:lang w:val="zh-Hans"/>
              </w:rPr>
              <w:t>_</w:t>
            </w:r>
            <w:r w:rsidR="00CC63EF" w:rsidRPr="000F2339">
              <w:rPr>
                <w:i/>
                <w:iCs/>
                <w:lang w:val="zh-Hans"/>
              </w:rPr>
              <w:t>file path</w:t>
            </w:r>
            <w:r>
              <w:rPr>
                <w:lang w:val="zh-Hans"/>
              </w:rPr>
              <w:t>&gt;</w:t>
            </w:r>
            <w:r w:rsidR="00CC63EF">
              <w:rPr>
                <w:lang w:val="zh-Hans"/>
              </w:rPr>
              <w:t>/</w:t>
            </w:r>
            <w:r w:rsidRPr="00695340">
              <w:rPr>
                <w:i/>
                <w:lang w:val="zh-Hans"/>
              </w:rPr>
              <w:t>&lt;</w:t>
            </w:r>
            <w:r w:rsidR="000F2339">
              <w:rPr>
                <w:i/>
                <w:lang w:val="zh-Hans"/>
              </w:rPr>
              <w:t>xsa</w:t>
            </w:r>
            <w:r w:rsidRPr="00695340">
              <w:rPr>
                <w:i/>
                <w:lang w:val="zh-Hans"/>
              </w:rPr>
              <w:t>_file</w:t>
            </w:r>
            <w:r w:rsidR="00D10D98">
              <w:rPr>
                <w:i/>
                <w:lang w:val="zh-Hans"/>
              </w:rPr>
              <w:t>_name</w:t>
            </w:r>
            <w:r w:rsidRPr="00695340">
              <w:rPr>
                <w:i/>
                <w:lang w:val="zh-Hans"/>
              </w:rPr>
              <w:t>&gt;</w:t>
            </w:r>
            <w:r w:rsidR="003A0942">
              <w:rPr>
                <w:i/>
                <w:lang w:val="zh-Hans"/>
              </w:rPr>
              <w:t>.XSA</w:t>
            </w:r>
            <w:r w:rsidRPr="00695340">
              <w:rPr>
                <w:i/>
                <w:lang w:val="zh-Hans"/>
              </w:rPr>
              <w:t xml:space="preserve"> Systems/250soc_ernic_system/hw_design/design_1_wrapper.xsa</w:t>
            </w:r>
          </w:p>
        </w:tc>
      </w:tr>
    </w:tbl>
    <w:p w14:paraId="3DF591B3" w14:textId="0AFD4CE6" w:rsidR="00E44813" w:rsidRPr="007C3D1E" w:rsidRDefault="00E44813" w:rsidP="005573A5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 xml:space="preserve">复制机器支持配置文件 </w:t>
      </w:r>
      <w:r w:rsidR="004B163D">
        <w:rPr>
          <w:i/>
          <w:sz w:val="22"/>
          <w:szCs w:val="22"/>
          <w:lang w:val="zh-Hans"/>
        </w:rPr>
        <w:t>250soc-zynqmp.conf</w:t>
      </w:r>
      <w:r w:rsidRPr="007C3D1E">
        <w:rPr>
          <w:i/>
          <w:sz w:val="22"/>
          <w:szCs w:val="22"/>
          <w:lang w:val="zh-Hans"/>
        </w:rPr>
        <w:t xml:space="preserve"> 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3EAA86D6" w14:textId="77777777" w:rsidTr="00C41942">
        <w:tc>
          <w:tcPr>
            <w:tcW w:w="8090" w:type="dxa"/>
          </w:tcPr>
          <w:p w14:paraId="7CEA2C18" w14:textId="66699FA9" w:rsidR="00E44813" w:rsidRPr="007C3D1E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 w:rsidRPr="003F66E5">
              <w:rPr>
                <w:i/>
                <w:szCs w:val="22"/>
                <w:lang w:val="zh-Hans"/>
              </w:rPr>
              <w:t>$ cp -f systems/</w:t>
            </w:r>
            <w:r w:rsidR="007801F0">
              <w:rPr>
                <w:i/>
                <w:szCs w:val="22"/>
                <w:lang w:val="zh-Hans"/>
              </w:rPr>
              <w:t>250soc_ernic_system</w:t>
            </w:r>
            <w:r>
              <w:rPr>
                <w:lang w:val="zh-Hans"/>
              </w:rPr>
              <w:t>/</w:t>
            </w:r>
            <w:r w:rsidRPr="003F66E5">
              <w:rPr>
                <w:i/>
                <w:szCs w:val="22"/>
                <w:lang w:val="zh-Hans"/>
              </w:rPr>
              <w:t>bsp_layer</w:t>
            </w:r>
            <w:r>
              <w:rPr>
                <w:lang w:val="zh-Hans"/>
              </w:rPr>
              <w:t>/</w:t>
            </w:r>
            <w:r w:rsidR="00B61201" w:rsidRPr="00B61201">
              <w:rPr>
                <w:i/>
                <w:szCs w:val="22"/>
                <w:lang w:val="zh-Hans"/>
              </w:rPr>
              <w:t>250soc-zynqmp.conf</w:t>
            </w:r>
            <w:r w:rsidRPr="003F66E5">
              <w:rPr>
                <w:i/>
                <w:szCs w:val="22"/>
                <w:lang w:val="zh-Hans"/>
              </w:rPr>
              <w:t xml:space="preserve"> sources/meta-xilinx/meta-xilinx-bsp/conf/machine/</w:t>
            </w:r>
          </w:p>
        </w:tc>
      </w:tr>
    </w:tbl>
    <w:p w14:paraId="3616D299" w14:textId="7C18F3E9" w:rsidR="00E44813" w:rsidRDefault="00E44813" w:rsidP="00DE0C00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 xml:space="preserve">复制设备树 bbappend </w:t>
      </w:r>
      <w:r>
        <w:rPr>
          <w:lang w:val="zh-Hans"/>
        </w:rPr>
        <w:t xml:space="preserve"> 文件 </w:t>
      </w:r>
      <w:r w:rsidR="00AA1563">
        <w:rPr>
          <w:sz w:val="22"/>
          <w:szCs w:val="22"/>
          <w:lang w:val="zh-Hans"/>
        </w:rPr>
        <w:t xml:space="preserve"> &amp;</w:t>
      </w:r>
      <w:r w:rsidR="00AA1563" w:rsidRPr="00B876B9">
        <w:rPr>
          <w:sz w:val="22"/>
          <w:szCs w:val="22"/>
          <w:lang w:val="zh-Hans"/>
        </w:rPr>
        <w:t xml:space="preserve"> tcl 文件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37407929" w14:textId="77777777" w:rsidTr="008B34AA">
        <w:trPr>
          <w:trHeight w:val="1511"/>
        </w:trPr>
        <w:tc>
          <w:tcPr>
            <w:tcW w:w="8000" w:type="dxa"/>
          </w:tcPr>
          <w:p w14:paraId="70E42F15" w14:textId="21141EA3" w:rsidR="001E2E4C" w:rsidRPr="00EF479D" w:rsidRDefault="001E2E4C" w:rsidP="001E2E4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EF479D">
              <w:rPr>
                <w:i/>
                <w:szCs w:val="22"/>
                <w:lang w:val="zh-Hans"/>
              </w:rPr>
              <w:t>$ cp -f systems/</w:t>
            </w:r>
            <w:r w:rsidR="00B70F75" w:rsidRPr="00B70F75">
              <w:rPr>
                <w:i/>
                <w:szCs w:val="22"/>
                <w:lang w:val="zh-Hans"/>
              </w:rPr>
              <w:t>250soc</w:t>
            </w:r>
            <w:r>
              <w:rPr>
                <w:lang w:val="zh-Hans"/>
              </w:rPr>
              <w:t>_ernic_system/bsp_layer/bsp-device-tree.bbappend sources/meta-xilinx</w:t>
            </w:r>
            <w:r w:rsidRPr="00EF479D">
              <w:rPr>
                <w:i/>
                <w:szCs w:val="22"/>
                <w:lang w:val="zh-Hans"/>
              </w:rPr>
              <w:t>/meta-xilinx-bsp/recipes-bsp/device-tree/device-tree.bbappend</w:t>
            </w:r>
          </w:p>
          <w:p w14:paraId="2694D873" w14:textId="7CEF34B5" w:rsidR="00E44813" w:rsidRPr="007C3D1E" w:rsidRDefault="001E2E4C" w:rsidP="001E2E4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 w:rsidRPr="008B34AA">
              <w:rPr>
                <w:i/>
                <w:szCs w:val="22"/>
                <w:lang w:val="zh-Hans"/>
              </w:rPr>
              <w:t>$ cp -f systems/250soc_ernic_system/bsp_layer/device_tree_ernic_tcl.patch sources/meta-xilinx/meta-xilinx-bsp/recipes-bsp/device-tree/files/device_tree_ernic_tcl.patch</w:t>
            </w:r>
          </w:p>
        </w:tc>
      </w:tr>
    </w:tbl>
    <w:p w14:paraId="05DC77C8" w14:textId="1A9D7E64" w:rsidR="00E44813" w:rsidRPr="00921EDA" w:rsidRDefault="00921EDA" w:rsidP="00921EDA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 w:eastAsia="zh-CN"/>
        </w:rPr>
        <w:t xml:space="preserve">复制包含参考设计特定器件树更改的系统 </w:t>
      </w:r>
      <w:r>
        <w:rPr>
          <w:lang w:val="zh-Hans" w:eastAsia="zh-CN"/>
        </w:rPr>
        <w:t xml:space="preserve"> </w:t>
      </w:r>
      <w:r w:rsidRPr="00921EDA">
        <w:rPr>
          <w:b/>
          <w:bCs/>
          <w:i/>
          <w:iCs/>
          <w:sz w:val="22"/>
          <w:szCs w:val="22"/>
          <w:lang w:val="zh-Hans" w:eastAsia="zh-CN"/>
        </w:rPr>
        <w:t>用户.dtsi</w:t>
      </w:r>
      <w:r>
        <w:rPr>
          <w:lang w:val="zh-Hans" w:eastAsia="zh-CN"/>
        </w:rPr>
        <w:t xml:space="preserve"> 文件。</w:t>
      </w:r>
      <w:r w:rsidRPr="00921EDA">
        <w:rPr>
          <w:sz w:val="22"/>
          <w:szCs w:val="22"/>
          <w:lang w:val="zh-Hans"/>
        </w:rPr>
        <w:t>在参考设计中，100G 接口的 MAC 地址是从 system-user.dtsi 文件中指定的值分配的。</w:t>
      </w:r>
      <w:r w:rsidRPr="00921EDA">
        <w:rPr>
          <w:sz w:val="22"/>
          <w:szCs w:val="22"/>
          <w:lang w:val="zh-Hans" w:eastAsia="zh-CN"/>
        </w:rPr>
        <w:t>用户必须确保此 MAC 地址在与网络中的其他 ERNIC 板连接时每个板都是唯一的。</w:t>
      </w:r>
      <w:r w:rsidRPr="00921EDA">
        <w:rPr>
          <w:sz w:val="22"/>
          <w:szCs w:val="22"/>
          <w:lang w:val="zh-Hans"/>
        </w:rPr>
        <w:t>这可以通过修改system-user.dtsi文件的“local-mac-address”属性来实现。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1675BEF9" w14:textId="77777777" w:rsidTr="00B367D9">
        <w:tc>
          <w:tcPr>
            <w:tcW w:w="8090" w:type="dxa"/>
          </w:tcPr>
          <w:p w14:paraId="763CD2F4" w14:textId="75C4CA2F" w:rsidR="00E44813" w:rsidRPr="007C3D1E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 w:rsidRPr="007C3D1E">
              <w:rPr>
                <w:i/>
                <w:szCs w:val="22"/>
                <w:lang w:val="zh-Hans"/>
              </w:rPr>
              <w:t>$ cp -f systems/</w:t>
            </w:r>
            <w:r w:rsidR="007801F0">
              <w:rPr>
                <w:i/>
                <w:szCs w:val="22"/>
                <w:lang w:val="zh-Hans"/>
              </w:rPr>
              <w:t>250soc_ernic_system</w:t>
            </w:r>
            <w:r>
              <w:rPr>
                <w:lang w:val="zh-Hans"/>
              </w:rPr>
              <w:t xml:space="preserve">/bsp_layer/system-user.dtsi </w:t>
            </w:r>
            <w:r w:rsidRPr="007C3D1E">
              <w:rPr>
                <w:i/>
                <w:szCs w:val="22"/>
                <w:lang w:val="zh-Hans"/>
              </w:rPr>
              <w:t>sources/meta-xilinx/meta-xilinx-bsp/recipes-bsp/device-tree/files/system-user.dtsi</w:t>
            </w:r>
          </w:p>
        </w:tc>
      </w:tr>
    </w:tbl>
    <w:p w14:paraId="4F59090E" w14:textId="26173B8E" w:rsidR="004B163D" w:rsidRDefault="004B163D" w:rsidP="00551CAA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 xml:space="preserve">复制 </w:t>
      </w:r>
      <w:r w:rsidRPr="002F2062">
        <w:rPr>
          <w:i/>
          <w:sz w:val="22"/>
          <w:szCs w:val="22"/>
          <w:lang w:val="zh-Hans"/>
        </w:rPr>
        <w:t>fsbl_git.bbappend</w:t>
      </w:r>
      <w:r w:rsidR="002F2062">
        <w:rPr>
          <w:sz w:val="22"/>
          <w:szCs w:val="22"/>
          <w:lang w:val="zh-Hans"/>
        </w:rPr>
        <w:t xml:space="preserve"> （以修复 250-SoC 板上的 UART 编号）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2F2062" w14:paraId="03C9CDAE" w14:textId="77777777" w:rsidTr="00AE1BDA">
        <w:tc>
          <w:tcPr>
            <w:tcW w:w="8090" w:type="dxa"/>
          </w:tcPr>
          <w:p w14:paraId="514CA103" w14:textId="486BD09B" w:rsidR="002F2062" w:rsidRDefault="00751611" w:rsidP="002F2062">
            <w:pPr>
              <w:pStyle w:val="HTML"/>
              <w:tabs>
                <w:tab w:val="clear" w:pos="916"/>
                <w:tab w:val="left" w:pos="990"/>
              </w:tabs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i/>
                <w:szCs w:val="22"/>
                <w:lang w:val="zh-Hans"/>
              </w:rPr>
              <w:t>$</w:t>
            </w:r>
            <w:r w:rsidR="0012233C" w:rsidRPr="0012233C">
              <w:rPr>
                <w:i/>
                <w:szCs w:val="22"/>
                <w:lang w:val="zh-Hans"/>
              </w:rPr>
              <w:t xml:space="preserve"> cat systems/250soc_ernic_system/bsp_layer/fsbl_git.bbappend &gt;&gt; sources/meta-xilinx-tools/recipes-bsp/emebeddedsw/fsbl.bbappend</w:t>
            </w:r>
          </w:p>
        </w:tc>
      </w:tr>
    </w:tbl>
    <w:p w14:paraId="3994D1AC" w14:textId="17E445DD" w:rsidR="00F604E3" w:rsidRDefault="00F604E3" w:rsidP="00DA334F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  <w:lang w:eastAsia="zh-CN"/>
        </w:rPr>
      </w:pPr>
      <w:bookmarkStart w:id="44" w:name="_Hlk79153510"/>
      <w:r>
        <w:rPr>
          <w:sz w:val="22"/>
          <w:szCs w:val="22"/>
          <w:lang w:val="zh-Hans" w:eastAsia="zh-CN"/>
        </w:rPr>
        <w:t>复制 qemu</w:t>
      </w:r>
      <w:r>
        <w:rPr>
          <w:lang w:val="zh-Hans" w:eastAsia="zh-CN"/>
        </w:rPr>
        <w:t xml:space="preserve"> b </w:t>
      </w:r>
      <w:r>
        <w:rPr>
          <w:sz w:val="22"/>
          <w:szCs w:val="22"/>
          <w:lang w:val="zh-Hans" w:eastAsia="zh-CN"/>
        </w:rPr>
        <w:t xml:space="preserve"> b追加和补丁</w:t>
      </w:r>
      <w:r w:rsidR="00883402">
        <w:rPr>
          <w:sz w:val="22"/>
          <w:szCs w:val="22"/>
          <w:lang w:val="zh-Hans" w:eastAsia="zh-CN"/>
        </w:rPr>
        <w:t>文件</w:t>
      </w:r>
      <w:r>
        <w:rPr>
          <w:sz w:val="22"/>
          <w:szCs w:val="22"/>
          <w:lang w:val="zh-Hans" w:eastAsia="zh-CN"/>
        </w:rPr>
        <w:t>以添加缺少</w:t>
      </w:r>
      <w:r>
        <w:rPr>
          <w:lang w:val="zh-Hans" w:eastAsia="zh-CN"/>
        </w:rPr>
        <w:t xml:space="preserve">的 </w:t>
      </w:r>
      <w:r w:rsidR="007156A4">
        <w:rPr>
          <w:sz w:val="22"/>
          <w:szCs w:val="22"/>
          <w:lang w:val="zh-Hans" w:eastAsia="zh-CN"/>
        </w:rPr>
        <w:t>Linux</w:t>
      </w:r>
      <w:r>
        <w:rPr>
          <w:sz w:val="22"/>
          <w:szCs w:val="22"/>
          <w:lang w:val="zh-Hans" w:eastAsia="zh-CN"/>
        </w:rPr>
        <w:t xml:space="preserve"> 头文件名</w:t>
      </w:r>
      <w:r w:rsidR="00883402">
        <w:rPr>
          <w:sz w:val="22"/>
          <w:szCs w:val="22"/>
          <w:lang w:val="zh-Hans" w:eastAsia="zh-CN"/>
        </w:rPr>
        <w:t xml:space="preserve"> </w:t>
      </w:r>
      <w:r>
        <w:rPr>
          <w:sz w:val="22"/>
          <w:szCs w:val="22"/>
          <w:lang w:val="zh-Hans" w:eastAsia="zh-CN"/>
        </w:rPr>
        <w:t xml:space="preserve"> 以进行编译错误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F604E3" w14:paraId="0678248F" w14:textId="77777777" w:rsidTr="00993687">
        <w:tc>
          <w:tcPr>
            <w:tcW w:w="8000" w:type="dxa"/>
          </w:tcPr>
          <w:p w14:paraId="570A1F25" w14:textId="77777777" w:rsidR="00F604E3" w:rsidRPr="00F604E3" w:rsidRDefault="00F604E3" w:rsidP="00993687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cp -f systems/250soc_ernic_system/bsp_layer/qemu-xilinx-native_ </w:t>
            </w:r>
            <w:r w:rsidRPr="00F604E3">
              <w:rPr>
                <w:i/>
                <w:szCs w:val="22"/>
                <w:lang w:val="zh-Hans"/>
              </w:rPr>
              <w:t>%.bbappend sources/meta-xilinx/meta-xilinx-bsp/recipes-devtools/qemu/</w:t>
            </w:r>
          </w:p>
          <w:p w14:paraId="0D335CB4" w14:textId="31B81008" w:rsidR="00F604E3" w:rsidRDefault="00F604E3" w:rsidP="00993687">
            <w:pPr>
              <w:pStyle w:val="HTML"/>
              <w:tabs>
                <w:tab w:val="clear" w:pos="916"/>
                <w:tab w:val="left" w:pos="990"/>
              </w:tabs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F604E3">
              <w:rPr>
                <w:i/>
                <w:szCs w:val="22"/>
                <w:lang w:val="zh-Hans"/>
              </w:rPr>
              <w:t>cp -f systems/250soc_ernic_system/bsp_layer/0001-QEMU-add-linux-header-file-to-fix-compilation-error.patch sources/meta-xilinx/meta-xilinx-bsp/recipes-devtools/qemu</w:t>
            </w:r>
            <w:r>
              <w:rPr>
                <w:lang w:val="zh-Hans"/>
              </w:rPr>
              <w:t>/</w:t>
            </w:r>
            <w:r w:rsidRPr="00F604E3">
              <w:rPr>
                <w:i/>
                <w:szCs w:val="22"/>
                <w:lang w:val="zh-Hans"/>
              </w:rPr>
              <w:t>files/</w:t>
            </w:r>
          </w:p>
        </w:tc>
      </w:tr>
    </w:tbl>
    <w:bookmarkEnd w:id="44"/>
    <w:p w14:paraId="7C7141E2" w14:textId="0F292C4A" w:rsidR="00E44813" w:rsidRDefault="00E44813" w:rsidP="00DA334F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>复制参考设计的 Linux 内核补丁的 Linux 内核</w:t>
      </w:r>
      <w:r>
        <w:rPr>
          <w:lang w:val="zh-Hans"/>
        </w:rPr>
        <w:t xml:space="preserve"> </w:t>
      </w:r>
      <w:r>
        <w:rPr>
          <w:sz w:val="22"/>
          <w:szCs w:val="22"/>
          <w:lang w:val="zh-Hans"/>
        </w:rPr>
        <w:t>bbappend</w:t>
      </w:r>
      <w:r>
        <w:rPr>
          <w:lang w:val="zh-Hans"/>
        </w:rPr>
        <w:t xml:space="preserve"> 文件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77338B9E" w14:textId="77777777" w:rsidTr="00414CEE">
        <w:tc>
          <w:tcPr>
            <w:tcW w:w="8090" w:type="dxa"/>
          </w:tcPr>
          <w:p w14:paraId="3DDA3517" w14:textId="4FAC3EC6" w:rsidR="00E44813" w:rsidRPr="00937675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 w:rsidRPr="00937675">
              <w:rPr>
                <w:i/>
                <w:szCs w:val="22"/>
                <w:lang w:val="zh-Hans"/>
              </w:rPr>
              <w:lastRenderedPageBreak/>
              <w:t>$ cp -f systems/</w:t>
            </w:r>
            <w:r w:rsidR="007801F0">
              <w:rPr>
                <w:i/>
                <w:szCs w:val="22"/>
                <w:lang w:val="zh-Hans"/>
              </w:rPr>
              <w:t>250soc_ernic_system</w:t>
            </w:r>
            <w:r>
              <w:rPr>
                <w:lang w:val="zh-Hans"/>
              </w:rPr>
              <w:t>/</w:t>
            </w:r>
            <w:r w:rsidRPr="00937675">
              <w:rPr>
                <w:i/>
                <w:szCs w:val="22"/>
                <w:lang w:val="zh-Hans"/>
              </w:rPr>
              <w:t>bsp_layer/linux-xlnx_20</w:t>
            </w:r>
            <w:r w:rsidR="0044076B">
              <w:rPr>
                <w:i/>
                <w:szCs w:val="22"/>
                <w:lang w:val="zh-Hans"/>
              </w:rPr>
              <w:t>2</w:t>
            </w:r>
            <w:r w:rsidR="00BA33CB">
              <w:rPr>
                <w:i/>
                <w:szCs w:val="22"/>
                <w:lang w:val="zh-Hans"/>
              </w:rPr>
              <w:t>1</w:t>
            </w:r>
            <w:r w:rsidRPr="00937675">
              <w:rPr>
                <w:i/>
                <w:szCs w:val="22"/>
                <w:lang w:val="zh-Hans"/>
              </w:rPr>
              <w:t>.1.bbappend sources/meta-xilinx/meta-xilinx-bsp/recipes-kernel/linux/</w:t>
            </w:r>
          </w:p>
        </w:tc>
      </w:tr>
    </w:tbl>
    <w:p w14:paraId="4313A381" w14:textId="4E110EA4" w:rsidR="00E44813" w:rsidRDefault="00E44813" w:rsidP="00617671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  <w:lang w:eastAsia="zh-CN"/>
        </w:rPr>
      </w:pPr>
      <w:r>
        <w:rPr>
          <w:sz w:val="22"/>
          <w:szCs w:val="22"/>
          <w:lang w:val="zh-Hans" w:eastAsia="zh-CN"/>
        </w:rPr>
        <w:t>为 linux</w:t>
      </w:r>
      <w:r>
        <w:rPr>
          <w:lang w:val="zh-Hans" w:eastAsia="zh-CN"/>
        </w:rPr>
        <w:t xml:space="preserve"> 内核</w:t>
      </w:r>
      <w:r>
        <w:rPr>
          <w:sz w:val="22"/>
          <w:szCs w:val="22"/>
          <w:lang w:val="zh-Hans" w:eastAsia="zh-CN"/>
        </w:rPr>
        <w:t>源代码</w:t>
      </w:r>
      <w:r>
        <w:rPr>
          <w:lang w:val="zh-Hans" w:eastAsia="zh-CN"/>
        </w:rPr>
        <w:t>创建一个名为 files 的目录</w:t>
      </w:r>
      <w:r w:rsidR="00B846F8">
        <w:rPr>
          <w:sz w:val="22"/>
          <w:szCs w:val="22"/>
          <w:lang w:val="zh-Hans" w:eastAsia="zh-CN"/>
        </w:rPr>
        <w:t>，以</w:t>
      </w:r>
      <w:r>
        <w:rPr>
          <w:lang w:val="zh-Hans" w:eastAsia="zh-CN"/>
        </w:rPr>
        <w:t>从</w:t>
      </w:r>
      <w:r>
        <w:rPr>
          <w:sz w:val="22"/>
          <w:szCs w:val="22"/>
          <w:lang w:val="zh-Hans" w:eastAsia="zh-CN"/>
        </w:rPr>
        <w:t>软件包中复制所有</w:t>
      </w:r>
      <w:r w:rsidR="00751611">
        <w:rPr>
          <w:sz w:val="22"/>
          <w:szCs w:val="22"/>
          <w:lang w:val="zh-Hans" w:eastAsia="zh-CN"/>
        </w:rPr>
        <w:t>内核</w:t>
      </w:r>
      <w:r>
        <w:rPr>
          <w:lang w:val="zh-Hans" w:eastAsia="zh-CN"/>
        </w:rPr>
        <w:t>补丁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50AB3776" w14:textId="77777777" w:rsidTr="00EF2B83">
        <w:tc>
          <w:tcPr>
            <w:tcW w:w="8090" w:type="dxa"/>
          </w:tcPr>
          <w:p w14:paraId="018E71AA" w14:textId="6DB28DB1" w:rsidR="00E44813" w:rsidRPr="00B65BA7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asciiTheme="minorHAnsi" w:eastAsiaTheme="minorHAnsi" w:hAnsiTheme="minorHAnsi" w:cstheme="minorBidi"/>
                <w:i/>
                <w:sz w:val="22"/>
                <w:szCs w:val="22"/>
              </w:rPr>
            </w:pPr>
            <w:r w:rsidRPr="00B65BA7">
              <w:rPr>
                <w:i/>
                <w:lang w:val="zh-Hans"/>
              </w:rPr>
              <w:t>$ mkdir -p sources/meta-xilinx/meta-xilinx-bsp/recipes-kernel/linux/files</w:t>
            </w:r>
          </w:p>
        </w:tc>
      </w:tr>
    </w:tbl>
    <w:p w14:paraId="44DA4F7E" w14:textId="77777777" w:rsidR="00E44813" w:rsidRDefault="00E44813" w:rsidP="00DC5A12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 xml:space="preserve">复制所有内核补丁 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4A35F993" w14:textId="77777777" w:rsidTr="00811786">
        <w:tc>
          <w:tcPr>
            <w:tcW w:w="8090" w:type="dxa"/>
          </w:tcPr>
          <w:p w14:paraId="435F98FE" w14:textId="13052548" w:rsidR="001602C5" w:rsidRDefault="00E44813" w:rsidP="00A849DC">
            <w:pPr>
              <w:rPr>
                <w:rFonts w:ascii="Courier New" w:hAnsi="Courier New" w:cs="Courier New"/>
                <w:i/>
                <w:sz w:val="20"/>
              </w:rPr>
            </w:pPr>
            <w:r w:rsidRPr="004079DE">
              <w:rPr>
                <w:i/>
                <w:sz w:val="20"/>
                <w:lang w:val="zh-Hans"/>
              </w:rPr>
              <w:t>$ cp -f systems/</w:t>
            </w:r>
            <w:r w:rsidR="001602C5">
              <w:rPr>
                <w:i/>
                <w:sz w:val="20"/>
                <w:lang w:val="zh-Hans"/>
              </w:rPr>
              <w:t>250soc_ernic_system</w:t>
            </w:r>
            <w:r>
              <w:rPr>
                <w:lang w:val="zh-Hans"/>
              </w:rPr>
              <w:t>/</w:t>
            </w:r>
            <w:r w:rsidR="001602C5" w:rsidRPr="004079DE">
              <w:rPr>
                <w:i/>
                <w:sz w:val="20"/>
                <w:lang w:val="zh-Hans"/>
              </w:rPr>
              <w:t>bsp_layer</w:t>
            </w:r>
            <w:r>
              <w:rPr>
                <w:lang w:val="zh-Hans"/>
              </w:rPr>
              <w:t>/</w:t>
            </w:r>
            <w:r w:rsidR="001602C5" w:rsidRPr="001602C5">
              <w:rPr>
                <w:i/>
                <w:sz w:val="20"/>
                <w:lang w:val="zh-Hans"/>
              </w:rPr>
              <w:t>0001-ERNIC-kernel-configs.patch</w:t>
            </w:r>
            <w:r>
              <w:rPr>
                <w:lang w:val="zh-Hans"/>
              </w:rPr>
              <w:t xml:space="preserve"> sources/meta-xilinx </w:t>
            </w:r>
            <w:r w:rsidR="001602C5" w:rsidRPr="004079DE">
              <w:rPr>
                <w:i/>
                <w:sz w:val="20"/>
                <w:lang w:val="zh-Hans"/>
              </w:rPr>
              <w:t xml:space="preserve"> /meta-xilinx-bsp/recipes-kernel/linux/files/</w:t>
            </w:r>
          </w:p>
          <w:p w14:paraId="477402CA" w14:textId="77777777" w:rsidR="001602C5" w:rsidRDefault="001602C5" w:rsidP="00A849DC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58E3264D" w14:textId="6E0DF322" w:rsidR="00E44813" w:rsidRDefault="001602C5" w:rsidP="00A849D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="00E44813" w:rsidRPr="004079DE">
              <w:rPr>
                <w:i/>
                <w:sz w:val="20"/>
                <w:lang w:val="zh-Hans"/>
              </w:rPr>
              <w:t>cp -f systems</w:t>
            </w:r>
            <w:r>
              <w:rPr>
                <w:lang w:val="zh-Hans"/>
              </w:rPr>
              <w:t>/</w:t>
            </w:r>
            <w:r w:rsidR="007801F0">
              <w:rPr>
                <w:i/>
                <w:sz w:val="20"/>
                <w:lang w:val="zh-Hans"/>
              </w:rPr>
              <w:t>250soc_ernic_system</w:t>
            </w:r>
            <w:r>
              <w:rPr>
                <w:lang w:val="zh-Hans"/>
              </w:rPr>
              <w:t>/bsp_layer/</w:t>
            </w:r>
            <w:r w:rsidR="00347ED2" w:rsidRPr="00201434">
              <w:rPr>
                <w:i/>
                <w:sz w:val="20"/>
                <w:lang w:val="zh-Hans"/>
              </w:rPr>
              <w:t>0001-cmac-100G.patch</w:t>
            </w:r>
            <w:r w:rsidR="00E44813" w:rsidRPr="004079DE">
              <w:rPr>
                <w:i/>
                <w:sz w:val="20"/>
                <w:lang w:val="zh-Hans"/>
              </w:rPr>
              <w:t xml:space="preserve"> sources/meta-xilinx/meta-xilinx-bsp/recipes-kernel/linux/files/</w:t>
            </w:r>
          </w:p>
          <w:p w14:paraId="737B2FB0" w14:textId="19A7D0BE" w:rsidR="00E44813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02858883" w14:textId="201BEF43" w:rsidR="001077BE" w:rsidRDefault="001077BE" w:rsidP="001077BE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1077BE">
              <w:rPr>
                <w:i/>
                <w:szCs w:val="22"/>
                <w:lang w:val="zh-Hans"/>
              </w:rPr>
              <w:t>cp -f systems/250soc_ernic_system/bsp_layer/0001-update-create-qp-data-structure.patch sources/meta-xilinx/meta-xilinx-bsp/recipes-kernel/linux/files/</w:t>
            </w:r>
          </w:p>
          <w:p w14:paraId="6AB693F6" w14:textId="77777777" w:rsidR="001077BE" w:rsidRPr="001077BE" w:rsidRDefault="001077BE" w:rsidP="001077BE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57D2C4EF" w14:textId="79572E2A" w:rsidR="001077BE" w:rsidRDefault="001077BE" w:rsidP="001077BE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1077BE">
              <w:rPr>
                <w:i/>
                <w:szCs w:val="22"/>
                <w:lang w:val="zh-Hans"/>
              </w:rPr>
              <w:t>cp -f systems/250soc_ernic_system/bsp_layer/0001-update-create-qp-response.patch sources/meta-xilinx/meta-xilinx-bsp/recipes-kernel/linux/files/</w:t>
            </w:r>
          </w:p>
          <w:p w14:paraId="2092ED62" w14:textId="77777777" w:rsidR="001077BE" w:rsidRPr="001077BE" w:rsidRDefault="001077BE" w:rsidP="001077BE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4A322E85" w14:textId="5AFFB44E" w:rsidR="001077BE" w:rsidRDefault="001077BE" w:rsidP="001077BE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1077BE">
              <w:rPr>
                <w:i/>
                <w:szCs w:val="22"/>
                <w:lang w:val="zh-Hans"/>
              </w:rPr>
              <w:t>cp -f systems/250soc_ernic_system/bsp_layer/0001-arm64-zone-dev-support.patch sources/meta-xilinx/meta-xilinx-bsp/recipes-kernel/linux/files/</w:t>
            </w:r>
          </w:p>
          <w:p w14:paraId="1EB4FB5D" w14:textId="77777777" w:rsidR="001077BE" w:rsidRPr="004079DE" w:rsidRDefault="001077BE" w:rsidP="001077BE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57E17B28" w14:textId="77777777" w:rsidR="00E44813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4079DE">
              <w:rPr>
                <w:i/>
                <w:szCs w:val="22"/>
                <w:lang w:val="zh-Hans"/>
              </w:rPr>
              <w:t>$ cp -f ernic/driver/linux-patches/002-Adding-xib-abi-header.patch sources/meta-xilinx/meta-xilinx-bsp/recipes-kernel/linux/files/</w:t>
            </w:r>
          </w:p>
          <w:p w14:paraId="003E9011" w14:textId="77777777" w:rsidR="00E44813" w:rsidRPr="004079DE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37097E70" w14:textId="77777777" w:rsidR="00E44813" w:rsidRDefault="00E44813" w:rsidP="00A849DC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4079DE">
              <w:rPr>
                <w:i/>
                <w:szCs w:val="22"/>
                <w:lang w:val="zh-Hans"/>
              </w:rPr>
              <w:t>$ cp -f ernic/driver/linux-patches/0001-removed-warn_on-on-disconnect.patch sources/meta-xilinx/meta-xilinx-bsp/recipes-kernel/linux/files/</w:t>
            </w:r>
          </w:p>
          <w:p w14:paraId="79585756" w14:textId="77777777" w:rsidR="000E685A" w:rsidRDefault="000E685A" w:rsidP="000E685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4606AAAE" w14:textId="19C4537E" w:rsidR="000E685A" w:rsidRDefault="000E685A" w:rsidP="000E685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661C98">
              <w:rPr>
                <w:i/>
                <w:szCs w:val="22"/>
                <w:lang w:val="zh-Hans"/>
              </w:rPr>
              <w:t>$ cp -f  ernic/driver/linux-patches</w:t>
            </w:r>
            <w:r>
              <w:rPr>
                <w:lang w:val="zh-Hans"/>
              </w:rPr>
              <w:t>/</w:t>
            </w:r>
            <w:r w:rsidR="005B3020" w:rsidRPr="005B3020">
              <w:rPr>
                <w:i/>
                <w:szCs w:val="22"/>
                <w:lang w:val="zh-Hans"/>
              </w:rPr>
              <w:t>0001-xib-nvmf-addons.patch</w:t>
            </w:r>
            <w:r>
              <w:rPr>
                <w:lang w:val="zh-Hans"/>
              </w:rPr>
              <w:t xml:space="preserve"> sources/meta-xilinx </w:t>
            </w:r>
            <w:r w:rsidRPr="00661C98">
              <w:rPr>
                <w:i/>
                <w:szCs w:val="22"/>
                <w:lang w:val="zh-Hans"/>
              </w:rPr>
              <w:t xml:space="preserve"> /meta-xilinx-bsp/recipes-kernel/linux/files/</w:t>
            </w:r>
            <w:r>
              <w:rPr>
                <w:i/>
                <w:szCs w:val="22"/>
                <w:lang w:val="zh-Hans"/>
              </w:rPr>
              <w:t xml:space="preserve"> </w:t>
            </w:r>
          </w:p>
          <w:p w14:paraId="02446A1B" w14:textId="77777777" w:rsidR="00E44813" w:rsidRPr="004079DE" w:rsidRDefault="00E44813" w:rsidP="00A849DC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5F528B9B" w14:textId="6AFC2853" w:rsidR="00E6579E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661C98">
              <w:rPr>
                <w:i/>
                <w:szCs w:val="22"/>
                <w:lang w:val="zh-Hans"/>
              </w:rPr>
              <w:t>$ cp -f  ernic/driver/linux-patches/0001-Support-to-enable-hw-accl.patch sources/meta-xilinx/meta-xilinx-bsp/recipes-kernel/linux/files/</w:t>
            </w:r>
            <w:r>
              <w:rPr>
                <w:i/>
                <w:szCs w:val="22"/>
                <w:lang w:val="zh-Hans"/>
              </w:rPr>
              <w:t xml:space="preserve"> </w:t>
            </w:r>
          </w:p>
          <w:p w14:paraId="66A3E8FE" w14:textId="77777777" w:rsidR="005B355D" w:rsidRDefault="005B355D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772B72E1" w14:textId="688AB232" w:rsidR="00550FCF" w:rsidRDefault="00550FCF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>$ cp -f ernic/driver/linux-patches/</w:t>
            </w:r>
            <w:r w:rsidR="00423D04" w:rsidRPr="00423D04">
              <w:rPr>
                <w:i/>
                <w:szCs w:val="22"/>
                <w:lang w:val="zh-Hans"/>
              </w:rPr>
              <w:t>0001-Add-RDMA-driver-ID-for-ERNIC.patch</w:t>
            </w:r>
            <w:r w:rsidRPr="00661C98">
              <w:rPr>
                <w:i/>
                <w:szCs w:val="22"/>
                <w:lang w:val="zh-Hans"/>
              </w:rPr>
              <w:t xml:space="preserve"> sources/meta-xilinx/meta-xilinx-bsp/recipes-kernel/linux/files/ </w:t>
            </w:r>
          </w:p>
          <w:p w14:paraId="2BE30E38" w14:textId="77777777" w:rsidR="00C759D0" w:rsidRDefault="00C759D0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770C6123" w14:textId="77777777" w:rsidR="00C759D0" w:rsidRDefault="00C759D0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lastRenderedPageBreak/>
              <w:t xml:space="preserve">$ </w:t>
            </w:r>
            <w:r w:rsidRPr="00C759D0">
              <w:rPr>
                <w:i/>
                <w:szCs w:val="22"/>
                <w:lang w:val="zh-Hans"/>
              </w:rPr>
              <w:t>cp -f ernic/driver/linux-patches/0001-Kernel-patch-for-separd-RQ-PI-CQ-CI-DB-memory.patch sources/meta-xilinx/meta-xilinx-bsp/recipes-kernel/linux/files/</w:t>
            </w:r>
          </w:p>
          <w:p w14:paraId="32583016" w14:textId="77777777" w:rsidR="003911EA" w:rsidRDefault="003911EA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7C398E56" w14:textId="58638878" w:rsidR="003911EA" w:rsidRDefault="003911EA" w:rsidP="003911E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C759D0">
              <w:rPr>
                <w:i/>
                <w:szCs w:val="22"/>
                <w:lang w:val="zh-Hans"/>
              </w:rPr>
              <w:t>cp -f ernic/driver/linux-patches</w:t>
            </w:r>
            <w:r>
              <w:rPr>
                <w:lang w:val="zh-Hans"/>
              </w:rPr>
              <w:t>/</w:t>
            </w:r>
            <w:r w:rsidR="005938AF" w:rsidRPr="0053054A">
              <w:rPr>
                <w:i/>
                <w:szCs w:val="22"/>
                <w:lang w:val="zh-Hans"/>
              </w:rPr>
              <w:t>0001-Add-new-rdma-core-verb-ibv_reg_mr_ex.patch</w:t>
            </w:r>
            <w:r>
              <w:rPr>
                <w:lang w:val="zh-Hans"/>
              </w:rPr>
              <w:t xml:space="preserve"> sources/meta-xilinx </w:t>
            </w:r>
            <w:r w:rsidRPr="00C759D0">
              <w:rPr>
                <w:i/>
                <w:szCs w:val="22"/>
                <w:lang w:val="zh-Hans"/>
              </w:rPr>
              <w:t xml:space="preserve"> /meta-xilinx-bsp/recipes-kernel/linux/files/</w:t>
            </w:r>
          </w:p>
          <w:p w14:paraId="42131532" w14:textId="77777777" w:rsidR="003911EA" w:rsidRDefault="003911EA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7120FC39" w14:textId="171EC391" w:rsidR="003911EA" w:rsidRDefault="003911EA" w:rsidP="003911E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C759D0">
              <w:rPr>
                <w:i/>
                <w:szCs w:val="22"/>
                <w:lang w:val="zh-Hans"/>
              </w:rPr>
              <w:t>cp -f ernic/driver/linux-patches</w:t>
            </w:r>
            <w:r>
              <w:rPr>
                <w:lang w:val="zh-Hans"/>
              </w:rPr>
              <w:t>/</w:t>
            </w:r>
            <w:r w:rsidR="00324ED2" w:rsidRPr="0022070B">
              <w:rPr>
                <w:i/>
                <w:szCs w:val="22"/>
                <w:lang w:val="zh-Hans"/>
              </w:rPr>
              <w:t>0001-imm-data-alloc-in-user-space.patch</w:t>
            </w:r>
            <w:r w:rsidRPr="00C759D0">
              <w:rPr>
                <w:i/>
                <w:szCs w:val="22"/>
                <w:lang w:val="zh-Hans"/>
              </w:rPr>
              <w:t xml:space="preserve"> sources/meta-xilinx/meta-xilinx-bsp/recipes-kernel/linux/files/</w:t>
            </w:r>
          </w:p>
          <w:p w14:paraId="53209508" w14:textId="77777777" w:rsidR="003911EA" w:rsidRDefault="003911EA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15A73200" w14:textId="4EEF88AE" w:rsidR="006A05C2" w:rsidRPr="00891FDB" w:rsidRDefault="003911EA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C759D0">
              <w:rPr>
                <w:i/>
                <w:szCs w:val="22"/>
                <w:lang w:val="zh-Hans"/>
              </w:rPr>
              <w:t>cp -f ernic/driver/linux-patches</w:t>
            </w:r>
            <w:r>
              <w:rPr>
                <w:lang w:val="zh-Hans"/>
              </w:rPr>
              <w:t>/</w:t>
            </w:r>
            <w:r w:rsidR="008F7171" w:rsidRPr="00B411D2">
              <w:rPr>
                <w:i/>
                <w:szCs w:val="22"/>
                <w:lang w:val="zh-Hans"/>
              </w:rPr>
              <w:t>0001-support-for-hw-hs-qp-attr.patch sources</w:t>
            </w:r>
            <w:r>
              <w:rPr>
                <w:lang w:val="zh-Hans"/>
              </w:rPr>
              <w:t>/</w:t>
            </w:r>
            <w:r w:rsidRPr="00C759D0">
              <w:rPr>
                <w:i/>
                <w:szCs w:val="22"/>
                <w:lang w:val="zh-Hans"/>
              </w:rPr>
              <w:t>meta-xilinx/meta-xilinx-bsp/recipes-kernel/linux/files/</w:t>
            </w:r>
          </w:p>
        </w:tc>
      </w:tr>
    </w:tbl>
    <w:p w14:paraId="0B4018F6" w14:textId="7A65625D" w:rsidR="00E44813" w:rsidRDefault="00E44813" w:rsidP="004D0565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lastRenderedPageBreak/>
        <w:t>复制 ERNIC IP 核驱动程序</w:t>
      </w:r>
      <w:r w:rsidR="007B141A">
        <w:rPr>
          <w:sz w:val="22"/>
          <w:szCs w:val="22"/>
          <w:lang w:val="zh-Hans"/>
        </w:rPr>
        <w:t>模块</w:t>
      </w:r>
      <w:r>
        <w:rPr>
          <w:sz w:val="22"/>
          <w:szCs w:val="22"/>
          <w:lang w:val="zh-Hans"/>
        </w:rPr>
        <w:t>及其  bbappend 文件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2379DF26" w14:textId="77777777" w:rsidTr="004D0565">
        <w:tc>
          <w:tcPr>
            <w:tcW w:w="8090" w:type="dxa"/>
          </w:tcPr>
          <w:p w14:paraId="5B4864D5" w14:textId="77777777" w:rsidR="00E44813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6B02AE">
              <w:rPr>
                <w:i/>
                <w:szCs w:val="22"/>
                <w:lang w:val="zh-Hans"/>
              </w:rPr>
              <w:t>$ cp -rf ernic/driver/xib-module/ sources/meta-petalinux/recipes-kernel/</w:t>
            </w:r>
          </w:p>
          <w:p w14:paraId="2EC6094B" w14:textId="77777777" w:rsidR="002D2B41" w:rsidRDefault="002D2B41" w:rsidP="007B141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3E1FE99C" w14:textId="7E842680" w:rsidR="007B141A" w:rsidRDefault="007B141A" w:rsidP="007B141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6B02AE">
              <w:rPr>
                <w:i/>
                <w:szCs w:val="22"/>
                <w:lang w:val="zh-Hans"/>
              </w:rPr>
              <w:t>$ cp -rf ernic/driver/</w:t>
            </w:r>
            <w:r w:rsidR="005E5F3F">
              <w:rPr>
                <w:i/>
                <w:szCs w:val="22"/>
                <w:lang w:val="zh-Hans"/>
              </w:rPr>
              <w:t>xib-kmm</w:t>
            </w:r>
            <w:r>
              <w:rPr>
                <w:lang w:val="zh-Hans"/>
              </w:rPr>
              <w:t xml:space="preserve">/ </w:t>
            </w:r>
            <w:r w:rsidRPr="006B02AE">
              <w:rPr>
                <w:i/>
                <w:szCs w:val="22"/>
                <w:lang w:val="zh-Hans"/>
              </w:rPr>
              <w:t>sources/meta-petalinux/recipes-kernel/</w:t>
            </w:r>
          </w:p>
          <w:p w14:paraId="275D37B5" w14:textId="77777777" w:rsidR="002D2B41" w:rsidRDefault="002D2B41" w:rsidP="007B141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6951DB50" w14:textId="143AE208" w:rsidR="007B141A" w:rsidRDefault="007B141A" w:rsidP="007B141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6B02AE">
              <w:rPr>
                <w:i/>
                <w:szCs w:val="22"/>
                <w:lang w:val="zh-Hans"/>
              </w:rPr>
              <w:t>$ cp -rf ernic/driver/</w:t>
            </w:r>
            <w:r w:rsidR="005E5F3F">
              <w:rPr>
                <w:i/>
                <w:szCs w:val="22"/>
                <w:lang w:val="zh-Hans"/>
              </w:rPr>
              <w:t>pl-allocator</w:t>
            </w:r>
            <w:r>
              <w:rPr>
                <w:lang w:val="zh-Hans"/>
              </w:rPr>
              <w:t xml:space="preserve">/ </w:t>
            </w:r>
            <w:r w:rsidRPr="006B02AE">
              <w:rPr>
                <w:i/>
                <w:szCs w:val="22"/>
                <w:lang w:val="zh-Hans"/>
              </w:rPr>
              <w:t>sources/meta-petalinux/recipes-kernel/</w:t>
            </w:r>
          </w:p>
          <w:p w14:paraId="31FDF9F0" w14:textId="77777777" w:rsidR="00457DE8" w:rsidRDefault="00457DE8" w:rsidP="007B141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68C9DEEB" w14:textId="4A30EB29" w:rsidR="007B141A" w:rsidRPr="00E05014" w:rsidRDefault="000C0D97" w:rsidP="00F257F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0C0D97">
              <w:rPr>
                <w:i/>
                <w:szCs w:val="22"/>
                <w:lang w:val="zh-Hans"/>
              </w:rPr>
              <w:t>cp -f ernic/driver/xib-kmm/files/xib_kmm_export.h sources/meta-petalinux/recipes-kernel/xib-module/files</w:t>
            </w:r>
          </w:p>
        </w:tc>
      </w:tr>
    </w:tbl>
    <w:p w14:paraId="648CBBFE" w14:textId="25E4D35A" w:rsidR="00E44813" w:rsidRDefault="00E44813" w:rsidP="000C0E1D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  <w:lang w:eastAsia="zh-CN"/>
        </w:rPr>
      </w:pPr>
      <w:r>
        <w:rPr>
          <w:sz w:val="22"/>
          <w:szCs w:val="22"/>
          <w:lang w:val="zh-Hans" w:eastAsia="zh-CN"/>
        </w:rPr>
        <w:t xml:space="preserve">复制硬件握手 </w:t>
      </w:r>
      <w:r w:rsidR="00A91C21">
        <w:rPr>
          <w:sz w:val="22"/>
          <w:szCs w:val="22"/>
          <w:lang w:val="zh-Hans" w:eastAsia="zh-CN"/>
        </w:rPr>
        <w:t xml:space="preserve">测试 </w:t>
      </w:r>
      <w:r>
        <w:rPr>
          <w:sz w:val="22"/>
          <w:szCs w:val="22"/>
          <w:lang w:val="zh-Hans" w:eastAsia="zh-CN"/>
        </w:rPr>
        <w:t xml:space="preserve">驱动程序 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5B1BC6B8" w14:textId="77777777" w:rsidTr="00C7725B">
        <w:tc>
          <w:tcPr>
            <w:tcW w:w="8090" w:type="dxa"/>
          </w:tcPr>
          <w:p w14:paraId="71FC2C45" w14:textId="77777777" w:rsidR="00E44813" w:rsidRDefault="00E44813" w:rsidP="0047198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6B02AE">
              <w:rPr>
                <w:i/>
                <w:szCs w:val="22"/>
                <w:lang w:val="zh-Hans"/>
              </w:rPr>
              <w:t xml:space="preserve">$ cp -rf </w:t>
            </w:r>
            <w:r w:rsidRPr="00527947">
              <w:rPr>
                <w:i/>
                <w:szCs w:val="22"/>
                <w:lang w:val="zh-Hans"/>
              </w:rPr>
              <w:t>ernic/driver/hw-hs/ sources/meta-petalinux/recipes-kernel/</w:t>
            </w:r>
          </w:p>
          <w:p w14:paraId="648F8282" w14:textId="77777777" w:rsidR="00E33BDD" w:rsidRDefault="00E33BDD" w:rsidP="0047198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</w:p>
          <w:p w14:paraId="2ED60308" w14:textId="77777777" w:rsidR="00E33BDD" w:rsidRPr="00057237" w:rsidRDefault="00E33BDD" w:rsidP="0047198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057237">
              <w:rPr>
                <w:i/>
                <w:szCs w:val="22"/>
                <w:lang w:val="zh-Hans"/>
              </w:rPr>
              <w:t>$ cp -f ernic/driver/xib-module/files/rnic.h sources/meta-petalinux/recipes-kernel/hw-hs/files</w:t>
            </w:r>
          </w:p>
          <w:p w14:paraId="05AED621" w14:textId="77777777" w:rsidR="006C2BB0" w:rsidRPr="00057237" w:rsidRDefault="006C2BB0" w:rsidP="0047198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00D3DEEC" w14:textId="7BE87219" w:rsidR="006C2BB0" w:rsidRPr="006B02AE" w:rsidRDefault="006C2BB0" w:rsidP="0047198A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 w:rsidRPr="00057237">
              <w:rPr>
                <w:i/>
                <w:szCs w:val="22"/>
                <w:lang w:val="zh-Hans"/>
              </w:rPr>
              <w:t>$ cp -f ernic/driver/xib-module/files/xib_export.h sources/meta-petalinux/recipes-kernel/hw-hs/files</w:t>
            </w:r>
          </w:p>
        </w:tc>
      </w:tr>
    </w:tbl>
    <w:p w14:paraId="3F13EF1B" w14:textId="77777777" w:rsidR="00E44813" w:rsidRDefault="00E44813" w:rsidP="006D5483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  <w:lang w:eastAsia="zh-CN"/>
        </w:rPr>
      </w:pPr>
      <w:r>
        <w:rPr>
          <w:sz w:val="22"/>
          <w:szCs w:val="22"/>
          <w:lang w:val="zh-Hans" w:eastAsia="zh-CN"/>
        </w:rPr>
        <w:t>将补丁复制到开源用户空间 rdma</w:t>
      </w:r>
      <w:r>
        <w:rPr>
          <w:lang w:val="zh-Hans" w:eastAsia="zh-CN"/>
        </w:rPr>
        <w:t xml:space="preserve"> </w:t>
      </w:r>
      <w:r>
        <w:rPr>
          <w:sz w:val="22"/>
          <w:szCs w:val="22"/>
          <w:lang w:val="zh-Hans" w:eastAsia="zh-CN"/>
        </w:rPr>
        <w:t>核心库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509042BA" w14:textId="77777777" w:rsidTr="00BB6D95">
        <w:tc>
          <w:tcPr>
            <w:tcW w:w="8090" w:type="dxa"/>
          </w:tcPr>
          <w:p w14:paraId="7E8F0A6F" w14:textId="77777777" w:rsidR="00E44813" w:rsidRPr="006B02AE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 w:rsidRPr="006B02AE">
              <w:rPr>
                <w:i/>
                <w:szCs w:val="22"/>
                <w:lang w:val="zh-Hans"/>
              </w:rPr>
              <w:t>$ cp -rf ernic/driver/rdma-core sources/meta-openbedded/meta-networking/recipes-support/</w:t>
            </w:r>
          </w:p>
        </w:tc>
      </w:tr>
    </w:tbl>
    <w:p w14:paraId="640CF84A" w14:textId="62A92E6A" w:rsidR="00D26842" w:rsidRPr="00DE5F2D" w:rsidRDefault="00D26842" w:rsidP="00DE5F2D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line="360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 xml:space="preserve">复制 UMM 模块 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D26842" w14:paraId="4B812CE2" w14:textId="77777777" w:rsidTr="00D26842">
        <w:tc>
          <w:tcPr>
            <w:tcW w:w="9440" w:type="dxa"/>
          </w:tcPr>
          <w:p w14:paraId="1EEB7F59" w14:textId="5788CB4C" w:rsidR="00D26842" w:rsidRDefault="00D26842" w:rsidP="00D26842">
            <w:pPr>
              <w:pStyle w:val="HTML"/>
              <w:tabs>
                <w:tab w:val="clear" w:pos="916"/>
                <w:tab w:val="left" w:pos="990"/>
              </w:tabs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i/>
                <w:szCs w:val="22"/>
                <w:lang w:val="zh-Hans"/>
              </w:rPr>
              <w:t>$</w:t>
            </w:r>
            <w:r w:rsidRPr="00D26842">
              <w:rPr>
                <w:i/>
                <w:szCs w:val="22"/>
                <w:lang w:val="zh-Hans"/>
              </w:rPr>
              <w:t xml:space="preserve"> cp -rf ernic/driver/umm sources/meta-openembedded/meta-networking/recipes-support/</w:t>
            </w:r>
          </w:p>
        </w:tc>
      </w:tr>
    </w:tbl>
    <w:p w14:paraId="0CEBEF44" w14:textId="678D054A" w:rsidR="00E44813" w:rsidRPr="00146AE8" w:rsidRDefault="00E44813" w:rsidP="00E9234D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lastRenderedPageBreak/>
        <w:t>复制测试应用程序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4F07FFA1" w14:textId="77777777" w:rsidTr="00891FDB">
        <w:trPr>
          <w:trHeight w:val="2150"/>
        </w:trPr>
        <w:tc>
          <w:tcPr>
            <w:tcW w:w="9620" w:type="dxa"/>
          </w:tcPr>
          <w:p w14:paraId="5246B142" w14:textId="14B79707" w:rsidR="00E44813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52675A">
              <w:rPr>
                <w:i/>
                <w:szCs w:val="22"/>
                <w:lang w:val="zh-Hans"/>
              </w:rPr>
              <w:t>$ cp -rf ernic/apps/perftest sources/meta-openembedded/meta-networking/recipes-support/</w:t>
            </w:r>
          </w:p>
          <w:p w14:paraId="6229AC7A" w14:textId="77777777" w:rsidR="000D7BB3" w:rsidRDefault="000D7BB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7139DF40" w14:textId="565B5653" w:rsidR="00515CBA" w:rsidRDefault="00515CBA" w:rsidP="00515CBA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>$</w:t>
            </w:r>
            <w:r w:rsidRPr="00515CBA">
              <w:rPr>
                <w:i/>
                <w:szCs w:val="22"/>
                <w:lang w:val="zh-Hans"/>
              </w:rPr>
              <w:t xml:space="preserve"> cp -rf ernic</w:t>
            </w:r>
            <w:r>
              <w:rPr>
                <w:lang w:val="zh-Hans"/>
              </w:rPr>
              <w:t xml:space="preserve">/apps/x </w:t>
            </w:r>
            <w:r w:rsidR="00B73E7E">
              <w:rPr>
                <w:i/>
                <w:szCs w:val="22"/>
                <w:lang w:val="zh-Hans"/>
              </w:rPr>
              <w:t>hw-hs-server</w:t>
            </w:r>
            <w:r>
              <w:rPr>
                <w:lang w:val="zh-Hans"/>
              </w:rPr>
              <w:t xml:space="preserve">/ </w:t>
            </w:r>
            <w:r w:rsidRPr="00515CBA">
              <w:rPr>
                <w:i/>
                <w:szCs w:val="22"/>
                <w:lang w:val="zh-Hans"/>
              </w:rPr>
              <w:t>sources/meta-petalinux/recipes-apps/</w:t>
            </w:r>
          </w:p>
          <w:p w14:paraId="7EF9772B" w14:textId="77777777" w:rsidR="00A527E9" w:rsidRPr="00515CBA" w:rsidRDefault="00A527E9" w:rsidP="00515CBA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5436992D" w14:textId="090B8333" w:rsidR="00515CBA" w:rsidRDefault="00515CBA" w:rsidP="00515CBA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>$</w:t>
            </w:r>
            <w:r w:rsidRPr="00515CBA">
              <w:rPr>
                <w:i/>
                <w:szCs w:val="22"/>
                <w:lang w:val="zh-Hans"/>
              </w:rPr>
              <w:t xml:space="preserve"> cp -rf ernic</w:t>
            </w:r>
            <w:r>
              <w:rPr>
                <w:lang w:val="zh-Hans"/>
              </w:rPr>
              <w:t xml:space="preserve">/apps/x </w:t>
            </w:r>
            <w:r w:rsidR="00B73E7E">
              <w:rPr>
                <w:i/>
                <w:szCs w:val="22"/>
                <w:lang w:val="zh-Hans"/>
              </w:rPr>
              <w:t>hw-hs-client</w:t>
            </w:r>
            <w:r>
              <w:rPr>
                <w:lang w:val="zh-Hans"/>
              </w:rPr>
              <w:t xml:space="preserve">/ </w:t>
            </w:r>
            <w:r w:rsidRPr="00515CBA">
              <w:rPr>
                <w:i/>
                <w:szCs w:val="22"/>
                <w:lang w:val="zh-Hans"/>
              </w:rPr>
              <w:t>sources/meta-petalinux/recipes-apps/</w:t>
            </w:r>
          </w:p>
          <w:p w14:paraId="4FDF6396" w14:textId="77777777" w:rsidR="00F55AEC" w:rsidRPr="00515CBA" w:rsidRDefault="00F55AEC" w:rsidP="00515CBA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4D9F4829" w14:textId="2BFDC029" w:rsidR="00515CBA" w:rsidRPr="00515CBA" w:rsidRDefault="00515CBA" w:rsidP="00515CBA">
            <w:pPr>
              <w:pStyle w:val="HTML"/>
              <w:tabs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>$</w:t>
            </w:r>
            <w:r w:rsidRPr="00515CBA">
              <w:rPr>
                <w:i/>
                <w:szCs w:val="22"/>
                <w:lang w:val="zh-Hans"/>
              </w:rPr>
              <w:t xml:space="preserve"> cp -rf ernic/apps/xrping/ sources/meta-petalinux/recipes-apps/</w:t>
            </w:r>
          </w:p>
          <w:p w14:paraId="5564813C" w14:textId="77777777" w:rsidR="002928E9" w:rsidRDefault="002928E9" w:rsidP="00240E9E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5FCF7463" w14:textId="19B4F53A" w:rsidR="008E61D5" w:rsidRDefault="00515CBA" w:rsidP="00240E9E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>$</w:t>
            </w:r>
            <w:r w:rsidRPr="00515CBA">
              <w:rPr>
                <w:i/>
                <w:szCs w:val="22"/>
                <w:lang w:val="zh-Hans"/>
              </w:rPr>
              <w:t xml:space="preserve"> cp -rf ernic</w:t>
            </w:r>
            <w:r>
              <w:rPr>
                <w:lang w:val="zh-Hans"/>
              </w:rPr>
              <w:t>/apps/</w:t>
            </w:r>
            <w:r w:rsidR="006F4BF6" w:rsidRPr="006F4BF6">
              <w:rPr>
                <w:i/>
                <w:szCs w:val="22"/>
                <w:lang w:val="zh-Hans"/>
              </w:rPr>
              <w:t>inv-imm-test-app</w:t>
            </w:r>
            <w:r>
              <w:rPr>
                <w:lang w:val="zh-Hans"/>
              </w:rPr>
              <w:t xml:space="preserve">/ </w:t>
            </w:r>
            <w:r w:rsidRPr="00515CBA">
              <w:rPr>
                <w:i/>
                <w:szCs w:val="22"/>
                <w:lang w:val="zh-Hans"/>
              </w:rPr>
              <w:t>sources/meta-petalinux/recipes-apps/</w:t>
            </w:r>
          </w:p>
          <w:p w14:paraId="02FBC67F" w14:textId="77777777" w:rsidR="006F4BF6" w:rsidRDefault="006F4BF6" w:rsidP="00240E9E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</w:p>
          <w:p w14:paraId="2E2EA8A1" w14:textId="538A26DE" w:rsidR="006F4BF6" w:rsidRPr="00FB25B3" w:rsidRDefault="006F4BF6" w:rsidP="00240E9E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515CBA">
              <w:rPr>
                <w:i/>
                <w:szCs w:val="22"/>
                <w:lang w:val="zh-Hans"/>
              </w:rPr>
              <w:t>cp -rf ernic</w:t>
            </w:r>
            <w:r>
              <w:rPr>
                <w:lang w:val="zh-Hans"/>
              </w:rPr>
              <w:t>/apps/</w:t>
            </w:r>
            <w:r w:rsidRPr="006F4BF6">
              <w:rPr>
                <w:i/>
                <w:szCs w:val="22"/>
                <w:lang w:val="zh-Hans"/>
              </w:rPr>
              <w:t>xlarge-mr-test</w:t>
            </w:r>
            <w:r>
              <w:rPr>
                <w:lang w:val="zh-Hans"/>
              </w:rPr>
              <w:t xml:space="preserve">/ </w:t>
            </w:r>
            <w:r w:rsidRPr="00515CBA">
              <w:rPr>
                <w:i/>
                <w:szCs w:val="22"/>
                <w:lang w:val="zh-Hans"/>
              </w:rPr>
              <w:t>sources/meta-petalinux/recipes-apps/</w:t>
            </w:r>
            <w:r>
              <w:rPr>
                <w:i/>
                <w:szCs w:val="22"/>
                <w:lang w:val="zh-Hans"/>
              </w:rPr>
              <w:t xml:space="preserve"> </w:t>
            </w:r>
          </w:p>
        </w:tc>
      </w:tr>
    </w:tbl>
    <w:p w14:paraId="31C356DB" w14:textId="2ECD6A40" w:rsidR="00AA47E8" w:rsidRPr="00AA47E8" w:rsidRDefault="00AA47E8" w:rsidP="00AA47E8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  <w:lang w:eastAsia="zh-CN"/>
        </w:rPr>
      </w:pPr>
      <w:r>
        <w:rPr>
          <w:sz w:val="22"/>
          <w:szCs w:val="22"/>
          <w:lang w:val="zh-Hans" w:eastAsia="zh-CN"/>
        </w:rPr>
        <w:t>复制</w:t>
      </w:r>
      <w:r w:rsidRPr="00AA47E8">
        <w:rPr>
          <w:sz w:val="22"/>
          <w:szCs w:val="22"/>
          <w:lang w:val="zh-Hans" w:eastAsia="zh-CN"/>
        </w:rPr>
        <w:t xml:space="preserve"> 内核 </w:t>
      </w:r>
      <w:r w:rsidR="00B97005">
        <w:rPr>
          <w:sz w:val="22"/>
          <w:szCs w:val="22"/>
          <w:lang w:val="zh-Hans" w:eastAsia="zh-CN"/>
        </w:rPr>
        <w:t>性能测试</w:t>
      </w:r>
      <w:r w:rsidRPr="00AA47E8">
        <w:rPr>
          <w:sz w:val="22"/>
          <w:szCs w:val="22"/>
          <w:lang w:val="zh-Hans" w:eastAsia="zh-CN"/>
        </w:rPr>
        <w:t xml:space="preserve"> 应用程序和所需的标头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AA47E8" w14:paraId="05F91A2C" w14:textId="77777777" w:rsidTr="00D7490F">
        <w:tc>
          <w:tcPr>
            <w:tcW w:w="9440" w:type="dxa"/>
          </w:tcPr>
          <w:p w14:paraId="2DE7E354" w14:textId="77777777" w:rsidR="00AA47E8" w:rsidRDefault="00AA47E8" w:rsidP="00D7490F">
            <w:pPr>
              <w:pStyle w:val="HTML"/>
              <w:tabs>
                <w:tab w:val="clear" w:pos="916"/>
                <w:tab w:val="left" w:pos="990"/>
              </w:tabs>
              <w:rPr>
                <w:i/>
              </w:rPr>
            </w:pPr>
            <w:r>
              <w:rPr>
                <w:i/>
                <w:szCs w:val="22"/>
                <w:lang w:val="zh-Hans"/>
              </w:rPr>
              <w:t xml:space="preserve">$ </w:t>
            </w:r>
            <w:r w:rsidRPr="00515CBA">
              <w:rPr>
                <w:i/>
                <w:szCs w:val="22"/>
                <w:lang w:val="zh-Hans"/>
              </w:rPr>
              <w:t>cp -rf ernic</w:t>
            </w:r>
            <w:r>
              <w:rPr>
                <w:lang w:val="zh-Hans"/>
              </w:rPr>
              <w:t>/apps/</w:t>
            </w:r>
            <w:r w:rsidRPr="00657FCE">
              <w:rPr>
                <w:i/>
                <w:lang w:val="zh-Hans"/>
              </w:rPr>
              <w:t>xkperftest-server</w:t>
            </w:r>
            <w:r>
              <w:rPr>
                <w:lang w:val="zh-Hans"/>
              </w:rPr>
              <w:t xml:space="preserve">/ </w:t>
            </w:r>
            <w:r w:rsidRPr="00516826">
              <w:rPr>
                <w:i/>
                <w:lang w:val="zh-Hans"/>
              </w:rPr>
              <w:t>sources/meta-petalinux/recipes-apps/</w:t>
            </w:r>
          </w:p>
          <w:p w14:paraId="3408EA34" w14:textId="77777777" w:rsidR="00AA47E8" w:rsidRDefault="00AA47E8" w:rsidP="00D7490F">
            <w:pPr>
              <w:pStyle w:val="HTML"/>
              <w:tabs>
                <w:tab w:val="clear" w:pos="916"/>
                <w:tab w:val="left" w:pos="990"/>
              </w:tabs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14:paraId="550D9AD1" w14:textId="59003644" w:rsidR="00AA47E8" w:rsidRDefault="00AA47E8" w:rsidP="00D7490F">
            <w:pPr>
              <w:pStyle w:val="HTML"/>
              <w:tabs>
                <w:tab w:val="clear" w:pos="916"/>
                <w:tab w:val="left" w:pos="990"/>
              </w:tabs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7717">
              <w:rPr>
                <w:i/>
                <w:szCs w:val="22"/>
                <w:lang w:val="zh-Hans"/>
              </w:rPr>
              <w:t>$ cp -f ernic/driver/xib-kmm/files/xib_</w:t>
            </w:r>
            <w:r>
              <w:rPr>
                <w:i/>
                <w:szCs w:val="22"/>
                <w:lang w:val="zh-Hans"/>
              </w:rPr>
              <w:t>kmm_</w:t>
            </w:r>
            <w:r w:rsidRPr="00077717">
              <w:rPr>
                <w:i/>
                <w:szCs w:val="22"/>
                <w:lang w:val="zh-Hans"/>
              </w:rPr>
              <w:t>export.h sources/meta-petalinux/recipes-apps/xkperftest-server/files</w:t>
            </w:r>
          </w:p>
        </w:tc>
      </w:tr>
    </w:tbl>
    <w:p w14:paraId="7DC76DCD" w14:textId="27FCBF6A" w:rsidR="00976819" w:rsidRDefault="00976819" w:rsidP="00921349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>复制杂项文件</w:t>
      </w:r>
    </w:p>
    <w:tbl>
      <w:tblPr>
        <w:tblStyle w:val="a7"/>
        <w:tblW w:w="8116" w:type="dxa"/>
        <w:tblInd w:w="1350" w:type="dxa"/>
        <w:tblLook w:val="04A0" w:firstRow="1" w:lastRow="0" w:firstColumn="1" w:lastColumn="0" w:noHBand="0" w:noVBand="1"/>
      </w:tblPr>
      <w:tblGrid>
        <w:gridCol w:w="8116"/>
      </w:tblGrid>
      <w:tr w:rsidR="00495EEB" w14:paraId="13C0D626" w14:textId="77777777" w:rsidTr="0036449B">
        <w:trPr>
          <w:trHeight w:val="413"/>
        </w:trPr>
        <w:tc>
          <w:tcPr>
            <w:tcW w:w="8116" w:type="dxa"/>
          </w:tcPr>
          <w:p w14:paraId="3A02AD58" w14:textId="61F91F52" w:rsidR="00495EEB" w:rsidRPr="004C4523" w:rsidRDefault="0066237C" w:rsidP="0066237C">
            <w:pPr>
              <w:rPr>
                <w:i/>
                <w:iCs/>
                <w:color w:val="FF0000"/>
              </w:rPr>
            </w:pPr>
            <w:r w:rsidRPr="004C4523">
              <w:rPr>
                <w:i/>
                <w:sz w:val="20"/>
                <w:lang w:val="zh-Hans"/>
              </w:rPr>
              <w:t>$ cp -rf systems/250soc_ernic_system/bsp_layer/misc sources/meta-petalinux/recipes-apps/</w:t>
            </w:r>
          </w:p>
        </w:tc>
      </w:tr>
    </w:tbl>
    <w:p w14:paraId="2FC78C9E" w14:textId="216F8BC8" w:rsidR="00E44813" w:rsidRPr="00E9234D" w:rsidRDefault="00E44813" w:rsidP="00620271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  <w:lang w:eastAsia="zh-CN"/>
        </w:rPr>
      </w:pPr>
      <w:r>
        <w:rPr>
          <w:sz w:val="22"/>
          <w:szCs w:val="22"/>
          <w:lang w:val="zh-Hans" w:eastAsia="zh-CN"/>
        </w:rPr>
        <w:t xml:space="preserve">通过运行安装脚本来设置生成环境 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289CC451" w14:textId="77777777" w:rsidTr="00A849DC">
        <w:tc>
          <w:tcPr>
            <w:tcW w:w="9620" w:type="dxa"/>
          </w:tcPr>
          <w:p w14:paraId="156A4319" w14:textId="64756480" w:rsidR="00E44813" w:rsidRPr="00A6005D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 w:rsidRPr="00A6005D">
              <w:rPr>
                <w:i/>
                <w:szCs w:val="22"/>
                <w:lang w:val="zh-Hans"/>
              </w:rPr>
              <w:t>$ source ./setupsdk</w:t>
            </w:r>
          </w:p>
        </w:tc>
      </w:tr>
    </w:tbl>
    <w:p w14:paraId="17FD429D" w14:textId="1367B561" w:rsidR="00F906FA" w:rsidRPr="00A6005D" w:rsidRDefault="00E44813" w:rsidP="00F906FA">
      <w:pPr>
        <w:pStyle w:val="HTML"/>
        <w:tabs>
          <w:tab w:val="clear" w:pos="916"/>
          <w:tab w:val="left" w:pos="990"/>
        </w:tabs>
        <w:spacing w:before="240"/>
        <w:ind w:left="1350"/>
        <w:rPr>
          <w:rFonts w:asciiTheme="minorHAnsi" w:eastAsiaTheme="minorHAnsi" w:hAnsiTheme="minorHAnsi" w:cstheme="minorBidi"/>
          <w:sz w:val="22"/>
          <w:szCs w:val="22"/>
          <w:lang w:eastAsia="zh-CN"/>
        </w:rPr>
      </w:pPr>
      <w:r>
        <w:rPr>
          <w:sz w:val="22"/>
          <w:szCs w:val="22"/>
          <w:lang w:val="zh-Hans" w:eastAsia="zh-CN"/>
        </w:rPr>
        <w:t>这将</w:t>
      </w:r>
      <w:r w:rsidR="00A44CBE">
        <w:rPr>
          <w:sz w:val="22"/>
          <w:szCs w:val="22"/>
          <w:lang w:val="zh-Hans" w:eastAsia="zh-CN"/>
        </w:rPr>
        <w:t>设置</w:t>
      </w:r>
      <w:r>
        <w:rPr>
          <w:sz w:val="22"/>
          <w:szCs w:val="22"/>
          <w:lang w:val="zh-Hans" w:eastAsia="zh-CN"/>
        </w:rPr>
        <w:t>所需的环境变量，创建名为 build 的目录  并对其进行更改。</w:t>
      </w:r>
    </w:p>
    <w:p w14:paraId="1CC906AF" w14:textId="4DBF0D5B" w:rsidR="00E44813" w:rsidRPr="00F93B9A" w:rsidRDefault="00E44813" w:rsidP="00B800A7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after="240"/>
        <w:rPr>
          <w:rFonts w:asciiTheme="minorHAnsi" w:eastAsiaTheme="minorHAnsi" w:hAnsiTheme="minorHAnsi" w:cstheme="minorBidi"/>
          <w:sz w:val="22"/>
          <w:szCs w:val="22"/>
          <w:lang w:eastAsia="zh-CN"/>
        </w:rPr>
      </w:pPr>
      <w:r>
        <w:rPr>
          <w:sz w:val="22"/>
          <w:szCs w:val="22"/>
          <w:lang w:val="zh-Hans"/>
        </w:rPr>
        <w:t>复制 yocto conf 文件 （local.conf）。</w:t>
      </w:r>
      <w:r>
        <w:rPr>
          <w:sz w:val="22"/>
          <w:szCs w:val="22"/>
          <w:lang w:val="zh-Hans" w:eastAsia="zh-CN"/>
        </w:rPr>
        <w:t xml:space="preserve">此 </w:t>
      </w:r>
      <w:r w:rsidRPr="00A6005D">
        <w:rPr>
          <w:sz w:val="22"/>
          <w:lang w:val="zh-Hans" w:eastAsia="zh-CN"/>
        </w:rPr>
        <w:t>文件是放置所有用户设置的位置。例如，镜像应该具有哪些实用程序，应该生成哪些内核映像类型，应该使用哪个 linux bbappend 等等。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3FD4EEAB" w14:textId="77777777" w:rsidTr="00A849DC">
        <w:tc>
          <w:tcPr>
            <w:tcW w:w="9620" w:type="dxa"/>
          </w:tcPr>
          <w:p w14:paraId="67123054" w14:textId="07FAA925" w:rsidR="00E44813" w:rsidRPr="00A6005D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 w:rsidRPr="00A6005D">
              <w:rPr>
                <w:i/>
                <w:szCs w:val="22"/>
                <w:lang w:val="zh-Hans"/>
              </w:rPr>
              <w:t>$ cp -f .</w:t>
            </w:r>
            <w:r>
              <w:rPr>
                <w:i/>
                <w:szCs w:val="22"/>
                <w:lang w:val="zh-Hans"/>
              </w:rPr>
              <w:t>.</w:t>
            </w:r>
            <w:r>
              <w:rPr>
                <w:lang w:val="zh-Hans"/>
              </w:rPr>
              <w:t>/</w:t>
            </w:r>
            <w:r w:rsidRPr="00A6005D">
              <w:rPr>
                <w:i/>
                <w:szCs w:val="22"/>
                <w:lang w:val="zh-Hans"/>
              </w:rPr>
              <w:t>systems/</w:t>
            </w:r>
            <w:r w:rsidR="007801F0">
              <w:rPr>
                <w:i/>
                <w:szCs w:val="22"/>
                <w:lang w:val="zh-Hans"/>
              </w:rPr>
              <w:t>250soc_ernic_system</w:t>
            </w:r>
            <w:r w:rsidRPr="00A6005D">
              <w:rPr>
                <w:i/>
                <w:szCs w:val="22"/>
                <w:lang w:val="zh-Hans"/>
              </w:rPr>
              <w:t>/bsp_layer/local.conf conf/local.conf</w:t>
            </w:r>
          </w:p>
        </w:tc>
      </w:tr>
    </w:tbl>
    <w:p w14:paraId="0F09E471" w14:textId="467AFD27" w:rsidR="00E44813" w:rsidRDefault="00E44813" w:rsidP="006D464F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  <w:lang w:eastAsia="zh-CN"/>
        </w:rPr>
      </w:pPr>
      <w:r>
        <w:rPr>
          <w:sz w:val="22"/>
          <w:szCs w:val="22"/>
          <w:lang w:val="zh-Hans" w:eastAsia="zh-CN"/>
        </w:rPr>
        <w:t>通过运行以下命令触发生成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67586861" w14:textId="77777777" w:rsidTr="00591F4A">
        <w:tc>
          <w:tcPr>
            <w:tcW w:w="8090" w:type="dxa"/>
          </w:tcPr>
          <w:p w14:paraId="1644C579" w14:textId="77777777" w:rsidR="00E44813" w:rsidRPr="00A66FDE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 w:rsidRPr="00A66FDE">
              <w:rPr>
                <w:i/>
                <w:szCs w:val="22"/>
                <w:lang w:val="zh-Hans"/>
              </w:rPr>
              <w:t>$ bitbake core-image-minimal</w:t>
            </w:r>
          </w:p>
        </w:tc>
      </w:tr>
    </w:tbl>
    <w:p w14:paraId="6F5757EC" w14:textId="3AEF41FB" w:rsidR="0016068C" w:rsidRDefault="004949AF" w:rsidP="00602203">
      <w:pPr>
        <w:pStyle w:val="HTML"/>
        <w:tabs>
          <w:tab w:val="clear" w:pos="916"/>
          <w:tab w:val="clear" w:pos="1832"/>
          <w:tab w:val="left" w:pos="1350"/>
          <w:tab w:val="left" w:pos="1980"/>
        </w:tabs>
        <w:spacing w:before="240" w:after="240"/>
        <w:ind w:left="1350"/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 w:eastAsia="zh-CN"/>
        </w:rPr>
        <w:lastRenderedPageBreak/>
        <w:t xml:space="preserve"> </w:t>
      </w:r>
      <w:r w:rsidR="0016068C">
        <w:rPr>
          <w:lang w:val="zh-Hans" w:eastAsia="zh-CN"/>
        </w:rPr>
        <w:t xml:space="preserve">如果 </w:t>
      </w:r>
      <w:r w:rsidR="00552EA9">
        <w:rPr>
          <w:sz w:val="22"/>
          <w:szCs w:val="22"/>
          <w:lang w:val="zh-Hans" w:eastAsia="zh-CN"/>
        </w:rPr>
        <w:t>Y</w:t>
      </w:r>
      <w:r w:rsidR="008E5E2A">
        <w:rPr>
          <w:sz w:val="22"/>
          <w:szCs w:val="22"/>
          <w:lang w:val="zh-Hans" w:eastAsia="zh-CN"/>
        </w:rPr>
        <w:t>octo 配方</w:t>
      </w:r>
      <w:r w:rsidR="0016068C">
        <w:rPr>
          <w:sz w:val="22"/>
          <w:szCs w:val="22"/>
          <w:lang w:val="zh-Hans" w:eastAsia="zh-CN"/>
        </w:rPr>
        <w:t>的任何编译失败</w:t>
      </w:r>
      <w:r w:rsidR="0016068C">
        <w:rPr>
          <w:lang w:val="zh-Hans" w:eastAsia="zh-CN"/>
        </w:rPr>
        <w:t>，则必须</w:t>
      </w:r>
      <w:r>
        <w:rPr>
          <w:sz w:val="22"/>
          <w:szCs w:val="22"/>
          <w:lang w:val="zh-Hans" w:eastAsia="zh-CN"/>
        </w:rPr>
        <w:t>按照上述步骤所述将</w:t>
      </w:r>
      <w:r w:rsidR="00F034F8">
        <w:rPr>
          <w:sz w:val="22"/>
          <w:szCs w:val="22"/>
          <w:lang w:val="zh-Hans" w:eastAsia="zh-CN"/>
        </w:rPr>
        <w:t>更新的文件</w:t>
      </w:r>
      <w:r>
        <w:rPr>
          <w:sz w:val="22"/>
          <w:szCs w:val="22"/>
          <w:lang w:val="zh-Hans" w:eastAsia="zh-CN"/>
        </w:rPr>
        <w:t>复制到</w:t>
      </w:r>
      <w:r w:rsidR="00C83C16">
        <w:rPr>
          <w:sz w:val="22"/>
          <w:szCs w:val="22"/>
          <w:lang w:val="zh-Hans" w:eastAsia="zh-CN"/>
        </w:rPr>
        <w:t>所有依赖目录中</w:t>
      </w:r>
      <w:r w:rsidR="0016068C">
        <w:rPr>
          <w:lang w:val="zh-Hans" w:eastAsia="zh-CN"/>
        </w:rPr>
        <w:t>，并且必须在</w:t>
      </w:r>
      <w:r w:rsidR="00191F6E">
        <w:rPr>
          <w:sz w:val="22"/>
          <w:szCs w:val="22"/>
          <w:lang w:val="zh-Hans" w:eastAsia="zh-CN"/>
        </w:rPr>
        <w:t>构建映像之前</w:t>
      </w:r>
      <w:r w:rsidR="0016068C">
        <w:rPr>
          <w:sz w:val="22"/>
          <w:szCs w:val="22"/>
          <w:lang w:val="zh-Hans" w:eastAsia="zh-CN"/>
        </w:rPr>
        <w:t>对其进行清理和重新编译</w:t>
      </w:r>
      <w:r w:rsidR="00B20406">
        <w:rPr>
          <w:sz w:val="22"/>
          <w:szCs w:val="22"/>
          <w:lang w:val="zh-Hans" w:eastAsia="zh-CN"/>
        </w:rPr>
        <w:t>。</w:t>
      </w:r>
      <w:r w:rsidR="00587286">
        <w:rPr>
          <w:sz w:val="22"/>
          <w:szCs w:val="22"/>
          <w:lang w:val="zh-Hans" w:eastAsia="zh-CN"/>
        </w:rPr>
        <w:t xml:space="preserve"> </w:t>
      </w:r>
      <w:r w:rsidR="00587286">
        <w:rPr>
          <w:sz w:val="22"/>
          <w:szCs w:val="22"/>
          <w:lang w:val="zh-Hans"/>
        </w:rPr>
        <w:t xml:space="preserve">以下是 </w:t>
      </w:r>
      <w:r w:rsidR="00601AB2">
        <w:rPr>
          <w:sz w:val="22"/>
          <w:szCs w:val="22"/>
          <w:lang w:val="zh-Hans"/>
        </w:rPr>
        <w:t>ERNIC 驱动程序</w:t>
      </w:r>
      <w:r w:rsidR="00F4491B">
        <w:rPr>
          <w:sz w:val="22"/>
          <w:szCs w:val="22"/>
          <w:lang w:val="zh-Hans"/>
        </w:rPr>
        <w:t>配方</w:t>
      </w:r>
      <w:r w:rsidR="00AE5E83">
        <w:rPr>
          <w:sz w:val="22"/>
          <w:szCs w:val="22"/>
          <w:lang w:val="zh-Hans"/>
        </w:rPr>
        <w:t>“xib</w:t>
      </w:r>
      <w:r w:rsidR="0016068C">
        <w:rPr>
          <w:lang w:val="zh-Hans"/>
        </w:rPr>
        <w:t xml:space="preserve"> </w:t>
      </w:r>
      <w:r w:rsidR="00AE5E83">
        <w:rPr>
          <w:sz w:val="22"/>
          <w:szCs w:val="22"/>
          <w:lang w:val="zh-Hans"/>
        </w:rPr>
        <w:t>模块”</w:t>
      </w:r>
      <w:r w:rsidR="0016068C">
        <w:rPr>
          <w:lang w:val="zh-Hans"/>
        </w:rPr>
        <w:t>的示例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9797C" w14:paraId="602D7033" w14:textId="77777777" w:rsidTr="00456B8C">
        <w:tc>
          <w:tcPr>
            <w:tcW w:w="8090" w:type="dxa"/>
          </w:tcPr>
          <w:p w14:paraId="4D12AAC0" w14:textId="5BDB30AA" w:rsidR="00E9797C" w:rsidRPr="00A66FDE" w:rsidRDefault="000E227A" w:rsidP="00456B8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 w:val="22"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Bitbake -c </w:t>
            </w:r>
            <w:r w:rsidR="008E6369">
              <w:rPr>
                <w:i/>
                <w:szCs w:val="22"/>
                <w:lang w:val="zh-Hans"/>
              </w:rPr>
              <w:t>cleanall</w:t>
            </w:r>
            <w:r>
              <w:rPr>
                <w:lang w:val="zh-Hans"/>
              </w:rPr>
              <w:t xml:space="preserve"> xib-module -f &amp;&amp; bitbake -</w:t>
            </w:r>
            <w:r w:rsidR="008E6369">
              <w:rPr>
                <w:i/>
                <w:szCs w:val="22"/>
                <w:lang w:val="zh-Hans"/>
              </w:rPr>
              <w:t>c compile xib-module</w:t>
            </w:r>
            <w:r>
              <w:rPr>
                <w:lang w:val="zh-Hans"/>
              </w:rPr>
              <w:t xml:space="preserve"> -</w:t>
            </w:r>
            <w:r w:rsidR="008E6369">
              <w:rPr>
                <w:i/>
                <w:szCs w:val="22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f &amp;&amp; </w:t>
            </w:r>
            <w:r w:rsidR="008E6369">
              <w:rPr>
                <w:i/>
                <w:szCs w:val="22"/>
                <w:lang w:val="zh-Hans"/>
              </w:rPr>
              <w:t>bitbake core-image-minimal</w:t>
            </w:r>
            <w:r>
              <w:rPr>
                <w:lang w:val="zh-Hans"/>
              </w:rPr>
              <w:t xml:space="preserve"> </w:t>
            </w:r>
            <w:r w:rsidR="008E6369">
              <w:rPr>
                <w:i/>
                <w:szCs w:val="22"/>
                <w:lang w:val="zh-Hans"/>
              </w:rPr>
              <w:t xml:space="preserve"> -f  </w:t>
            </w:r>
          </w:p>
        </w:tc>
      </w:tr>
    </w:tbl>
    <w:p w14:paraId="5DE167F7" w14:textId="2D522D00" w:rsidR="00193353" w:rsidRPr="00193353" w:rsidRDefault="00E44813" w:rsidP="00193353">
      <w:pPr>
        <w:pStyle w:val="HTML"/>
        <w:numPr>
          <w:ilvl w:val="0"/>
          <w:numId w:val="5"/>
        </w:numPr>
        <w:tabs>
          <w:tab w:val="clear" w:pos="916"/>
          <w:tab w:val="left" w:pos="990"/>
        </w:tabs>
        <w:spacing w:before="240" w:after="2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>编译需要一段时间。完成后，</w:t>
      </w:r>
      <w:r w:rsidR="00DB75B1">
        <w:rPr>
          <w:sz w:val="22"/>
          <w:szCs w:val="22"/>
          <w:lang w:val="zh-Hans"/>
        </w:rPr>
        <w:t>生成的映像被</w:t>
      </w:r>
      <w:r>
        <w:rPr>
          <w:sz w:val="22"/>
          <w:szCs w:val="22"/>
          <w:lang w:val="zh-Hans"/>
        </w:rPr>
        <w:t>放置在</w:t>
      </w:r>
      <w:r w:rsidRPr="00EE5A3A">
        <w:rPr>
          <w:lang w:val="zh-Hans"/>
        </w:rPr>
        <w:t>tmp/deploy/images</w:t>
      </w:r>
      <w:r>
        <w:rPr>
          <w:lang w:val="zh-Hans"/>
        </w:rPr>
        <w:t>/</w:t>
      </w:r>
      <w:r w:rsidR="000A2E9F" w:rsidRPr="000A2E9F">
        <w:rPr>
          <w:lang w:val="zh-Hans"/>
        </w:rPr>
        <w:t>250soc-zynqmp</w:t>
      </w:r>
      <w:r w:rsidRPr="00EE5A3A">
        <w:rPr>
          <w:lang w:val="zh-Hans"/>
        </w:rPr>
        <w:t>/</w:t>
      </w:r>
      <w:r w:rsidRPr="00A66FDE">
        <w:rPr>
          <w:sz w:val="22"/>
          <w:lang w:val="zh-Hans"/>
        </w:rPr>
        <w:t>Director</w:t>
      </w:r>
      <w:r>
        <w:rPr>
          <w:sz w:val="22"/>
          <w:lang w:val="zh-Hans"/>
        </w:rPr>
        <w:t>y中。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44813" w14:paraId="0A172EFB" w14:textId="77777777" w:rsidTr="004F7913">
        <w:tc>
          <w:tcPr>
            <w:tcW w:w="8090" w:type="dxa"/>
          </w:tcPr>
          <w:p w14:paraId="39E46583" w14:textId="10C00F5C" w:rsidR="00E44813" w:rsidRPr="00DE7227" w:rsidRDefault="00E44813" w:rsidP="00A849DC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A90825">
              <w:rPr>
                <w:i/>
                <w:szCs w:val="22"/>
                <w:lang w:val="zh-Hans"/>
              </w:rPr>
              <w:t>$ ls tmp/deploy/images/</w:t>
            </w:r>
            <w:r w:rsidR="000A2E9F" w:rsidRPr="000A2E9F">
              <w:rPr>
                <w:i/>
                <w:szCs w:val="22"/>
                <w:lang w:val="zh-Hans"/>
              </w:rPr>
              <w:t>250soc-zynqmp</w:t>
            </w:r>
            <w:r w:rsidRPr="00A90825">
              <w:rPr>
                <w:i/>
                <w:szCs w:val="22"/>
                <w:lang w:val="zh-Hans"/>
              </w:rPr>
              <w:t>/</w:t>
            </w:r>
          </w:p>
        </w:tc>
      </w:tr>
    </w:tbl>
    <w:p w14:paraId="288DC06F" w14:textId="54FC7899" w:rsidR="00911476" w:rsidRPr="006F00EB" w:rsidRDefault="000F35DC" w:rsidP="000F35DC">
      <w:pPr>
        <w:pStyle w:val="HTML"/>
        <w:tabs>
          <w:tab w:val="clear" w:pos="916"/>
          <w:tab w:val="clear" w:pos="1832"/>
          <w:tab w:val="left" w:pos="1440"/>
          <w:tab w:val="left" w:pos="1800"/>
        </w:tabs>
        <w:spacing w:before="240" w:after="240"/>
        <w:ind w:left="14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>PS</w:t>
      </w:r>
      <w:r w:rsidR="00911476">
        <w:rPr>
          <w:sz w:val="22"/>
          <w:szCs w:val="22"/>
          <w:lang w:val="zh-Hans"/>
        </w:rPr>
        <w:t>u_init.tcl 文件可以在</w:t>
      </w:r>
      <w:r w:rsidR="00144F9D" w:rsidRPr="00144F9D">
        <w:rPr>
          <w:i/>
          <w:iCs/>
          <w:sz w:val="22"/>
          <w:szCs w:val="22"/>
          <w:lang w:val="zh-Hans"/>
        </w:rPr>
        <w:t>“tmp/work/250soc_zynqmp-xilinx-linux/device-tree/xilinx*/build/device-tree/”</w:t>
      </w:r>
      <w:r>
        <w:rPr>
          <w:lang w:val="zh-Hans"/>
        </w:rPr>
        <w:t>中找到</w:t>
      </w:r>
      <w:r w:rsidR="007164D2">
        <w:rPr>
          <w:i/>
          <w:iCs/>
          <w:sz w:val="22"/>
          <w:szCs w:val="22"/>
          <w:lang w:val="zh-Hans"/>
        </w:rPr>
        <w:t>。</w:t>
      </w:r>
    </w:p>
    <w:p w14:paraId="7FFA538A" w14:textId="0E1D53C6" w:rsidR="00DB75B1" w:rsidRDefault="00DB75B1" w:rsidP="00BE35FD">
      <w:pPr>
        <w:pStyle w:val="HTML"/>
        <w:tabs>
          <w:tab w:val="clear" w:pos="916"/>
          <w:tab w:val="left" w:pos="990"/>
        </w:tabs>
        <w:spacing w:before="240" w:after="240"/>
        <w:ind w:left="14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 xml:space="preserve">以下二进制文件 </w:t>
      </w:r>
      <w:r w:rsidR="00DD0010">
        <w:rPr>
          <w:sz w:val="22"/>
          <w:szCs w:val="22"/>
          <w:lang w:val="zh-Hans"/>
        </w:rPr>
        <w:t xml:space="preserve">来自 </w:t>
      </w:r>
      <w:r w:rsidR="004B551F">
        <w:rPr>
          <w:sz w:val="22"/>
          <w:szCs w:val="22"/>
          <w:lang w:val="zh-Hans"/>
        </w:rPr>
        <w:t xml:space="preserve"> </w:t>
      </w:r>
      <w:r w:rsidR="004B551F" w:rsidRPr="00A90825">
        <w:rPr>
          <w:i/>
          <w:szCs w:val="22"/>
          <w:lang w:val="zh-Hans"/>
        </w:rPr>
        <w:t>tmp/deploy/images/</w:t>
      </w:r>
      <w:r w:rsidR="004B551F" w:rsidRPr="000A2E9F">
        <w:rPr>
          <w:i/>
          <w:szCs w:val="22"/>
          <w:lang w:val="zh-Hans"/>
        </w:rPr>
        <w:t>250soc-zynqmp</w:t>
      </w:r>
      <w:r w:rsidR="004B551F" w:rsidRPr="00A90825">
        <w:rPr>
          <w:i/>
          <w:szCs w:val="22"/>
          <w:lang w:val="zh-Hans"/>
        </w:rPr>
        <w:t>/</w:t>
      </w:r>
      <w:r>
        <w:rPr>
          <w:sz w:val="22"/>
          <w:szCs w:val="22"/>
          <w:lang w:val="zh-Hans"/>
        </w:rPr>
        <w:t xml:space="preserve"> 成功将 250-SoC 板启动到 Linux 并运行测试应用程序 </w:t>
      </w:r>
    </w:p>
    <w:tbl>
      <w:tblPr>
        <w:tblStyle w:val="a7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DB75B1" w14:paraId="4A16F19E" w14:textId="77777777" w:rsidTr="00B54B84">
        <w:tc>
          <w:tcPr>
            <w:tcW w:w="8000" w:type="dxa"/>
          </w:tcPr>
          <w:p w14:paraId="5D678705" w14:textId="77777777" w:rsidR="00DB75B1" w:rsidRPr="00F332D6" w:rsidRDefault="007E4E75" w:rsidP="00153B57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F332D6">
              <w:rPr>
                <w:i/>
                <w:szCs w:val="22"/>
                <w:lang w:val="zh-Hans"/>
              </w:rPr>
              <w:t>arm-trusted-firmware.elf</w:t>
            </w:r>
          </w:p>
          <w:p w14:paraId="6DD62AC4" w14:textId="77777777" w:rsidR="007E4E75" w:rsidRPr="00F332D6" w:rsidRDefault="00C72139" w:rsidP="00153B57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F332D6">
              <w:rPr>
                <w:i/>
                <w:szCs w:val="22"/>
                <w:lang w:val="zh-Hans"/>
              </w:rPr>
              <w:t>fsbl-250soc-zynqmp.elf</w:t>
            </w:r>
          </w:p>
          <w:p w14:paraId="4D5C266A" w14:textId="77777777" w:rsidR="001F03FE" w:rsidRDefault="006C694C" w:rsidP="00153B57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F332D6">
              <w:rPr>
                <w:i/>
                <w:szCs w:val="22"/>
                <w:lang w:val="zh-Hans"/>
              </w:rPr>
              <w:t>Image-initramfs-250soc-zynqmp.bin</w:t>
            </w:r>
          </w:p>
          <w:p w14:paraId="0527433B" w14:textId="5317A685" w:rsidR="006C694C" w:rsidRPr="001F03FE" w:rsidRDefault="006C694C" w:rsidP="00153B57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1F03FE">
              <w:rPr>
                <w:i/>
                <w:szCs w:val="22"/>
                <w:lang w:val="zh-Hans"/>
              </w:rPr>
              <w:t>PMU-firmware-250soc-zynqmp.elf</w:t>
            </w:r>
          </w:p>
          <w:p w14:paraId="27E21040" w14:textId="77777777" w:rsidR="006C694C" w:rsidRPr="00F332D6" w:rsidRDefault="006C694C" w:rsidP="00153B57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F332D6">
              <w:rPr>
                <w:i/>
                <w:szCs w:val="22"/>
                <w:lang w:val="zh-Hans"/>
              </w:rPr>
              <w:t>system.dtb</w:t>
            </w:r>
          </w:p>
          <w:p w14:paraId="48E3112E" w14:textId="5EDBCAB2" w:rsidR="006C694C" w:rsidRPr="00DB4C5A" w:rsidRDefault="006C694C" w:rsidP="00153B57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F332D6">
              <w:rPr>
                <w:i/>
                <w:szCs w:val="22"/>
                <w:lang w:val="zh-Hans"/>
              </w:rPr>
              <w:t>u-boot.elf</w:t>
            </w:r>
          </w:p>
        </w:tc>
      </w:tr>
    </w:tbl>
    <w:p w14:paraId="4A7515EC" w14:textId="08D6E072" w:rsidR="000026FE" w:rsidRDefault="000026FE" w:rsidP="000026FE">
      <w:bookmarkStart w:id="45" w:name="_Toc32581102"/>
      <w:bookmarkStart w:id="46" w:name="_Toc11920664"/>
    </w:p>
    <w:p w14:paraId="5ABE28F5" w14:textId="20465F17" w:rsidR="000A78B7" w:rsidRDefault="000A78B7">
      <w:pPr>
        <w:pStyle w:val="2"/>
      </w:pPr>
      <w:bookmarkStart w:id="47" w:name="_Toc59101489"/>
      <w:proofErr w:type="spellStart"/>
      <w:r>
        <w:rPr>
          <w:lang w:val="zh-Hans"/>
        </w:rPr>
        <w:t>佩塔利努克斯构建步骤</w:t>
      </w:r>
      <w:proofErr w:type="spellEnd"/>
    </w:p>
    <w:p w14:paraId="46BAA815" w14:textId="0794797D" w:rsidR="000A78B7" w:rsidRDefault="000A78B7" w:rsidP="000A78B7">
      <w:pPr>
        <w:ind w:left="576"/>
        <w:rPr>
          <w:lang w:eastAsia="zh-CN"/>
        </w:rPr>
      </w:pPr>
      <w:r>
        <w:rPr>
          <w:lang w:val="zh-Hans" w:eastAsia="zh-CN"/>
        </w:rPr>
        <w:t>请参阅</w:t>
      </w:r>
      <w:r>
        <w:rPr>
          <w:lang w:val="zh-Hans" w:eastAsia="zh-CN"/>
        </w:rPr>
        <w:t xml:space="preserve"> petalinux</w:t>
      </w:r>
      <w:r w:rsidR="00F604E3">
        <w:rPr>
          <w:lang w:val="zh-Hans" w:eastAsia="zh-CN"/>
        </w:rPr>
        <w:t xml:space="preserve"> </w:t>
      </w:r>
      <w:r w:rsidR="00F604E3">
        <w:rPr>
          <w:lang w:val="zh-Hans" w:eastAsia="zh-CN"/>
        </w:rPr>
        <w:t>用户指南以设置构建环境和任何其他详细信息</w:t>
      </w:r>
      <w:r w:rsidR="00F604E3">
        <w:rPr>
          <w:lang w:val="zh-Hans" w:eastAsia="zh-CN"/>
        </w:rPr>
        <w:t xml:space="preserve"> - </w:t>
      </w:r>
      <w:r w:rsidR="00000000">
        <w:fldChar w:fldCharType="begin"/>
      </w:r>
      <w:r w:rsidR="00000000">
        <w:rPr>
          <w:lang w:eastAsia="zh-CN"/>
        </w:rPr>
        <w:instrText>HYPERLINK "https://www.xilinx.com/support/documentation/sw_manuals/xilinx2021_1/ug1144-petalinux-tools-reference-guide.pdf"</w:instrText>
      </w:r>
      <w:r w:rsidR="00000000">
        <w:fldChar w:fldCharType="separate"/>
      </w:r>
      <w:r w:rsidR="00F604E3" w:rsidRPr="00667A62">
        <w:rPr>
          <w:rStyle w:val="a9"/>
          <w:lang w:val="zh-Hans" w:eastAsia="zh-CN"/>
        </w:rPr>
        <w:t>https://www.xilinx.com/support/documentation/sw_manuals/xilinx2021_1/ug1144-petalinux-tools-reference-guide.pdf</w:t>
      </w:r>
      <w:r w:rsidR="00000000">
        <w:rPr>
          <w:rStyle w:val="a9"/>
          <w:lang w:val="zh-Hans"/>
        </w:rPr>
        <w:fldChar w:fldCharType="end"/>
      </w:r>
    </w:p>
    <w:p w14:paraId="6605666E" w14:textId="77777777" w:rsidR="002D660F" w:rsidRDefault="002D660F" w:rsidP="000A78B7">
      <w:pPr>
        <w:ind w:left="576"/>
        <w:rPr>
          <w:lang w:eastAsia="zh-CN"/>
        </w:rPr>
      </w:pPr>
    </w:p>
    <w:p w14:paraId="15F90697" w14:textId="07C7DBD1" w:rsidR="006C51BB" w:rsidRDefault="006C51BB" w:rsidP="006C51BB">
      <w:pPr>
        <w:pStyle w:val="af"/>
        <w:numPr>
          <w:ilvl w:val="0"/>
          <w:numId w:val="42"/>
        </w:numPr>
      </w:pPr>
      <w:proofErr w:type="spellStart"/>
      <w:r>
        <w:rPr>
          <w:lang w:val="zh-Hans"/>
        </w:rPr>
        <w:t>设置</w:t>
      </w:r>
      <w:proofErr w:type="spellEnd"/>
      <w:r>
        <w:rPr>
          <w:lang w:val="zh-Hans"/>
        </w:rPr>
        <w:t xml:space="preserve"> PetaLinux </w:t>
      </w:r>
      <w:proofErr w:type="spellStart"/>
      <w:r>
        <w:rPr>
          <w:lang w:val="zh-Hans"/>
        </w:rPr>
        <w:t>工作环境</w:t>
      </w:r>
      <w:proofErr w:type="spellEnd"/>
    </w:p>
    <w:p w14:paraId="08750B60" w14:textId="7D1A4799" w:rsidR="006C51BB" w:rsidRDefault="006C51BB" w:rsidP="006C51BB">
      <w:pPr>
        <w:ind w:left="720" w:firstLine="576"/>
        <w:rPr>
          <w:lang w:eastAsia="zh-CN"/>
        </w:rPr>
      </w:pPr>
      <w:r>
        <w:rPr>
          <w:lang w:val="zh-Hans" w:eastAsia="zh-CN"/>
        </w:rPr>
        <w:t>对于</w:t>
      </w:r>
      <w:r>
        <w:rPr>
          <w:lang w:val="zh-Hans" w:eastAsia="zh-CN"/>
        </w:rPr>
        <w:t xml:space="preserve"> Bash </w:t>
      </w:r>
      <w:r>
        <w:rPr>
          <w:lang w:val="zh-Hans" w:eastAsia="zh-CN"/>
        </w:rPr>
        <w:t>作为用户登录外壳：</w:t>
      </w:r>
    </w:p>
    <w:p w14:paraId="7439A779" w14:textId="77777777" w:rsidR="00420E02" w:rsidRPr="00193353" w:rsidRDefault="00420E02" w:rsidP="00993687">
      <w:pPr>
        <w:ind w:left="720" w:firstLine="576"/>
        <w:rPr>
          <w:lang w:eastAsia="zh-CN"/>
        </w:rPr>
      </w:pP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6C51BB" w14:paraId="3E4D8BEF" w14:textId="77777777" w:rsidTr="00D7490F">
        <w:tc>
          <w:tcPr>
            <w:tcW w:w="8090" w:type="dxa"/>
          </w:tcPr>
          <w:p w14:paraId="0D4229E2" w14:textId="2C988172" w:rsidR="006C51BB" w:rsidRPr="00DE7227" w:rsidRDefault="006C51BB" w:rsidP="00D7490F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A90825">
              <w:rPr>
                <w:i/>
                <w:szCs w:val="22"/>
                <w:lang w:val="zh-Hans"/>
              </w:rPr>
              <w:t>$</w:t>
            </w:r>
            <w:r>
              <w:rPr>
                <w:lang w:val="zh-Hans"/>
              </w:rPr>
              <w:t xml:space="preserve"> 来源&lt;路径安装-petalinux&gt;/settings.sh</w:t>
            </w:r>
          </w:p>
        </w:tc>
      </w:tr>
    </w:tbl>
    <w:p w14:paraId="63C144B0" w14:textId="77777777" w:rsidR="006C51BB" w:rsidRDefault="006C51BB" w:rsidP="006C51BB">
      <w:pPr>
        <w:ind w:left="720" w:firstLine="576"/>
      </w:pPr>
    </w:p>
    <w:p w14:paraId="69198117" w14:textId="62DAC690" w:rsidR="006C51BB" w:rsidRDefault="006C51BB" w:rsidP="006C51BB">
      <w:pPr>
        <w:ind w:left="720" w:firstLine="720"/>
        <w:rPr>
          <w:lang w:eastAsia="zh-CN"/>
        </w:rPr>
      </w:pPr>
      <w:r>
        <w:rPr>
          <w:lang w:val="zh-Hans" w:eastAsia="zh-CN"/>
        </w:rPr>
        <w:t>对于作为用户登录外壳的</w:t>
      </w:r>
      <w:r>
        <w:rPr>
          <w:lang w:val="zh-Hans" w:eastAsia="zh-CN"/>
        </w:rPr>
        <w:t xml:space="preserve"> C </w:t>
      </w:r>
      <w:r>
        <w:rPr>
          <w:lang w:val="zh-Hans" w:eastAsia="zh-CN"/>
        </w:rPr>
        <w:t>外壳：</w:t>
      </w:r>
    </w:p>
    <w:p w14:paraId="7E007B05" w14:textId="77777777" w:rsidR="00420E02" w:rsidRPr="00193353" w:rsidRDefault="00420E02" w:rsidP="00993687">
      <w:pPr>
        <w:ind w:left="720" w:firstLine="720"/>
        <w:rPr>
          <w:lang w:eastAsia="zh-CN"/>
        </w:rPr>
      </w:pP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6C51BB" w14:paraId="75B03C22" w14:textId="77777777" w:rsidTr="00D7490F">
        <w:tc>
          <w:tcPr>
            <w:tcW w:w="8090" w:type="dxa"/>
          </w:tcPr>
          <w:p w14:paraId="127A3782" w14:textId="64FCBB6C" w:rsidR="006C51BB" w:rsidRPr="00DE7227" w:rsidRDefault="006C51BB" w:rsidP="00D7490F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A90825">
              <w:rPr>
                <w:i/>
                <w:szCs w:val="22"/>
                <w:lang w:val="zh-Hans"/>
              </w:rPr>
              <w:t>$</w:t>
            </w:r>
            <w:r>
              <w:rPr>
                <w:lang w:val="zh-Hans"/>
              </w:rPr>
              <w:t xml:space="preserve"> source &lt;path-to-installed-petalinux&gt;/settings.csh</w:t>
            </w:r>
          </w:p>
        </w:tc>
      </w:tr>
    </w:tbl>
    <w:p w14:paraId="2D2AAA71" w14:textId="07C0B403" w:rsidR="002D660F" w:rsidRDefault="002D660F" w:rsidP="002D660F"/>
    <w:p w14:paraId="06C691D6" w14:textId="276EBAD0" w:rsidR="002D660F" w:rsidRDefault="002D660F" w:rsidP="002D660F">
      <w:pPr>
        <w:pStyle w:val="af"/>
        <w:numPr>
          <w:ilvl w:val="0"/>
          <w:numId w:val="42"/>
        </w:numPr>
        <w:rPr>
          <w:lang w:eastAsia="zh-CN"/>
        </w:rPr>
      </w:pPr>
      <w:r>
        <w:rPr>
          <w:lang w:val="zh-Hans" w:eastAsia="zh-CN"/>
        </w:rPr>
        <w:t>使用已发布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创建项目。</w:t>
      </w:r>
      <w:r>
        <w:rPr>
          <w:lang w:val="zh-Hans" w:eastAsia="zh-CN"/>
        </w:rPr>
        <w:t xml:space="preserve">BSP </w:t>
      </w:r>
      <w:r>
        <w:rPr>
          <w:lang w:val="zh-Hans" w:eastAsia="zh-CN"/>
        </w:rPr>
        <w:t>文件</w:t>
      </w:r>
    </w:p>
    <w:p w14:paraId="5E0190BB" w14:textId="77777777" w:rsidR="00420E02" w:rsidRPr="00193353" w:rsidRDefault="00420E02" w:rsidP="00993687">
      <w:pPr>
        <w:pStyle w:val="af"/>
        <w:ind w:left="1296"/>
        <w:rPr>
          <w:lang w:eastAsia="zh-CN"/>
        </w:rPr>
      </w:pP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2D660F" w14:paraId="2884CE9C" w14:textId="77777777" w:rsidTr="00D7490F">
        <w:tc>
          <w:tcPr>
            <w:tcW w:w="8090" w:type="dxa"/>
          </w:tcPr>
          <w:p w14:paraId="19C0F809" w14:textId="7FFAADB2" w:rsidR="002D660F" w:rsidRDefault="002D660F" w:rsidP="00993687">
            <w:r w:rsidRPr="00013190">
              <w:rPr>
                <w:iCs/>
                <w:lang w:val="zh-Hans"/>
              </w:rPr>
              <w:t>$</w:t>
            </w:r>
            <w:r>
              <w:rPr>
                <w:lang w:val="zh-Hans"/>
              </w:rPr>
              <w:t xml:space="preserve"> petalinux-create --</w:t>
            </w:r>
            <w:r w:rsidR="00A06459" w:rsidRPr="00A06459">
              <w:rPr>
                <w:lang w:val="zh-Hans"/>
              </w:rPr>
              <w:t>type project -s 250soc_ernic_2021_1.bsp</w:t>
            </w:r>
          </w:p>
          <w:p w14:paraId="58D96F04" w14:textId="50912D45" w:rsidR="00013190" w:rsidRPr="00993687" w:rsidRDefault="00013190" w:rsidP="00993687">
            <w:r>
              <w:rPr>
                <w:lang w:val="zh-Hans"/>
              </w:rPr>
              <w:t xml:space="preserve">$ </w:t>
            </w:r>
            <w:r>
              <w:rPr>
                <w:lang w:val="zh-Hans"/>
              </w:rPr>
              <w:t>光盘</w:t>
            </w:r>
            <w:r>
              <w:rPr>
                <w:lang w:val="zh-Hans"/>
              </w:rPr>
              <w:t xml:space="preserve"> 250soc_ernic</w:t>
            </w:r>
          </w:p>
        </w:tc>
      </w:tr>
    </w:tbl>
    <w:p w14:paraId="3FC9A754" w14:textId="4801CA75" w:rsidR="002D660F" w:rsidRDefault="002D660F" w:rsidP="00993687"/>
    <w:p w14:paraId="34219409" w14:textId="77777777" w:rsidR="00235D12" w:rsidRDefault="00235D12" w:rsidP="00235D12">
      <w:pPr>
        <w:pStyle w:val="af"/>
        <w:numPr>
          <w:ilvl w:val="0"/>
          <w:numId w:val="47"/>
        </w:numPr>
        <w:rPr>
          <w:lang w:eastAsia="zh-CN"/>
        </w:rPr>
      </w:pPr>
      <w:bookmarkStart w:id="48" w:name="_Hlk79163937"/>
      <w:r w:rsidRPr="0045490E">
        <w:rPr>
          <w:lang w:val="zh-Hans" w:eastAsia="zh-CN"/>
        </w:rPr>
        <w:t>使用参考设计的硬件描述文件初始化项目以反映硬件配置，</w:t>
      </w:r>
    </w:p>
    <w:bookmarkEnd w:id="48"/>
    <w:p w14:paraId="4431EC32" w14:textId="77777777" w:rsidR="00E61474" w:rsidRDefault="00E61474" w:rsidP="00E61474">
      <w:pPr>
        <w:rPr>
          <w:lang w:eastAsia="zh-CN"/>
        </w:rPr>
      </w:pP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61474" w14:paraId="075EB8D9" w14:textId="77777777" w:rsidTr="00993687">
        <w:tc>
          <w:tcPr>
            <w:tcW w:w="8000" w:type="dxa"/>
          </w:tcPr>
          <w:p w14:paraId="70B5BE9E" w14:textId="2A3781DC" w:rsidR="00E61474" w:rsidRPr="00ED6850" w:rsidRDefault="00E61474" w:rsidP="00D7490F">
            <w:r>
              <w:rPr>
                <w:lang w:val="zh-Hans"/>
              </w:rPr>
              <w:t>$ petalinux-config --get-hw-description &lt;xsa_file&gt;.</w:t>
            </w:r>
            <w:proofErr w:type="spellStart"/>
            <w:r>
              <w:rPr>
                <w:lang w:val="zh-Hans"/>
              </w:rPr>
              <w:t>新星</w:t>
            </w:r>
            <w:proofErr w:type="spellEnd"/>
          </w:p>
        </w:tc>
      </w:tr>
    </w:tbl>
    <w:p w14:paraId="1687E9E2" w14:textId="77777777" w:rsidR="00E61474" w:rsidRDefault="00E61474" w:rsidP="00993687">
      <w:pPr>
        <w:ind w:left="1296"/>
      </w:pPr>
    </w:p>
    <w:p w14:paraId="6340872C" w14:textId="6D678375" w:rsidR="00E61474" w:rsidRDefault="00E61474" w:rsidP="00235D12">
      <w:pPr>
        <w:pStyle w:val="af"/>
        <w:numPr>
          <w:ilvl w:val="0"/>
          <w:numId w:val="47"/>
        </w:numPr>
      </w:pPr>
      <w:proofErr w:type="spellStart"/>
      <w:r>
        <w:rPr>
          <w:lang w:val="zh-Hans"/>
        </w:rPr>
        <w:t>更新</w:t>
      </w:r>
      <w:proofErr w:type="spellEnd"/>
      <w:r>
        <w:rPr>
          <w:lang w:val="zh-Hans"/>
        </w:rPr>
        <w:t xml:space="preserve"> local.conf - build/conf/local.conf</w:t>
      </w:r>
    </w:p>
    <w:p w14:paraId="583AD474" w14:textId="27E7E057" w:rsidR="00E61474" w:rsidRDefault="00E61474" w:rsidP="00993687">
      <w:pPr>
        <w:ind w:left="792" w:firstLine="648"/>
      </w:pPr>
      <w:r>
        <w:rPr>
          <w:lang w:val="zh-Hans"/>
        </w:rPr>
        <w:t xml:space="preserve"># </w:t>
      </w:r>
      <w:proofErr w:type="spellStart"/>
      <w:r>
        <w:rPr>
          <w:lang w:val="zh-Hans"/>
        </w:rPr>
        <w:t>注释</w:t>
      </w:r>
      <w:proofErr w:type="spellEnd"/>
      <w:r>
        <w:rPr>
          <w:lang w:val="zh-Hans"/>
        </w:rPr>
        <w:t>/</w:t>
      </w:r>
      <w:r>
        <w:rPr>
          <w:lang w:val="zh-Hans"/>
        </w:rPr>
        <w:t>从</w:t>
      </w:r>
      <w:r>
        <w:rPr>
          <w:lang w:val="zh-Hans"/>
        </w:rPr>
        <w:t xml:space="preserve"> local.conf </w:t>
      </w:r>
      <w:proofErr w:type="spellStart"/>
      <w:r>
        <w:rPr>
          <w:lang w:val="zh-Hans"/>
        </w:rPr>
        <w:t>文件中删除</w:t>
      </w:r>
      <w:proofErr w:type="spellEnd"/>
      <w:r>
        <w:rPr>
          <w:lang w:val="zh-Hans"/>
        </w:rPr>
        <w:t xml:space="preserve">rm_work  </w:t>
      </w:r>
      <w:r>
        <w:rPr>
          <w:lang w:val="zh-Hans"/>
        </w:rPr>
        <w:t>行（</w:t>
      </w:r>
      <w:r>
        <w:rPr>
          <w:lang w:val="zh-Hans"/>
        </w:rPr>
        <w:t>INHERIT += “rm_work”</w:t>
      </w:r>
      <w:r>
        <w:rPr>
          <w:lang w:val="zh-Hans"/>
        </w:rPr>
        <w:t>）</w:t>
      </w:r>
      <w:r>
        <w:rPr>
          <w:lang w:val="zh-Hans"/>
        </w:rPr>
        <w:t xml:space="preserve">  -</w:t>
      </w:r>
    </w:p>
    <w:p w14:paraId="63F54ED0" w14:textId="7084AF71" w:rsidR="00E61474" w:rsidRDefault="003C7D89" w:rsidP="00993687">
      <w:pPr>
        <w:ind w:left="1296" w:firstLine="144"/>
      </w:pPr>
      <w:r>
        <w:rPr>
          <w:lang w:val="zh-Hans"/>
        </w:rPr>
        <w:t xml:space="preserve"># </w:t>
      </w:r>
      <w:proofErr w:type="spellStart"/>
      <w:r>
        <w:rPr>
          <w:lang w:val="zh-Hans"/>
        </w:rPr>
        <w:t>添加</w:t>
      </w:r>
      <w:proofErr w:type="spellEnd"/>
      <w:r>
        <w:rPr>
          <w:lang w:val="zh-Hans"/>
        </w:rPr>
        <w:t xml:space="preserve"> initramfs </w:t>
      </w:r>
      <w:proofErr w:type="spellStart"/>
      <w:r>
        <w:rPr>
          <w:lang w:val="zh-Hans"/>
        </w:rPr>
        <w:t>行以获取带有</w:t>
      </w:r>
      <w:proofErr w:type="spellEnd"/>
      <w:r>
        <w:rPr>
          <w:lang w:val="zh-Hans"/>
        </w:rPr>
        <w:t xml:space="preserve"> linux + rootfs </w:t>
      </w:r>
      <w:proofErr w:type="spellStart"/>
      <w:r>
        <w:rPr>
          <w:lang w:val="zh-Hans"/>
        </w:rPr>
        <w:t>的单条图像</w:t>
      </w:r>
      <w:proofErr w:type="spellEnd"/>
    </w:p>
    <w:p w14:paraId="614CA287" w14:textId="77777777" w:rsidR="00E61474" w:rsidRDefault="00E61474" w:rsidP="00E61474">
      <w:pPr>
        <w:ind w:left="1296"/>
      </w:pP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61474" w14:paraId="292FA5F8" w14:textId="77777777" w:rsidTr="00993687">
        <w:tc>
          <w:tcPr>
            <w:tcW w:w="8000" w:type="dxa"/>
          </w:tcPr>
          <w:p w14:paraId="7D07FD01" w14:textId="01EC086E" w:rsidR="00E61474" w:rsidRDefault="003C7D89" w:rsidP="00D7490F">
            <w:r w:rsidRPr="003C7D89">
              <w:rPr>
                <w:lang w:val="zh-Hans"/>
              </w:rPr>
              <w:t xml:space="preserve"># </w:t>
            </w:r>
            <w:r w:rsidRPr="003C7D89">
              <w:rPr>
                <w:lang w:val="zh-Hans"/>
              </w:rPr>
              <w:t>继承</w:t>
            </w:r>
            <w:r w:rsidRPr="003C7D89">
              <w:rPr>
                <w:lang w:val="zh-Hans"/>
              </w:rPr>
              <w:t xml:space="preserve"> += “rm_work”</w:t>
            </w:r>
          </w:p>
          <w:p w14:paraId="5401EDC2" w14:textId="77777777" w:rsidR="003C7D89" w:rsidRDefault="003C7D89" w:rsidP="003C7D89"/>
          <w:p w14:paraId="32E18B4F" w14:textId="50C5EC2A" w:rsidR="003C7D89" w:rsidRDefault="003C7D89" w:rsidP="00993687">
            <w:r>
              <w:rPr>
                <w:lang w:val="zh-Hans"/>
              </w:rPr>
              <w:t>INITRAMFS_IMAGE = “core-image-minimal-initramfs”</w:t>
            </w:r>
          </w:p>
          <w:p w14:paraId="38A4E69B" w14:textId="690B17E5" w:rsidR="003C7D89" w:rsidRPr="00ED6850" w:rsidRDefault="003C7D89" w:rsidP="00D7490F">
            <w:r>
              <w:rPr>
                <w:lang w:val="zh-Hans"/>
              </w:rPr>
              <w:t>INITRAMFS_IMAGE_BUNDLE = “1”</w:t>
            </w:r>
          </w:p>
        </w:tc>
      </w:tr>
    </w:tbl>
    <w:p w14:paraId="5152672A" w14:textId="77777777" w:rsidR="00E61474" w:rsidRDefault="00E61474" w:rsidP="00993687">
      <w:pPr>
        <w:ind w:left="576" w:firstLine="144"/>
      </w:pPr>
    </w:p>
    <w:p w14:paraId="11AFD028" w14:textId="18E376B2" w:rsidR="0068446B" w:rsidRDefault="008D4B3A" w:rsidP="00235D12">
      <w:pPr>
        <w:pStyle w:val="af"/>
        <w:numPr>
          <w:ilvl w:val="0"/>
          <w:numId w:val="47"/>
        </w:numPr>
      </w:pPr>
      <w:r w:rsidRPr="008D4B3A">
        <w:rPr>
          <w:lang w:val="zh-Hans"/>
        </w:rPr>
        <w:t>要更改</w:t>
      </w:r>
      <w:r w:rsidRPr="008D4B3A">
        <w:rPr>
          <w:lang w:val="zh-Hans"/>
        </w:rPr>
        <w:t xml:space="preserve"> MAC </w:t>
      </w:r>
      <w:r w:rsidRPr="008D4B3A">
        <w:rPr>
          <w:lang w:val="zh-Hans"/>
        </w:rPr>
        <w:t>地址：在参考设计中，</w:t>
      </w:r>
      <w:r w:rsidRPr="008D4B3A">
        <w:rPr>
          <w:lang w:val="zh-Hans"/>
        </w:rPr>
        <w:t xml:space="preserve">100G </w:t>
      </w:r>
      <w:r w:rsidRPr="008D4B3A">
        <w:rPr>
          <w:lang w:val="zh-Hans"/>
        </w:rPr>
        <w:t>接口的</w:t>
      </w:r>
      <w:r w:rsidRPr="008D4B3A">
        <w:rPr>
          <w:lang w:val="zh-Hans"/>
        </w:rPr>
        <w:t xml:space="preserve"> MAC </w:t>
      </w:r>
      <w:r w:rsidRPr="008D4B3A">
        <w:rPr>
          <w:lang w:val="zh-Hans"/>
        </w:rPr>
        <w:t>地址是从</w:t>
      </w:r>
      <w:r w:rsidRPr="008D4B3A">
        <w:rPr>
          <w:lang w:val="zh-Hans"/>
        </w:rPr>
        <w:t xml:space="preserve"> system-user.dtsi </w:t>
      </w:r>
      <w:r w:rsidRPr="008D4B3A">
        <w:rPr>
          <w:lang w:val="zh-Hans"/>
        </w:rPr>
        <w:t>文件中指定的值分配的。用户必须确保此</w:t>
      </w:r>
      <w:r w:rsidRPr="008D4B3A">
        <w:rPr>
          <w:lang w:val="zh-Hans"/>
        </w:rPr>
        <w:t xml:space="preserve"> MAC </w:t>
      </w:r>
      <w:r w:rsidRPr="008D4B3A">
        <w:rPr>
          <w:lang w:val="zh-Hans"/>
        </w:rPr>
        <w:t>地址在与网络中的其他</w:t>
      </w:r>
      <w:r w:rsidRPr="008D4B3A">
        <w:rPr>
          <w:lang w:val="zh-Hans"/>
        </w:rPr>
        <w:t xml:space="preserve"> ERNIC </w:t>
      </w:r>
      <w:r w:rsidRPr="008D4B3A">
        <w:rPr>
          <w:lang w:val="zh-Hans"/>
        </w:rPr>
        <w:t>板连接时每个板都是唯一的。这可以通过修改</w:t>
      </w:r>
      <w:r w:rsidRPr="008D4B3A">
        <w:rPr>
          <w:lang w:val="zh-Hans"/>
        </w:rPr>
        <w:t xml:space="preserve"> system-user.dtsi </w:t>
      </w:r>
      <w:r w:rsidRPr="008D4B3A">
        <w:rPr>
          <w:lang w:val="zh-Hans"/>
        </w:rPr>
        <w:t>文件路径的</w:t>
      </w:r>
      <w:r w:rsidRPr="008D4B3A">
        <w:rPr>
          <w:lang w:val="zh-Hans"/>
        </w:rPr>
        <w:t>“local-mac-address”</w:t>
      </w:r>
      <w:r w:rsidRPr="008D4B3A">
        <w:rPr>
          <w:lang w:val="zh-Hans"/>
        </w:rPr>
        <w:t>属性来实现</w:t>
      </w:r>
      <w:r w:rsidRPr="008D4B3A">
        <w:rPr>
          <w:lang w:val="zh-Hans"/>
        </w:rPr>
        <w:t xml:space="preserve"> - project-spec/meta-user/recipes-bsp/device-tree/files/system-user.dtsi</w:t>
      </w:r>
      <w:r w:rsidR="004D156E">
        <w:rPr>
          <w:lang w:val="zh-Hans"/>
        </w:rPr>
        <w:br/>
      </w:r>
    </w:p>
    <w:p w14:paraId="75C3AD51" w14:textId="6F365034" w:rsidR="00E61474" w:rsidRDefault="00E61474" w:rsidP="00235D12">
      <w:pPr>
        <w:pStyle w:val="af"/>
        <w:numPr>
          <w:ilvl w:val="0"/>
          <w:numId w:val="47"/>
        </w:numPr>
      </w:pPr>
      <w:r>
        <w:rPr>
          <w:lang w:val="zh-Hans"/>
        </w:rPr>
        <w:t>生成项目</w:t>
      </w:r>
    </w:p>
    <w:p w14:paraId="05911D9A" w14:textId="77777777" w:rsidR="00420E02" w:rsidRPr="00193353" w:rsidRDefault="00420E02" w:rsidP="00993687">
      <w:pPr>
        <w:pStyle w:val="af"/>
        <w:ind w:left="1296"/>
      </w:pP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E61474" w14:paraId="223A0F94" w14:textId="77777777" w:rsidTr="00420E02">
        <w:tc>
          <w:tcPr>
            <w:tcW w:w="8000" w:type="dxa"/>
          </w:tcPr>
          <w:p w14:paraId="3D8E96C0" w14:textId="6B72A593" w:rsidR="00E61474" w:rsidRPr="00ED6850" w:rsidRDefault="00E61474" w:rsidP="00D7490F">
            <w:r w:rsidRPr="00A90825">
              <w:rPr>
                <w:i/>
                <w:lang w:val="zh-Hans"/>
              </w:rPr>
              <w:t>$</w:t>
            </w:r>
            <w:r>
              <w:rPr>
                <w:lang w:val="zh-Hans"/>
              </w:rPr>
              <w:t xml:space="preserve"> petalinux-build</w:t>
            </w:r>
          </w:p>
        </w:tc>
      </w:tr>
    </w:tbl>
    <w:p w14:paraId="0225EF7B" w14:textId="2A643E47" w:rsidR="00420E02" w:rsidRDefault="00420E02" w:rsidP="00420E02">
      <w:pPr>
        <w:pStyle w:val="HTML"/>
        <w:tabs>
          <w:tab w:val="clear" w:pos="916"/>
          <w:tab w:val="clear" w:pos="1832"/>
          <w:tab w:val="left" w:pos="1350"/>
          <w:tab w:val="left" w:pos="1980"/>
        </w:tabs>
        <w:spacing w:before="240" w:after="240"/>
        <w:ind w:left="1350"/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 w:eastAsia="zh-CN"/>
        </w:rPr>
        <w:t>如果配方的任何编译失败，则将文件更新到所有依赖目录中，即</w:t>
      </w:r>
      <w:r w:rsidR="003E4C3B" w:rsidRPr="003E4C3B">
        <w:rPr>
          <w:sz w:val="22"/>
          <w:szCs w:val="22"/>
          <w:lang w:val="zh-Hans" w:eastAsia="zh-CN"/>
        </w:rPr>
        <w:t>项目规范/元用户/</w:t>
      </w:r>
      <w:r>
        <w:rPr>
          <w:lang w:val="zh-Hans" w:eastAsia="zh-CN"/>
        </w:rPr>
        <w:t>，</w:t>
      </w:r>
      <w:r>
        <w:rPr>
          <w:sz w:val="22"/>
          <w:szCs w:val="22"/>
          <w:lang w:val="zh-Hans" w:eastAsia="zh-CN"/>
        </w:rPr>
        <w:t>并且必须在构建映像之前对其进行清理和重新编译。</w:t>
      </w:r>
      <w:r>
        <w:rPr>
          <w:sz w:val="22"/>
          <w:szCs w:val="22"/>
          <w:lang w:val="zh-Hans"/>
        </w:rPr>
        <w:t>以下是 ERNIC 驱动程序配方“xib</w:t>
      </w:r>
      <w:r>
        <w:rPr>
          <w:lang w:val="zh-Hans"/>
        </w:rPr>
        <w:t xml:space="preserve"> </w:t>
      </w:r>
      <w:r>
        <w:rPr>
          <w:sz w:val="22"/>
          <w:szCs w:val="22"/>
          <w:lang w:val="zh-Hans"/>
        </w:rPr>
        <w:t>模块”</w:t>
      </w:r>
      <w:r>
        <w:rPr>
          <w:lang w:val="zh-Hans"/>
        </w:rPr>
        <w:t>的示例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420E02" w14:paraId="1520294A" w14:textId="77777777" w:rsidTr="00D7490F">
        <w:tc>
          <w:tcPr>
            <w:tcW w:w="8090" w:type="dxa"/>
          </w:tcPr>
          <w:p w14:paraId="0460EAE6" w14:textId="5561B05B" w:rsidR="008815C8" w:rsidRPr="00993687" w:rsidRDefault="00420E02" w:rsidP="00D7490F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>
              <w:rPr>
                <w:i/>
                <w:szCs w:val="22"/>
                <w:lang w:val="zh-Hans"/>
              </w:rPr>
              <w:t xml:space="preserve">$ petalinux-build -c xib-module -x clea </w:t>
            </w:r>
            <w:r w:rsidR="003E4C3B">
              <w:rPr>
                <w:i/>
                <w:szCs w:val="22"/>
                <w:lang w:val="zh-Hans"/>
              </w:rPr>
              <w:t xml:space="preserve">n </w:t>
            </w:r>
            <w:r>
              <w:rPr>
                <w:lang w:val="zh-Hans"/>
              </w:rPr>
              <w:t xml:space="preserve"> &amp;&amp; petalinux-build -c </w:t>
            </w:r>
            <w:r w:rsidR="003E4C3B">
              <w:rPr>
                <w:i/>
                <w:szCs w:val="22"/>
                <w:lang w:val="zh-Hans"/>
              </w:rPr>
              <w:t xml:space="preserve"> xib-module </w:t>
            </w:r>
            <w:r>
              <w:rPr>
                <w:lang w:val="zh-Hans"/>
              </w:rPr>
              <w:t xml:space="preserve"> -x c </w:t>
            </w:r>
            <w:r w:rsidR="003E4C3B">
              <w:rPr>
                <w:i/>
                <w:szCs w:val="22"/>
                <w:lang w:val="zh-Hans"/>
              </w:rPr>
              <w:t xml:space="preserve">ompile &amp;&amp; </w:t>
            </w:r>
            <w:r w:rsidR="003E4C3B" w:rsidRPr="008815C8">
              <w:rPr>
                <w:i/>
                <w:szCs w:val="22"/>
                <w:lang w:val="zh-Hans"/>
              </w:rPr>
              <w:t>petalinux-build</w:t>
            </w:r>
            <w:r w:rsidR="008815C8" w:rsidRPr="008815C8">
              <w:rPr>
                <w:i/>
                <w:szCs w:val="22"/>
                <w:lang w:val="zh-Hans"/>
              </w:rPr>
              <w:t xml:space="preserve"> </w:t>
            </w:r>
            <w:r w:rsidR="003E4C3B" w:rsidRPr="008815C8">
              <w:rPr>
                <w:i/>
                <w:szCs w:val="22"/>
                <w:lang w:val="zh-Hans"/>
              </w:rPr>
              <w:t xml:space="preserve"> </w:t>
            </w:r>
          </w:p>
        </w:tc>
      </w:tr>
    </w:tbl>
    <w:p w14:paraId="0DDCBB0B" w14:textId="29CE11E5" w:rsidR="00420E02" w:rsidRPr="00193353" w:rsidRDefault="00420E02" w:rsidP="0088392E">
      <w:pPr>
        <w:pStyle w:val="HTML"/>
        <w:tabs>
          <w:tab w:val="clear" w:pos="916"/>
          <w:tab w:val="left" w:pos="990"/>
        </w:tabs>
        <w:spacing w:before="240" w:after="240"/>
        <w:ind w:left="135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>编译需要一段时间。完成后，生成的映像被放置在</w:t>
      </w:r>
      <w:r w:rsidR="00BD576B" w:rsidRPr="00BD576B">
        <w:rPr>
          <w:sz w:val="22"/>
          <w:szCs w:val="22"/>
          <w:lang w:val="zh-Hans"/>
        </w:rPr>
        <w:t xml:space="preserve"> build/tmp/deploy/images/zynqmp-generic/</w:t>
      </w:r>
      <w:r w:rsidRPr="00A66FDE">
        <w:rPr>
          <w:sz w:val="22"/>
          <w:lang w:val="zh-Hans"/>
        </w:rPr>
        <w:t xml:space="preserve"> Director</w:t>
      </w:r>
      <w:r>
        <w:rPr>
          <w:sz w:val="22"/>
          <w:lang w:val="zh-Hans"/>
        </w:rPr>
        <w:t>y中。</w:t>
      </w:r>
    </w:p>
    <w:tbl>
      <w:tblPr>
        <w:tblStyle w:val="a7"/>
        <w:tblW w:w="0" w:type="auto"/>
        <w:tblInd w:w="1350" w:type="dxa"/>
        <w:tblLook w:val="04A0" w:firstRow="1" w:lastRow="0" w:firstColumn="1" w:lastColumn="0" w:noHBand="0" w:noVBand="1"/>
      </w:tblPr>
      <w:tblGrid>
        <w:gridCol w:w="8000"/>
      </w:tblGrid>
      <w:tr w:rsidR="00420E02" w14:paraId="6C553DCC" w14:textId="77777777" w:rsidTr="00D7490F">
        <w:tc>
          <w:tcPr>
            <w:tcW w:w="8090" w:type="dxa"/>
          </w:tcPr>
          <w:p w14:paraId="68003DF1" w14:textId="6FFC8A63" w:rsidR="00420E02" w:rsidRPr="00DE7227" w:rsidRDefault="00420E02" w:rsidP="00D7490F">
            <w:pPr>
              <w:pStyle w:val="HTML"/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A90825">
              <w:rPr>
                <w:i/>
                <w:szCs w:val="22"/>
                <w:lang w:val="zh-Hans"/>
              </w:rPr>
              <w:t>$</w:t>
            </w:r>
            <w:r w:rsidR="00BD576B">
              <w:rPr>
                <w:i/>
                <w:szCs w:val="22"/>
                <w:lang w:val="zh-Hans"/>
              </w:rPr>
              <w:t xml:space="preserve"> ls </w:t>
            </w:r>
            <w:r w:rsidR="00BD576B" w:rsidRPr="00BD576B">
              <w:rPr>
                <w:i/>
                <w:szCs w:val="22"/>
                <w:lang w:val="zh-Hans"/>
              </w:rPr>
              <w:t>build/tmp/deploy/images/zynqmp-generic/</w:t>
            </w:r>
          </w:p>
        </w:tc>
      </w:tr>
    </w:tbl>
    <w:p w14:paraId="1D30AB34" w14:textId="68F2E5FA" w:rsidR="00420E02" w:rsidRPr="006F00EB" w:rsidRDefault="00420E02" w:rsidP="00420E02">
      <w:pPr>
        <w:pStyle w:val="HTML"/>
        <w:tabs>
          <w:tab w:val="clear" w:pos="916"/>
          <w:tab w:val="clear" w:pos="1832"/>
          <w:tab w:val="left" w:pos="1440"/>
          <w:tab w:val="left" w:pos="1800"/>
        </w:tabs>
        <w:spacing w:before="240" w:after="240"/>
        <w:ind w:left="14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 xml:space="preserve">psu_init.tcl 文件可以在 </w:t>
      </w:r>
      <w:r w:rsidR="00BD576B">
        <w:rPr>
          <w:i/>
          <w:iCs/>
          <w:sz w:val="22"/>
          <w:szCs w:val="22"/>
          <w:lang w:val="zh-Hans"/>
        </w:rPr>
        <w:t>“</w:t>
      </w:r>
      <w:r w:rsidR="00BD576B" w:rsidRPr="00BD576B">
        <w:rPr>
          <w:i/>
          <w:iCs/>
          <w:sz w:val="22"/>
          <w:szCs w:val="22"/>
          <w:lang w:val="zh-Hans"/>
        </w:rPr>
        <w:t>components/plnx_workspace/device-tree/device-tree/psu_init.tcl</w:t>
      </w:r>
      <w:r w:rsidR="00BD576B">
        <w:rPr>
          <w:i/>
          <w:iCs/>
          <w:sz w:val="22"/>
          <w:szCs w:val="22"/>
          <w:lang w:val="zh-Hans"/>
        </w:rPr>
        <w:t>”中找到。</w:t>
      </w:r>
    </w:p>
    <w:p w14:paraId="6F24B989" w14:textId="59A6DF00" w:rsidR="00420E02" w:rsidRDefault="00420E02" w:rsidP="00420E02">
      <w:pPr>
        <w:pStyle w:val="HTML"/>
        <w:tabs>
          <w:tab w:val="clear" w:pos="916"/>
          <w:tab w:val="left" w:pos="990"/>
        </w:tabs>
        <w:spacing w:before="240" w:after="240"/>
        <w:ind w:left="1440"/>
        <w:rPr>
          <w:rFonts w:asciiTheme="minorHAnsi" w:eastAsiaTheme="minorHAnsi" w:hAnsiTheme="minorHAnsi" w:cstheme="minorBidi"/>
          <w:sz w:val="22"/>
          <w:szCs w:val="22"/>
        </w:rPr>
      </w:pPr>
      <w:r>
        <w:rPr>
          <w:sz w:val="22"/>
          <w:szCs w:val="22"/>
          <w:lang w:val="zh-Hans"/>
        </w:rPr>
        <w:t>以下二进制文件来自</w:t>
      </w:r>
      <w:r w:rsidR="00BD576B" w:rsidRPr="00BD576B">
        <w:rPr>
          <w:i/>
          <w:szCs w:val="22"/>
          <w:lang w:val="zh-Hans"/>
        </w:rPr>
        <w:t>build/tmp/deploy/images/zynqmp-generic/</w:t>
      </w:r>
      <w:r>
        <w:rPr>
          <w:lang w:val="zh-Hans"/>
        </w:rPr>
        <w:t>，</w:t>
      </w:r>
      <w:r>
        <w:rPr>
          <w:sz w:val="22"/>
          <w:szCs w:val="22"/>
          <w:lang w:val="zh-Hans"/>
        </w:rPr>
        <w:t xml:space="preserve">用于成功将250-SoC板启动到Linux并运行测试应用程序 </w:t>
      </w:r>
    </w:p>
    <w:tbl>
      <w:tblPr>
        <w:tblStyle w:val="a7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420E02" w14:paraId="57F47062" w14:textId="77777777" w:rsidTr="00D7490F">
        <w:tc>
          <w:tcPr>
            <w:tcW w:w="8000" w:type="dxa"/>
          </w:tcPr>
          <w:p w14:paraId="6EEEC031" w14:textId="77777777" w:rsidR="00420E02" w:rsidRPr="00F332D6" w:rsidRDefault="00420E02" w:rsidP="00420E02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F332D6">
              <w:rPr>
                <w:i/>
                <w:szCs w:val="22"/>
                <w:lang w:val="zh-Hans"/>
              </w:rPr>
              <w:t>arm-trusted-firmware.elf</w:t>
            </w:r>
          </w:p>
          <w:p w14:paraId="585008B7" w14:textId="16EE6D94" w:rsidR="00420E02" w:rsidRDefault="00420E02" w:rsidP="00420E02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F332D6">
              <w:rPr>
                <w:i/>
                <w:szCs w:val="22"/>
                <w:lang w:val="zh-Hans"/>
              </w:rPr>
              <w:t>fsbl-zynqmp-generic.elf</w:t>
            </w:r>
          </w:p>
          <w:p w14:paraId="53EE81E2" w14:textId="42D80391" w:rsidR="00234226" w:rsidRPr="00F332D6" w:rsidRDefault="00234226" w:rsidP="00420E02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234226">
              <w:rPr>
                <w:i/>
                <w:szCs w:val="22"/>
                <w:lang w:val="zh-Hans"/>
              </w:rPr>
              <w:t>Image-zynqmp-generic.bin</w:t>
            </w:r>
          </w:p>
          <w:p w14:paraId="116B4A7F" w14:textId="133943E5" w:rsidR="00420E02" w:rsidRDefault="00234226" w:rsidP="00420E02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234226">
              <w:rPr>
                <w:i/>
                <w:szCs w:val="22"/>
                <w:lang w:val="zh-Hans"/>
              </w:rPr>
              <w:t>petalinux-image-minimal-zynqmp-generic.cpio.gz.u-boot</w:t>
            </w:r>
          </w:p>
          <w:p w14:paraId="5C15A0D5" w14:textId="319A196D" w:rsidR="00420E02" w:rsidRPr="001F03FE" w:rsidRDefault="00420E02" w:rsidP="00420E02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1F03FE">
              <w:rPr>
                <w:i/>
                <w:szCs w:val="22"/>
                <w:lang w:val="zh-Hans"/>
              </w:rPr>
              <w:lastRenderedPageBreak/>
              <w:t>PMU-firmware-z</w:t>
            </w:r>
            <w:r>
              <w:rPr>
                <w:lang w:val="zh-Hans"/>
              </w:rPr>
              <w:t xml:space="preserve"> ynqmp-generic.elf </w:t>
            </w:r>
          </w:p>
          <w:p w14:paraId="44C7FC25" w14:textId="77777777" w:rsidR="00420E02" w:rsidRPr="00F332D6" w:rsidRDefault="00420E02" w:rsidP="00420E02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F332D6">
              <w:rPr>
                <w:i/>
                <w:szCs w:val="22"/>
                <w:lang w:val="zh-Hans"/>
              </w:rPr>
              <w:t>system.dtb</w:t>
            </w:r>
          </w:p>
          <w:p w14:paraId="4720FF71" w14:textId="77777777" w:rsidR="00420E02" w:rsidRPr="00DB4C5A" w:rsidRDefault="00420E02" w:rsidP="00420E02">
            <w:pPr>
              <w:pStyle w:val="HTML"/>
              <w:numPr>
                <w:ilvl w:val="0"/>
                <w:numId w:val="25"/>
              </w:numPr>
              <w:tabs>
                <w:tab w:val="clear" w:pos="916"/>
                <w:tab w:val="left" w:pos="990"/>
              </w:tabs>
              <w:rPr>
                <w:rFonts w:eastAsiaTheme="minorHAnsi"/>
                <w:i/>
                <w:szCs w:val="22"/>
              </w:rPr>
            </w:pPr>
            <w:r w:rsidRPr="00F332D6">
              <w:rPr>
                <w:i/>
                <w:szCs w:val="22"/>
                <w:lang w:val="zh-Hans"/>
              </w:rPr>
              <w:t>u-boot.elf</w:t>
            </w:r>
          </w:p>
        </w:tc>
      </w:tr>
    </w:tbl>
    <w:p w14:paraId="4F3FB586" w14:textId="6A018519" w:rsidR="00E44813" w:rsidRDefault="00E44813" w:rsidP="00891FDB">
      <w:pPr>
        <w:pStyle w:val="1"/>
        <w:rPr>
          <w:rStyle w:val="10"/>
          <w:b/>
          <w:bCs/>
        </w:rPr>
      </w:pPr>
      <w:r>
        <w:rPr>
          <w:rStyle w:val="10"/>
          <w:b/>
          <w:bCs/>
          <w:lang w:val="zh-Hans"/>
        </w:rPr>
        <w:lastRenderedPageBreak/>
        <w:t>参考设计验证</w:t>
      </w:r>
      <w:bookmarkEnd w:id="45"/>
      <w:bookmarkEnd w:id="47"/>
    </w:p>
    <w:p w14:paraId="5A23B0A4" w14:textId="00055A60" w:rsidR="00E44813" w:rsidRDefault="00E44813">
      <w:pPr>
        <w:pStyle w:val="2"/>
        <w:rPr>
          <w:rStyle w:val="10"/>
          <w:b/>
          <w:bCs/>
          <w:sz w:val="24"/>
        </w:rPr>
      </w:pPr>
      <w:bookmarkStart w:id="49" w:name="_Toc32581103"/>
      <w:bookmarkStart w:id="50" w:name="_Toc59101490"/>
      <w:r w:rsidRPr="000632E5">
        <w:rPr>
          <w:rStyle w:val="10"/>
          <w:b/>
          <w:bCs/>
          <w:sz w:val="24"/>
          <w:lang w:val="zh-Hans"/>
        </w:rPr>
        <w:t>测试平台设置</w:t>
      </w:r>
      <w:bookmarkEnd w:id="49"/>
      <w:bookmarkEnd w:id="50"/>
    </w:p>
    <w:p w14:paraId="2B1A1142" w14:textId="77777777" w:rsidR="004C1045" w:rsidRPr="0065124F" w:rsidRDefault="004C1045" w:rsidP="004C1045">
      <w:pPr>
        <w:pStyle w:val="3"/>
        <w:spacing w:after="240"/>
      </w:pPr>
      <w:bookmarkStart w:id="51" w:name="_Toc59101491"/>
      <w:r>
        <w:rPr>
          <w:lang w:val="zh-Hans"/>
        </w:rPr>
        <w:t xml:space="preserve">ERNIC </w:t>
      </w:r>
      <w:r>
        <w:rPr>
          <w:lang w:val="zh-Hans"/>
        </w:rPr>
        <w:t>到</w:t>
      </w:r>
      <w:r>
        <w:rPr>
          <w:lang w:val="zh-Hans"/>
        </w:rPr>
        <w:t xml:space="preserve"> MLNX </w:t>
      </w:r>
      <w:r>
        <w:rPr>
          <w:lang w:val="zh-Hans"/>
        </w:rPr>
        <w:t>设置</w:t>
      </w:r>
      <w:bookmarkEnd w:id="51"/>
    </w:p>
    <w:p w14:paraId="2214E92B" w14:textId="77777777" w:rsidR="004C1045" w:rsidRPr="00A16DD5" w:rsidRDefault="004C1045" w:rsidP="004C1045">
      <w:pPr>
        <w:ind w:left="720"/>
        <w:rPr>
          <w:lang w:eastAsia="zh-CN"/>
        </w:rPr>
      </w:pPr>
      <w:r w:rsidRPr="00575C11">
        <w:rPr>
          <w:lang w:val="zh-Hans" w:eastAsia="zh-CN"/>
        </w:rPr>
        <w:t>图</w:t>
      </w:r>
      <w:r w:rsidRPr="00575C11">
        <w:rPr>
          <w:lang w:val="zh-Hans" w:eastAsia="zh-CN"/>
        </w:rPr>
        <w:t xml:space="preserve"> </w:t>
      </w:r>
      <w:r>
        <w:rPr>
          <w:lang w:val="zh-Hans" w:eastAsia="zh-CN"/>
        </w:rPr>
        <w:t xml:space="preserve">4 </w:t>
      </w:r>
      <w:r>
        <w:rPr>
          <w:lang w:val="zh-Hans" w:eastAsia="zh-CN"/>
        </w:rPr>
        <w:t>显示了用于验证参考设计的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到</w:t>
      </w:r>
      <w:r>
        <w:rPr>
          <w:lang w:val="zh-Hans" w:eastAsia="zh-CN"/>
        </w:rPr>
        <w:t xml:space="preserve"> Mellanox </w:t>
      </w:r>
      <w:r>
        <w:rPr>
          <w:lang w:val="zh-Hans" w:eastAsia="zh-CN"/>
        </w:rPr>
        <w:t>测试设置。设置测试平台需要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执行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以下步骤。</w:t>
      </w:r>
    </w:p>
    <w:p w14:paraId="1741E872" w14:textId="77777777" w:rsidR="004C1045" w:rsidRPr="00A16DD5" w:rsidRDefault="004C1045" w:rsidP="004C1045">
      <w:pPr>
        <w:rPr>
          <w:lang w:eastAsia="zh-CN"/>
        </w:rPr>
      </w:pPr>
    </w:p>
    <w:p w14:paraId="567F1E60" w14:textId="77777777" w:rsidR="004C1045" w:rsidRDefault="004C1045" w:rsidP="004C1045">
      <w:pPr>
        <w:pStyle w:val="af"/>
        <w:numPr>
          <w:ilvl w:val="0"/>
          <w:numId w:val="6"/>
        </w:numPr>
        <w:autoSpaceDE w:val="0"/>
        <w:autoSpaceDN w:val="0"/>
        <w:adjustRightInd w:val="0"/>
        <w:spacing w:after="61"/>
        <w:jc w:val="both"/>
        <w:rPr>
          <w:rFonts w:ascii="Calibri" w:hAnsi="Calibri" w:cs="Calibri"/>
          <w:color w:val="000000"/>
        </w:rPr>
      </w:pPr>
      <w:r>
        <w:rPr>
          <w:color w:val="000000"/>
          <w:lang w:val="zh-Hans"/>
        </w:rPr>
        <w:t>将</w:t>
      </w:r>
      <w:r>
        <w:rPr>
          <w:color w:val="000000"/>
          <w:lang w:val="zh-Hans"/>
        </w:rPr>
        <w:t xml:space="preserve"> 250-SoC </w:t>
      </w:r>
      <w:proofErr w:type="spellStart"/>
      <w:r>
        <w:rPr>
          <w:color w:val="000000"/>
          <w:lang w:val="zh-Hans"/>
        </w:rPr>
        <w:t>板插入服务器计算机的</w:t>
      </w:r>
      <w:proofErr w:type="spellEnd"/>
      <w:r>
        <w:rPr>
          <w:color w:val="000000"/>
          <w:lang w:val="zh-Hans"/>
        </w:rPr>
        <w:t xml:space="preserve"> PCIe </w:t>
      </w:r>
      <w:proofErr w:type="spellStart"/>
      <w:r>
        <w:rPr>
          <w:color w:val="000000"/>
          <w:lang w:val="zh-Hans"/>
        </w:rPr>
        <w:t>插槽或</w:t>
      </w:r>
      <w:proofErr w:type="spellEnd"/>
      <w:r>
        <w:rPr>
          <w:color w:val="000000"/>
          <w:lang w:val="zh-Hans"/>
        </w:rPr>
        <w:t xml:space="preserve"> PCIe </w:t>
      </w:r>
      <w:proofErr w:type="spellStart"/>
      <w:r>
        <w:rPr>
          <w:color w:val="000000"/>
          <w:lang w:val="zh-Hans"/>
        </w:rPr>
        <w:t>电源适配器</w:t>
      </w:r>
      <w:proofErr w:type="spellEnd"/>
    </w:p>
    <w:p w14:paraId="65BD3538" w14:textId="77777777" w:rsidR="004C1045" w:rsidRPr="00192D66" w:rsidRDefault="004C1045" w:rsidP="004C1045">
      <w:pPr>
        <w:pStyle w:val="af"/>
        <w:numPr>
          <w:ilvl w:val="0"/>
          <w:numId w:val="6"/>
        </w:numPr>
        <w:autoSpaceDE w:val="0"/>
        <w:autoSpaceDN w:val="0"/>
        <w:adjustRightInd w:val="0"/>
        <w:spacing w:after="61"/>
        <w:jc w:val="both"/>
        <w:rPr>
          <w:rFonts w:ascii="Calibri" w:hAnsi="Calibri" w:cs="Calibri"/>
          <w:color w:val="000000"/>
        </w:rPr>
      </w:pPr>
      <w:r>
        <w:rPr>
          <w:color w:val="000000"/>
          <w:lang w:val="zh-Hans"/>
        </w:rPr>
        <w:t>将</w:t>
      </w:r>
      <w:r>
        <w:rPr>
          <w:color w:val="000000"/>
          <w:lang w:val="zh-Hans"/>
        </w:rPr>
        <w:t xml:space="preserve"> 100G </w:t>
      </w:r>
      <w:r w:rsidRPr="00192D66">
        <w:rPr>
          <w:color w:val="000000"/>
          <w:lang w:val="zh-Hans"/>
        </w:rPr>
        <w:t xml:space="preserve">Mellanox </w:t>
      </w:r>
      <w:r>
        <w:rPr>
          <w:color w:val="000000"/>
          <w:lang w:val="zh-Hans"/>
        </w:rPr>
        <w:t>（示例：</w:t>
      </w:r>
      <w:r>
        <w:rPr>
          <w:color w:val="000000"/>
          <w:lang w:val="zh-Hans"/>
        </w:rPr>
        <w:t xml:space="preserve"> </w:t>
      </w:r>
      <w:r w:rsidRPr="00192D66">
        <w:rPr>
          <w:color w:val="000000"/>
          <w:lang w:val="zh-Hans"/>
        </w:rPr>
        <w:t>Connect-x</w:t>
      </w:r>
      <w:r>
        <w:rPr>
          <w:color w:val="000000"/>
          <w:lang w:val="zh-Hans"/>
        </w:rPr>
        <w:t>4</w:t>
      </w:r>
      <w:r>
        <w:rPr>
          <w:color w:val="000000"/>
          <w:lang w:val="zh-Hans"/>
        </w:rPr>
        <w:t>）</w:t>
      </w:r>
      <w:r>
        <w:rPr>
          <w:color w:val="000000"/>
          <w:lang w:val="zh-Hans"/>
        </w:rPr>
        <w:t xml:space="preserve"> </w:t>
      </w:r>
      <w:r w:rsidRPr="00192D66">
        <w:rPr>
          <w:color w:val="000000"/>
          <w:lang w:val="zh-Hans"/>
        </w:rPr>
        <w:t xml:space="preserve">RNIC </w:t>
      </w:r>
      <w:r w:rsidRPr="00192D66">
        <w:rPr>
          <w:color w:val="000000"/>
          <w:lang w:val="zh-Hans"/>
        </w:rPr>
        <w:t>卡插入</w:t>
      </w:r>
      <w:r w:rsidRPr="00192D66">
        <w:rPr>
          <w:color w:val="000000"/>
          <w:lang w:val="zh-Hans"/>
        </w:rPr>
        <w:t xml:space="preserve"> </w:t>
      </w:r>
      <w:r>
        <w:rPr>
          <w:color w:val="000000"/>
          <w:lang w:val="zh-Hans"/>
        </w:rPr>
        <w:t>服务器</w:t>
      </w:r>
      <w:r w:rsidRPr="00192D66">
        <w:rPr>
          <w:color w:val="000000"/>
          <w:lang w:val="zh-Hans"/>
        </w:rPr>
        <w:t xml:space="preserve"> </w:t>
      </w:r>
      <w:r w:rsidRPr="00192D66">
        <w:rPr>
          <w:color w:val="000000"/>
          <w:lang w:val="zh-Hans"/>
        </w:rPr>
        <w:t>计算机</w:t>
      </w:r>
    </w:p>
    <w:p w14:paraId="26AF9836" w14:textId="77777777" w:rsidR="004C1045" w:rsidRDefault="004C1045" w:rsidP="004C1045">
      <w:pPr>
        <w:pStyle w:val="af"/>
        <w:numPr>
          <w:ilvl w:val="0"/>
          <w:numId w:val="6"/>
        </w:numPr>
        <w:autoSpaceDE w:val="0"/>
        <w:autoSpaceDN w:val="0"/>
        <w:adjustRightInd w:val="0"/>
        <w:spacing w:after="61"/>
        <w:jc w:val="both"/>
        <w:rPr>
          <w:rFonts w:ascii="Calibri" w:hAnsi="Calibri" w:cs="Calibri"/>
          <w:color w:val="000000"/>
        </w:rPr>
      </w:pPr>
      <w:r w:rsidRPr="00054450">
        <w:rPr>
          <w:color w:val="000000"/>
          <w:lang w:val="zh-Hans"/>
        </w:rPr>
        <w:t>使用</w:t>
      </w:r>
      <w:r w:rsidRPr="00054450">
        <w:rPr>
          <w:color w:val="000000"/>
          <w:lang w:val="zh-Hans"/>
        </w:rPr>
        <w:t xml:space="preserve"> 100G </w:t>
      </w:r>
      <w:r w:rsidRPr="00054450">
        <w:rPr>
          <w:color w:val="000000"/>
          <w:lang w:val="zh-Hans"/>
        </w:rPr>
        <w:t>以太网</w:t>
      </w:r>
      <w:r w:rsidRPr="00054450">
        <w:rPr>
          <w:color w:val="000000"/>
          <w:lang w:val="zh-Hans"/>
        </w:rPr>
        <w:t xml:space="preserve"> QSFP </w:t>
      </w:r>
      <w:r>
        <w:rPr>
          <w:color w:val="000000"/>
          <w:lang w:val="zh-Hans"/>
        </w:rPr>
        <w:t>电缆将</w:t>
      </w:r>
      <w:r>
        <w:rPr>
          <w:color w:val="000000"/>
          <w:lang w:val="zh-Hans"/>
        </w:rPr>
        <w:t xml:space="preserve"> 250-SoC QSFP 100G </w:t>
      </w:r>
      <w:r>
        <w:rPr>
          <w:color w:val="000000"/>
          <w:lang w:val="zh-Hans"/>
        </w:rPr>
        <w:t>端口连接到</w:t>
      </w:r>
      <w:r>
        <w:rPr>
          <w:color w:val="000000"/>
          <w:lang w:val="zh-Hans"/>
        </w:rPr>
        <w:t xml:space="preserve"> Mellanox RDMA NIC</w:t>
      </w:r>
      <w:r>
        <w:rPr>
          <w:color w:val="000000"/>
          <w:lang w:val="zh-Hans"/>
        </w:rPr>
        <w:t>（在步骤</w:t>
      </w:r>
      <w:r>
        <w:rPr>
          <w:color w:val="000000"/>
          <w:lang w:val="zh-Hans"/>
        </w:rPr>
        <w:t xml:space="preserve"> #1 </w:t>
      </w:r>
      <w:r>
        <w:rPr>
          <w:color w:val="000000"/>
          <w:lang w:val="zh-Hans"/>
        </w:rPr>
        <w:t>中与主机连接）</w:t>
      </w:r>
    </w:p>
    <w:p w14:paraId="396F148D" w14:textId="77777777" w:rsidR="004C1045" w:rsidRDefault="004C1045" w:rsidP="004C1045">
      <w:pPr>
        <w:pStyle w:val="af"/>
        <w:numPr>
          <w:ilvl w:val="0"/>
          <w:numId w:val="6"/>
        </w:numPr>
        <w:autoSpaceDE w:val="0"/>
        <w:autoSpaceDN w:val="0"/>
        <w:adjustRightInd w:val="0"/>
        <w:spacing w:after="61"/>
        <w:jc w:val="both"/>
        <w:rPr>
          <w:rFonts w:ascii="Calibri" w:hAnsi="Calibri" w:cs="Calibri"/>
          <w:color w:val="000000"/>
          <w:lang w:eastAsia="zh-CN"/>
        </w:rPr>
      </w:pPr>
      <w:r>
        <w:rPr>
          <w:color w:val="000000"/>
          <w:lang w:val="zh-Hans" w:eastAsia="zh-CN"/>
        </w:rPr>
        <w:t>将一根</w:t>
      </w:r>
      <w:r>
        <w:rPr>
          <w:color w:val="000000"/>
          <w:lang w:val="zh-Hans" w:eastAsia="zh-CN"/>
        </w:rPr>
        <w:t xml:space="preserve"> USB </w:t>
      </w:r>
      <w:r>
        <w:rPr>
          <w:color w:val="000000"/>
          <w:lang w:val="zh-Hans" w:eastAsia="zh-CN"/>
        </w:rPr>
        <w:t>电缆（</w:t>
      </w:r>
      <w:r>
        <w:rPr>
          <w:color w:val="000000"/>
          <w:lang w:val="zh-Hans" w:eastAsia="zh-CN"/>
        </w:rPr>
        <w:t xml:space="preserve">A </w:t>
      </w:r>
      <w:r>
        <w:rPr>
          <w:color w:val="000000"/>
          <w:lang w:val="zh-Hans" w:eastAsia="zh-CN"/>
        </w:rPr>
        <w:t>型到微型</w:t>
      </w:r>
      <w:r>
        <w:rPr>
          <w:color w:val="000000"/>
          <w:lang w:val="zh-Hans" w:eastAsia="zh-CN"/>
        </w:rPr>
        <w:t xml:space="preserve"> B</w:t>
      </w:r>
      <w:r>
        <w:rPr>
          <w:color w:val="000000"/>
          <w:lang w:val="zh-Hans" w:eastAsia="zh-CN"/>
        </w:rPr>
        <w:t>）从运行</w:t>
      </w:r>
      <w:r>
        <w:rPr>
          <w:color w:val="000000"/>
          <w:lang w:val="zh-Hans" w:eastAsia="zh-CN"/>
        </w:rPr>
        <w:t xml:space="preserve"> Vivado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的</w:t>
      </w:r>
      <w:r>
        <w:rPr>
          <w:lang w:val="zh-Hans" w:eastAsia="zh-CN"/>
        </w:rPr>
        <w:t xml:space="preserve"> PC </w:t>
      </w:r>
      <w:r>
        <w:rPr>
          <w:color w:val="000000"/>
          <w:lang w:val="zh-Hans" w:eastAsia="zh-CN"/>
        </w:rPr>
        <w:t xml:space="preserve"> </w:t>
      </w:r>
      <w:r>
        <w:rPr>
          <w:color w:val="000000"/>
          <w:lang w:val="zh-Hans" w:eastAsia="zh-CN"/>
        </w:rPr>
        <w:t>连接到</w:t>
      </w:r>
      <w:r>
        <w:rPr>
          <w:color w:val="000000"/>
          <w:lang w:val="zh-Hans" w:eastAsia="zh-CN"/>
        </w:rPr>
        <w:t xml:space="preserve"> U250-SoC</w:t>
      </w:r>
      <w:r>
        <w:rPr>
          <w:color w:val="000000"/>
          <w:lang w:val="zh-Hans" w:eastAsia="zh-CN"/>
        </w:rPr>
        <w:t>，以实现串行控制台输出</w:t>
      </w:r>
    </w:p>
    <w:p w14:paraId="75744341" w14:textId="77777777" w:rsidR="004C1045" w:rsidRDefault="004C1045" w:rsidP="004C1045">
      <w:pPr>
        <w:pStyle w:val="af"/>
        <w:numPr>
          <w:ilvl w:val="0"/>
          <w:numId w:val="6"/>
        </w:numPr>
        <w:autoSpaceDE w:val="0"/>
        <w:autoSpaceDN w:val="0"/>
        <w:adjustRightInd w:val="0"/>
        <w:spacing w:after="61"/>
        <w:jc w:val="both"/>
        <w:rPr>
          <w:rFonts w:ascii="Calibri" w:hAnsi="Calibri" w:cs="Calibri"/>
          <w:color w:val="000000"/>
          <w:lang w:eastAsia="zh-CN"/>
        </w:rPr>
      </w:pPr>
      <w:r>
        <w:rPr>
          <w:color w:val="000000"/>
          <w:lang w:val="zh-Hans" w:eastAsia="zh-CN"/>
        </w:rPr>
        <w:t>如图所示，将</w:t>
      </w:r>
      <w:r>
        <w:rPr>
          <w:color w:val="000000"/>
          <w:lang w:val="zh-Hans" w:eastAsia="zh-CN"/>
        </w:rPr>
        <w:t xml:space="preserve"> SmartLynq </w:t>
      </w:r>
      <w:r>
        <w:rPr>
          <w:color w:val="000000"/>
          <w:lang w:val="zh-Hans" w:eastAsia="zh-CN"/>
        </w:rPr>
        <w:t>调试电缆</w:t>
      </w:r>
      <w:r>
        <w:rPr>
          <w:lang w:val="zh-Hans" w:eastAsia="zh-CN"/>
        </w:rPr>
        <w:t>连接到</w:t>
      </w:r>
      <w:r>
        <w:rPr>
          <w:color w:val="000000"/>
          <w:lang w:val="zh-Hans" w:eastAsia="zh-CN"/>
        </w:rPr>
        <w:t>制动卡，然后连接到</w:t>
      </w:r>
      <w:r>
        <w:rPr>
          <w:color w:val="000000"/>
          <w:lang w:val="zh-Hans" w:eastAsia="zh-CN"/>
        </w:rPr>
        <w:t xml:space="preserve"> 250-SoC </w:t>
      </w:r>
      <w:r>
        <w:rPr>
          <w:color w:val="000000"/>
          <w:lang w:val="zh-Hans" w:eastAsia="zh-CN"/>
        </w:rPr>
        <w:t>板。这用于连接到</w:t>
      </w:r>
      <w:r>
        <w:rPr>
          <w:color w:val="000000"/>
          <w:lang w:val="zh-Hans" w:eastAsia="zh-CN"/>
        </w:rPr>
        <w:t>JTAG</w:t>
      </w:r>
      <w:r>
        <w:rPr>
          <w:color w:val="000000"/>
          <w:lang w:val="zh-Hans" w:eastAsia="zh-CN"/>
        </w:rPr>
        <w:t>并将图像下载到</w:t>
      </w:r>
      <w:r>
        <w:rPr>
          <w:color w:val="000000"/>
          <w:lang w:val="zh-Hans" w:eastAsia="zh-CN"/>
        </w:rPr>
        <w:t>fpga</w:t>
      </w:r>
      <w:r>
        <w:rPr>
          <w:color w:val="000000"/>
          <w:lang w:val="zh-Hans" w:eastAsia="zh-CN"/>
        </w:rPr>
        <w:t>。</w:t>
      </w:r>
    </w:p>
    <w:p w14:paraId="0845133F" w14:textId="77777777" w:rsidR="004C1045" w:rsidRDefault="004C1045" w:rsidP="004C1045">
      <w:pPr>
        <w:pStyle w:val="af"/>
        <w:autoSpaceDE w:val="0"/>
        <w:autoSpaceDN w:val="0"/>
        <w:adjustRightInd w:val="0"/>
        <w:spacing w:after="61"/>
        <w:ind w:left="1440"/>
        <w:jc w:val="both"/>
        <w:rPr>
          <w:rFonts w:ascii="Calibri" w:hAnsi="Calibri" w:cs="Calibri"/>
          <w:color w:val="000000"/>
          <w:lang w:eastAsia="zh-CN"/>
        </w:rPr>
      </w:pPr>
    </w:p>
    <w:p w14:paraId="5D000A76" w14:textId="77777777" w:rsidR="004C1045" w:rsidRDefault="004C1045" w:rsidP="004C1045">
      <w:pPr>
        <w:pStyle w:val="af"/>
        <w:keepNext/>
        <w:autoSpaceDE w:val="0"/>
        <w:autoSpaceDN w:val="0"/>
        <w:adjustRightInd w:val="0"/>
        <w:spacing w:after="61"/>
        <w:ind w:left="1440"/>
      </w:pPr>
      <w:r>
        <w:rPr>
          <w:noProof/>
        </w:rPr>
        <w:drawing>
          <wp:inline distT="0" distB="0" distL="0" distR="0" wp14:anchorId="03572B36" wp14:editId="422159FC">
            <wp:extent cx="5327650" cy="2544445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4202" w14:textId="510FC658" w:rsidR="004C1045" w:rsidRPr="00875759" w:rsidRDefault="004C1045" w:rsidP="004C1045">
      <w:pPr>
        <w:pStyle w:val="a8"/>
        <w:ind w:left="1440" w:firstLine="720"/>
        <w:rPr>
          <w:rFonts w:cs="Calibri"/>
          <w:color w:val="000000"/>
        </w:rPr>
      </w:pPr>
      <w:bookmarkStart w:id="52" w:name="_Toc79153051"/>
      <w:r w:rsidRPr="003905D6">
        <w:rPr>
          <w:sz w:val="22"/>
          <w:szCs w:val="22"/>
          <w:lang w:val="zh-Hans"/>
        </w:rPr>
        <w:t xml:space="preserve">图 </w:t>
      </w:r>
      <w:r w:rsidRPr="003905D6">
        <w:rPr>
          <w:sz w:val="22"/>
          <w:szCs w:val="22"/>
          <w:lang w:val="zh-Hans"/>
        </w:rPr>
        <w:fldChar w:fldCharType="begin"/>
      </w:r>
      <w:r w:rsidRPr="003905D6">
        <w:rPr>
          <w:sz w:val="22"/>
          <w:szCs w:val="22"/>
          <w:lang w:val="zh-Hans"/>
        </w:rPr>
        <w:instrText xml:space="preserve"> SEQ Figure \* ARABIC </w:instrText>
      </w:r>
      <w:r w:rsidRPr="003905D6">
        <w:rPr>
          <w:sz w:val="22"/>
          <w:szCs w:val="22"/>
          <w:lang w:val="zh-Hans"/>
        </w:rPr>
        <w:fldChar w:fldCharType="separate"/>
      </w:r>
      <w:r w:rsidR="009637D7">
        <w:rPr>
          <w:noProof/>
          <w:sz w:val="22"/>
          <w:szCs w:val="22"/>
          <w:lang w:val="zh-Hans"/>
        </w:rPr>
        <w:t>5</w:t>
      </w:r>
      <w:r w:rsidRPr="003905D6">
        <w:rPr>
          <w:sz w:val="22"/>
          <w:szCs w:val="22"/>
          <w:lang w:val="zh-Hans"/>
        </w:rPr>
        <w:fldChar w:fldCharType="end"/>
      </w:r>
      <w:r w:rsidRPr="003905D6">
        <w:rPr>
          <w:sz w:val="22"/>
          <w:szCs w:val="22"/>
          <w:lang w:val="zh-Hans"/>
        </w:rPr>
        <w:t xml:space="preserve"> 具有 250SoC、Mellanox RNIC 和连接的俯视图</w:t>
      </w:r>
      <w:bookmarkEnd w:id="52"/>
    </w:p>
    <w:p w14:paraId="248D9FC0" w14:textId="3FEB0CC0" w:rsidR="00005CA0" w:rsidRDefault="006E684F" w:rsidP="006E684F">
      <w:pPr>
        <w:pStyle w:val="3"/>
        <w:rPr>
          <w:lang w:bidi="en-US"/>
        </w:rPr>
      </w:pPr>
      <w:bookmarkStart w:id="53" w:name="_Toc59101492"/>
      <w:r>
        <w:rPr>
          <w:lang w:val="zh-Hans" w:bidi="en-US"/>
        </w:rPr>
        <w:t xml:space="preserve">ERNIC </w:t>
      </w:r>
      <w:r>
        <w:rPr>
          <w:lang w:val="zh-Hans" w:bidi="en-US"/>
        </w:rPr>
        <w:t>到</w:t>
      </w:r>
      <w:r>
        <w:rPr>
          <w:lang w:val="zh-Hans" w:bidi="en-US"/>
        </w:rPr>
        <w:t xml:space="preserve"> ERNIC</w:t>
      </w:r>
      <w:r w:rsidR="00FF0C5A">
        <w:rPr>
          <w:lang w:val="zh-Hans" w:bidi="en-US"/>
        </w:rPr>
        <w:t xml:space="preserve"> </w:t>
      </w:r>
      <w:r w:rsidR="00FF0C5A">
        <w:rPr>
          <w:lang w:val="zh-Hans" w:bidi="en-US"/>
        </w:rPr>
        <w:t>设置</w:t>
      </w:r>
      <w:r>
        <w:rPr>
          <w:lang w:val="zh-Hans" w:bidi="en-US"/>
        </w:rPr>
        <w:t>：</w:t>
      </w:r>
      <w:bookmarkEnd w:id="53"/>
    </w:p>
    <w:p w14:paraId="3754F991" w14:textId="77777777" w:rsidR="005C0074" w:rsidRPr="005C0074" w:rsidRDefault="005C0074" w:rsidP="005C0074">
      <w:pPr>
        <w:rPr>
          <w:lang w:bidi="en-US"/>
        </w:rPr>
      </w:pPr>
    </w:p>
    <w:p w14:paraId="2FBF9117" w14:textId="598E896E" w:rsidR="00840988" w:rsidRPr="00A16DD5" w:rsidRDefault="00840988" w:rsidP="00840988">
      <w:pPr>
        <w:ind w:left="720"/>
        <w:rPr>
          <w:lang w:eastAsia="zh-CN"/>
        </w:rPr>
      </w:pPr>
      <w:r w:rsidRPr="00575C11">
        <w:rPr>
          <w:lang w:val="zh-Hans" w:eastAsia="zh-CN"/>
        </w:rPr>
        <w:t>图</w:t>
      </w:r>
      <w:r w:rsidRPr="00575C11">
        <w:rPr>
          <w:lang w:val="zh-Hans" w:eastAsia="zh-CN"/>
        </w:rPr>
        <w:t xml:space="preserve"> </w:t>
      </w:r>
      <w:r w:rsidR="00305FF0">
        <w:rPr>
          <w:lang w:val="zh-Hans" w:eastAsia="zh-CN"/>
        </w:rPr>
        <w:t>5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显示了用于验证参考设计的</w:t>
      </w:r>
      <w:r>
        <w:rPr>
          <w:lang w:val="zh-Hans" w:eastAsia="zh-CN"/>
        </w:rPr>
        <w:t xml:space="preserve"> ERNIC </w:t>
      </w:r>
      <w:r w:rsidR="00DC0832">
        <w:rPr>
          <w:lang w:val="zh-Hans" w:eastAsia="zh-CN"/>
        </w:rPr>
        <w:t>到</w:t>
      </w:r>
      <w:r w:rsidR="00DC0832">
        <w:rPr>
          <w:lang w:val="zh-Hans" w:eastAsia="zh-CN"/>
        </w:rPr>
        <w:t xml:space="preserve"> ERNIC </w:t>
      </w:r>
      <w:r w:rsidR="009F125E">
        <w:rPr>
          <w:lang w:val="zh-Hans" w:eastAsia="zh-CN"/>
        </w:rPr>
        <w:t>测试</w:t>
      </w:r>
      <w:r>
        <w:rPr>
          <w:lang w:val="zh-Hans" w:eastAsia="zh-CN"/>
        </w:rPr>
        <w:t>设置。设置测试平台需要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执行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以下步骤。</w:t>
      </w:r>
    </w:p>
    <w:p w14:paraId="632DD96C" w14:textId="77777777" w:rsidR="00840988" w:rsidRPr="00A16DD5" w:rsidRDefault="00840988" w:rsidP="00840988">
      <w:pPr>
        <w:rPr>
          <w:lang w:eastAsia="zh-CN"/>
        </w:rPr>
      </w:pPr>
    </w:p>
    <w:p w14:paraId="70FAFBAB" w14:textId="6A1B3033" w:rsidR="00840988" w:rsidRDefault="00840988" w:rsidP="00153B57">
      <w:pPr>
        <w:pStyle w:val="af"/>
        <w:numPr>
          <w:ilvl w:val="0"/>
          <w:numId w:val="21"/>
        </w:numPr>
        <w:autoSpaceDE w:val="0"/>
        <w:autoSpaceDN w:val="0"/>
        <w:adjustRightInd w:val="0"/>
        <w:spacing w:after="61"/>
        <w:jc w:val="both"/>
        <w:rPr>
          <w:rFonts w:ascii="Calibri" w:hAnsi="Calibri" w:cs="Calibri"/>
          <w:color w:val="000000"/>
        </w:rPr>
      </w:pPr>
      <w:proofErr w:type="spellStart"/>
      <w:r>
        <w:rPr>
          <w:color w:val="000000"/>
          <w:lang w:val="zh-Hans"/>
        </w:rPr>
        <w:t>在</w:t>
      </w:r>
      <w:r w:rsidR="00004438">
        <w:rPr>
          <w:color w:val="000000"/>
          <w:lang w:val="zh-Hans"/>
        </w:rPr>
        <w:t>主机</w:t>
      </w:r>
      <w:r w:rsidR="00441255">
        <w:rPr>
          <w:color w:val="000000"/>
          <w:lang w:val="zh-Hans"/>
        </w:rPr>
        <w:t>或外部</w:t>
      </w:r>
      <w:proofErr w:type="spellEnd"/>
      <w:r w:rsidR="00441255">
        <w:rPr>
          <w:color w:val="000000"/>
          <w:lang w:val="zh-Hans"/>
        </w:rPr>
        <w:t xml:space="preserve"> PCIe </w:t>
      </w:r>
      <w:proofErr w:type="spellStart"/>
      <w:r w:rsidR="00441255">
        <w:rPr>
          <w:color w:val="000000"/>
          <w:lang w:val="zh-Hans"/>
        </w:rPr>
        <w:t>电源卡</w:t>
      </w:r>
      <w:r>
        <w:rPr>
          <w:color w:val="000000"/>
          <w:lang w:val="zh-Hans"/>
        </w:rPr>
        <w:t>的</w:t>
      </w:r>
      <w:proofErr w:type="spellEnd"/>
      <w:r>
        <w:rPr>
          <w:color w:val="000000"/>
          <w:lang w:val="zh-Hans"/>
        </w:rPr>
        <w:t xml:space="preserve"> PCIe </w:t>
      </w:r>
      <w:proofErr w:type="spellStart"/>
      <w:r>
        <w:rPr>
          <w:color w:val="000000"/>
          <w:lang w:val="zh-Hans"/>
        </w:rPr>
        <w:t>插槽中</w:t>
      </w:r>
      <w:r>
        <w:rPr>
          <w:lang w:val="zh-Hans"/>
        </w:rPr>
        <w:t>插入</w:t>
      </w:r>
      <w:r w:rsidR="00441255">
        <w:rPr>
          <w:color w:val="000000"/>
          <w:lang w:val="zh-Hans"/>
        </w:rPr>
        <w:t>两个</w:t>
      </w:r>
      <w:proofErr w:type="spellEnd"/>
      <w:r w:rsidR="00441255">
        <w:rPr>
          <w:color w:val="000000"/>
          <w:lang w:val="zh-Hans"/>
        </w:rPr>
        <w:t xml:space="preserve"> 250-SoC </w:t>
      </w:r>
      <w:r w:rsidR="00441255">
        <w:rPr>
          <w:color w:val="000000"/>
          <w:lang w:val="zh-Hans"/>
        </w:rPr>
        <w:t>板</w:t>
      </w:r>
      <w:r w:rsidR="00441255">
        <w:rPr>
          <w:color w:val="000000"/>
          <w:lang w:val="zh-Hans"/>
        </w:rPr>
        <w:t xml:space="preserve"> </w:t>
      </w:r>
    </w:p>
    <w:p w14:paraId="4DA616F4" w14:textId="37079CA8" w:rsidR="00673F1F" w:rsidRPr="00891FDB" w:rsidRDefault="00673F1F" w:rsidP="00153B57">
      <w:pPr>
        <w:pStyle w:val="af"/>
        <w:numPr>
          <w:ilvl w:val="0"/>
          <w:numId w:val="21"/>
        </w:numPr>
        <w:autoSpaceDE w:val="0"/>
        <w:autoSpaceDN w:val="0"/>
        <w:adjustRightInd w:val="0"/>
        <w:spacing w:after="61"/>
        <w:jc w:val="both"/>
        <w:rPr>
          <w:rFonts w:ascii="Calibri" w:hAnsi="Calibri" w:cs="Calibri"/>
          <w:color w:val="000000"/>
        </w:rPr>
      </w:pPr>
      <w:r>
        <w:rPr>
          <w:color w:val="000000"/>
          <w:lang w:val="zh-Hans"/>
        </w:rPr>
        <w:t>将</w:t>
      </w:r>
      <w:r>
        <w:rPr>
          <w:color w:val="000000"/>
          <w:lang w:val="zh-Hans"/>
        </w:rPr>
        <w:t xml:space="preserve">  USB </w:t>
      </w:r>
      <w:proofErr w:type="spellStart"/>
      <w:r>
        <w:rPr>
          <w:color w:val="000000"/>
          <w:lang w:val="zh-Hans"/>
        </w:rPr>
        <w:t>电缆</w:t>
      </w:r>
      <w:proofErr w:type="spellEnd"/>
      <w:r>
        <w:rPr>
          <w:color w:val="000000"/>
          <w:lang w:val="zh-Hans"/>
        </w:rPr>
        <w:t>（</w:t>
      </w:r>
      <w:r>
        <w:rPr>
          <w:color w:val="000000"/>
          <w:lang w:val="zh-Hans"/>
        </w:rPr>
        <w:t xml:space="preserve">A </w:t>
      </w:r>
      <w:proofErr w:type="spellStart"/>
      <w:r>
        <w:rPr>
          <w:color w:val="000000"/>
          <w:lang w:val="zh-Hans"/>
        </w:rPr>
        <w:t>型到微型</w:t>
      </w:r>
      <w:proofErr w:type="spellEnd"/>
      <w:r>
        <w:rPr>
          <w:color w:val="000000"/>
          <w:lang w:val="zh-Hans"/>
        </w:rPr>
        <w:t xml:space="preserve"> B</w:t>
      </w:r>
      <w:r>
        <w:rPr>
          <w:color w:val="000000"/>
          <w:lang w:val="zh-Hans"/>
        </w:rPr>
        <w:t>）</w:t>
      </w:r>
      <w:proofErr w:type="spellStart"/>
      <w:r>
        <w:rPr>
          <w:color w:val="000000"/>
          <w:lang w:val="zh-Hans"/>
        </w:rPr>
        <w:t>从运行</w:t>
      </w:r>
      <w:proofErr w:type="spellEnd"/>
      <w:r>
        <w:rPr>
          <w:color w:val="000000"/>
          <w:lang w:val="zh-Hans"/>
        </w:rPr>
        <w:t xml:space="preserve"> Vivado </w:t>
      </w:r>
      <w:r w:rsidR="00441255">
        <w:rPr>
          <w:lang w:val="zh-Hans"/>
        </w:rPr>
        <w:t xml:space="preserve"> </w:t>
      </w:r>
      <w:r w:rsidR="00441255">
        <w:rPr>
          <w:lang w:val="zh-Hans"/>
        </w:rPr>
        <w:t>的</w:t>
      </w:r>
      <w:r w:rsidR="00441255">
        <w:rPr>
          <w:lang w:val="zh-Hans"/>
        </w:rPr>
        <w:t xml:space="preserve"> PC </w:t>
      </w:r>
      <w:proofErr w:type="spellStart"/>
      <w:r w:rsidR="00441255">
        <w:rPr>
          <w:lang w:val="zh-Hans"/>
        </w:rPr>
        <w:t>连接到</w:t>
      </w:r>
      <w:proofErr w:type="spellEnd"/>
      <w:r w:rsidR="00441255">
        <w:rPr>
          <w:lang w:val="zh-Hans"/>
        </w:rPr>
        <w:t xml:space="preserve"> </w:t>
      </w:r>
      <w:r w:rsidR="00441255">
        <w:rPr>
          <w:color w:val="000000"/>
          <w:lang w:val="zh-Hans"/>
        </w:rPr>
        <w:t xml:space="preserve">250 </w:t>
      </w:r>
      <w:r w:rsidR="00441255">
        <w:rPr>
          <w:color w:val="000000"/>
          <w:lang w:val="zh-Hans"/>
        </w:rPr>
        <w:t>个</w:t>
      </w:r>
      <w:r w:rsidR="00441255">
        <w:rPr>
          <w:color w:val="000000"/>
          <w:lang w:val="zh-Hans"/>
        </w:rPr>
        <w:t xml:space="preserve"> SoC </w:t>
      </w:r>
      <w:r w:rsidR="00441255">
        <w:rPr>
          <w:color w:val="000000"/>
          <w:lang w:val="zh-Hans"/>
        </w:rPr>
        <w:t>板。</w:t>
      </w:r>
    </w:p>
    <w:p w14:paraId="56601DE1" w14:textId="77777777" w:rsidR="00213FCA" w:rsidRDefault="00213FCA" w:rsidP="00213FCA">
      <w:pPr>
        <w:pStyle w:val="af"/>
        <w:autoSpaceDE w:val="0"/>
        <w:autoSpaceDN w:val="0"/>
        <w:adjustRightInd w:val="0"/>
        <w:spacing w:after="61"/>
        <w:ind w:left="1440"/>
        <w:jc w:val="both"/>
        <w:rPr>
          <w:rFonts w:ascii="Calibri" w:hAnsi="Calibri" w:cs="Calibri"/>
          <w:color w:val="000000"/>
        </w:rPr>
      </w:pPr>
    </w:p>
    <w:p w14:paraId="769353AD" w14:textId="737B25A5" w:rsidR="00840988" w:rsidRDefault="00840988" w:rsidP="00153B57">
      <w:pPr>
        <w:pStyle w:val="af"/>
        <w:numPr>
          <w:ilvl w:val="0"/>
          <w:numId w:val="21"/>
        </w:numPr>
        <w:autoSpaceDE w:val="0"/>
        <w:autoSpaceDN w:val="0"/>
        <w:adjustRightInd w:val="0"/>
        <w:spacing w:after="61"/>
        <w:jc w:val="both"/>
        <w:rPr>
          <w:rFonts w:ascii="Calibri" w:hAnsi="Calibri" w:cs="Calibri"/>
          <w:color w:val="000000"/>
        </w:rPr>
      </w:pPr>
      <w:r w:rsidRPr="00054450">
        <w:rPr>
          <w:color w:val="000000"/>
          <w:lang w:val="zh-Hans"/>
        </w:rPr>
        <w:t>使用</w:t>
      </w:r>
      <w:r w:rsidRPr="00054450">
        <w:rPr>
          <w:color w:val="000000"/>
          <w:lang w:val="zh-Hans"/>
        </w:rPr>
        <w:t xml:space="preserve"> 100G </w:t>
      </w:r>
      <w:r w:rsidRPr="00054450">
        <w:rPr>
          <w:color w:val="000000"/>
          <w:lang w:val="zh-Hans"/>
        </w:rPr>
        <w:t>以太网电缆将一个</w:t>
      </w:r>
      <w:r w:rsidRPr="00054450">
        <w:rPr>
          <w:color w:val="000000"/>
          <w:lang w:val="zh-Hans"/>
        </w:rPr>
        <w:t xml:space="preserve"> 250-SoC QSFP 100G </w:t>
      </w:r>
      <w:r w:rsidRPr="00054450">
        <w:rPr>
          <w:color w:val="000000"/>
          <w:lang w:val="zh-Hans"/>
        </w:rPr>
        <w:t>端口连接到</w:t>
      </w:r>
      <w:r w:rsidR="00450B2A">
        <w:rPr>
          <w:color w:val="000000"/>
          <w:lang w:val="zh-Hans"/>
        </w:rPr>
        <w:t>另一个</w:t>
      </w:r>
      <w:r w:rsidR="00450B2A">
        <w:rPr>
          <w:color w:val="000000"/>
          <w:lang w:val="zh-Hans"/>
        </w:rPr>
        <w:t xml:space="preserve"> </w:t>
      </w:r>
      <w:r w:rsidR="00441255">
        <w:rPr>
          <w:color w:val="000000"/>
          <w:lang w:val="zh-Hans"/>
        </w:rPr>
        <w:t xml:space="preserve">250-SoC </w:t>
      </w:r>
      <w:r w:rsidR="005B7D49">
        <w:rPr>
          <w:color w:val="000000"/>
          <w:lang w:val="zh-Hans"/>
        </w:rPr>
        <w:t>的</w:t>
      </w:r>
      <w:r w:rsidR="00441255">
        <w:rPr>
          <w:color w:val="000000"/>
          <w:lang w:val="zh-Hans"/>
        </w:rPr>
        <w:t xml:space="preserve"> </w:t>
      </w:r>
      <w:r>
        <w:rPr>
          <w:color w:val="000000"/>
          <w:lang w:val="zh-Hans"/>
        </w:rPr>
        <w:t xml:space="preserve">100G </w:t>
      </w:r>
      <w:r>
        <w:rPr>
          <w:color w:val="000000"/>
          <w:lang w:val="zh-Hans"/>
        </w:rPr>
        <w:t>端口</w:t>
      </w:r>
      <w:r>
        <w:rPr>
          <w:color w:val="000000"/>
          <w:lang w:val="zh-Hans"/>
        </w:rPr>
        <w:t xml:space="preserve"> </w:t>
      </w:r>
      <w:r w:rsidR="00450B2A">
        <w:rPr>
          <w:color w:val="000000"/>
          <w:lang w:val="zh-Hans"/>
        </w:rPr>
        <w:t xml:space="preserve"> </w:t>
      </w:r>
      <w:r w:rsidR="00441255">
        <w:rPr>
          <w:color w:val="000000"/>
          <w:lang w:val="zh-Hans"/>
        </w:rPr>
        <w:t xml:space="preserve"> </w:t>
      </w:r>
    </w:p>
    <w:p w14:paraId="122A7E01" w14:textId="600C6541" w:rsidR="007F6A2A" w:rsidRDefault="00862562" w:rsidP="008D2001">
      <w:pPr>
        <w:keepNext/>
        <w:autoSpaceDE w:val="0"/>
        <w:autoSpaceDN w:val="0"/>
        <w:adjustRightInd w:val="0"/>
        <w:spacing w:after="61"/>
        <w:jc w:val="right"/>
      </w:pPr>
      <w:r>
        <w:rPr>
          <w:noProof/>
        </w:rPr>
        <w:drawing>
          <wp:inline distT="0" distB="0" distL="0" distR="0" wp14:anchorId="5A4F70C8" wp14:editId="23DB7D53">
            <wp:extent cx="4967021" cy="279533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695" cy="280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705C" w14:textId="46C13A75" w:rsidR="00D9244B" w:rsidRPr="00891FDB" w:rsidRDefault="0046078C" w:rsidP="0046078C">
      <w:pPr>
        <w:pStyle w:val="a8"/>
        <w:ind w:left="2880" w:firstLine="720"/>
        <w:rPr>
          <w:sz w:val="20"/>
          <w:szCs w:val="20"/>
        </w:rPr>
      </w:pPr>
      <w:bookmarkStart w:id="54" w:name="_Toc79153052"/>
      <w:r w:rsidRPr="0046078C">
        <w:rPr>
          <w:sz w:val="22"/>
          <w:szCs w:val="22"/>
          <w:lang w:val="zh-Hans"/>
        </w:rPr>
        <w:t xml:space="preserve">图 </w:t>
      </w:r>
      <w:r w:rsidRPr="0046078C">
        <w:rPr>
          <w:sz w:val="22"/>
          <w:szCs w:val="22"/>
          <w:lang w:val="zh-Hans"/>
        </w:rPr>
        <w:fldChar w:fldCharType="begin"/>
      </w:r>
      <w:r w:rsidRPr="0046078C">
        <w:rPr>
          <w:sz w:val="22"/>
          <w:szCs w:val="22"/>
          <w:lang w:val="zh-Hans"/>
        </w:rPr>
        <w:instrText xml:space="preserve"> SEQ Figure \* ARABIC </w:instrText>
      </w:r>
      <w:r w:rsidRPr="0046078C">
        <w:rPr>
          <w:sz w:val="22"/>
          <w:szCs w:val="22"/>
          <w:lang w:val="zh-Hans"/>
        </w:rPr>
        <w:fldChar w:fldCharType="separate"/>
      </w:r>
      <w:r w:rsidR="009637D7">
        <w:rPr>
          <w:noProof/>
          <w:sz w:val="22"/>
          <w:szCs w:val="22"/>
          <w:lang w:val="zh-Hans"/>
        </w:rPr>
        <w:t>6</w:t>
      </w:r>
      <w:r w:rsidRPr="0046078C">
        <w:rPr>
          <w:sz w:val="22"/>
          <w:szCs w:val="22"/>
          <w:lang w:val="zh-Hans"/>
        </w:rPr>
        <w:fldChar w:fldCharType="end"/>
      </w:r>
      <w:r w:rsidR="007F6A2A" w:rsidRPr="0046078C">
        <w:rPr>
          <w:sz w:val="22"/>
          <w:szCs w:val="22"/>
          <w:lang w:val="zh-Hans"/>
        </w:rPr>
        <w:t>：</w:t>
      </w:r>
      <w:r>
        <w:rPr>
          <w:lang w:val="zh-Hans"/>
        </w:rPr>
        <w:t xml:space="preserve">ERNIC </w:t>
      </w:r>
      <w:r w:rsidR="007F6A2A" w:rsidRPr="00891FDB">
        <w:rPr>
          <w:sz w:val="20"/>
          <w:szCs w:val="20"/>
          <w:lang w:val="zh-Hans"/>
        </w:rPr>
        <w:t xml:space="preserve"> 到 ERNIC 的设置</w:t>
      </w:r>
      <w:bookmarkEnd w:id="54"/>
    </w:p>
    <w:p w14:paraId="74D837FA" w14:textId="1F68A3D9" w:rsidR="00C03AC4" w:rsidRDefault="00C03AC4" w:rsidP="00C03AC4">
      <w:pPr>
        <w:pStyle w:val="3"/>
        <w:rPr>
          <w:lang w:eastAsia="zh-CN" w:bidi="en-US"/>
        </w:rPr>
      </w:pPr>
      <w:bookmarkStart w:id="55" w:name="_Toc59101493"/>
      <w:r>
        <w:rPr>
          <w:lang w:val="zh-Hans" w:eastAsia="zh-CN" w:bidi="en-US"/>
        </w:rPr>
        <w:t>通过交换机进行</w:t>
      </w:r>
      <w:r>
        <w:rPr>
          <w:lang w:val="zh-Hans" w:eastAsia="zh-CN" w:bidi="en-US"/>
        </w:rPr>
        <w:t xml:space="preserve"> ERNIC </w:t>
      </w:r>
      <w:r>
        <w:rPr>
          <w:lang w:val="zh-Hans" w:eastAsia="zh-CN" w:bidi="en-US"/>
        </w:rPr>
        <w:t>连接</w:t>
      </w:r>
      <w:bookmarkEnd w:id="55"/>
    </w:p>
    <w:p w14:paraId="0C6286FD" w14:textId="4CA71224" w:rsidR="008427BC" w:rsidRDefault="008427BC" w:rsidP="00F728EB">
      <w:pPr>
        <w:ind w:left="720"/>
        <w:rPr>
          <w:lang w:eastAsia="zh-CN" w:bidi="en-US"/>
        </w:rPr>
      </w:pPr>
      <w:r>
        <w:rPr>
          <w:lang w:val="zh-Hans" w:eastAsia="zh-CN" w:bidi="en-US"/>
        </w:rPr>
        <w:t>为了方便多个</w:t>
      </w:r>
      <w:r>
        <w:rPr>
          <w:lang w:val="zh-Hans" w:eastAsia="zh-CN" w:bidi="en-US"/>
        </w:rPr>
        <w:t xml:space="preserve"> ERNI</w:t>
      </w:r>
      <w:r w:rsidR="00111F27">
        <w:rPr>
          <w:lang w:val="zh-Hans" w:eastAsia="zh-CN" w:bidi="en-US"/>
        </w:rPr>
        <w:t>C</w:t>
      </w:r>
      <w:r>
        <w:rPr>
          <w:lang w:val="zh-Hans" w:eastAsia="zh-CN" w:bidi="en-US"/>
        </w:rPr>
        <w:t>相互通信和</w:t>
      </w:r>
      <w:r w:rsidR="00111F27">
        <w:rPr>
          <w:lang w:val="zh-Hans" w:eastAsia="zh-CN" w:bidi="en-US"/>
        </w:rPr>
        <w:t>/</w:t>
      </w:r>
      <w:r w:rsidR="00111F27">
        <w:rPr>
          <w:lang w:val="zh-Hans" w:eastAsia="zh-CN" w:bidi="en-US"/>
        </w:rPr>
        <w:t>或</w:t>
      </w:r>
      <w:r w:rsidR="00111F27">
        <w:rPr>
          <w:lang w:val="zh-Hans" w:eastAsia="zh-CN" w:bidi="en-US"/>
        </w:rPr>
        <w:t xml:space="preserve"> </w:t>
      </w:r>
      <w:r>
        <w:rPr>
          <w:lang w:val="zh-Hans" w:eastAsia="zh-CN" w:bidi="en-US"/>
        </w:rPr>
        <w:t>与其他</w:t>
      </w:r>
      <w:r>
        <w:rPr>
          <w:lang w:val="zh-Hans" w:eastAsia="zh-CN" w:bidi="en-US"/>
        </w:rPr>
        <w:t xml:space="preserve"> RNIC </w:t>
      </w:r>
      <w:r>
        <w:rPr>
          <w:lang w:val="zh-Hans" w:eastAsia="zh-CN" w:bidi="en-US"/>
        </w:rPr>
        <w:t>通信，需要一个交换机。</w:t>
      </w:r>
      <w:r w:rsidR="00111F27">
        <w:rPr>
          <w:lang w:val="zh-Hans" w:eastAsia="zh-CN" w:bidi="en-US"/>
        </w:rPr>
        <w:t xml:space="preserve"> </w:t>
      </w:r>
      <w:r w:rsidR="00111F27">
        <w:rPr>
          <w:lang w:val="zh-Hans" w:eastAsia="zh-CN" w:bidi="en-US"/>
        </w:rPr>
        <w:t>下图显示了一个示例配置。</w:t>
      </w:r>
      <w:r w:rsidR="00111F27">
        <w:rPr>
          <w:lang w:val="zh-Hans" w:eastAsia="zh-CN" w:bidi="en-US"/>
        </w:rPr>
        <w:t xml:space="preserve"> </w:t>
      </w:r>
      <w:r w:rsidR="00FE053A">
        <w:rPr>
          <w:lang w:val="zh-Hans" w:eastAsia="zh-CN" w:bidi="en-US"/>
        </w:rPr>
        <w:t>以下步骤描述了测试台的准备工作。</w:t>
      </w:r>
    </w:p>
    <w:p w14:paraId="5EB09225" w14:textId="01E1D6C4" w:rsidR="00FE053A" w:rsidRDefault="00114FBA" w:rsidP="00153B57">
      <w:pPr>
        <w:pStyle w:val="af"/>
        <w:numPr>
          <w:ilvl w:val="0"/>
          <w:numId w:val="22"/>
        </w:numPr>
        <w:rPr>
          <w:lang w:bidi="en-US"/>
        </w:rPr>
      </w:pPr>
      <w:r>
        <w:rPr>
          <w:lang w:val="zh-Hans" w:bidi="en-US"/>
        </w:rPr>
        <w:t>将</w:t>
      </w:r>
      <w:r>
        <w:rPr>
          <w:lang w:val="zh-Hans" w:bidi="en-US"/>
        </w:rPr>
        <w:t xml:space="preserve"> </w:t>
      </w:r>
      <w:r w:rsidR="00111F27">
        <w:rPr>
          <w:lang w:val="zh-Hans" w:bidi="en-US"/>
        </w:rPr>
        <w:t xml:space="preserve">250-SoC </w:t>
      </w:r>
      <w:r>
        <w:rPr>
          <w:lang w:val="zh-Hans"/>
        </w:rPr>
        <w:t xml:space="preserve"> </w:t>
      </w:r>
      <w:proofErr w:type="spellStart"/>
      <w:r>
        <w:rPr>
          <w:lang w:val="zh-Hans"/>
        </w:rPr>
        <w:t>插入服务器计算机</w:t>
      </w:r>
      <w:r>
        <w:rPr>
          <w:lang w:val="zh-Hans" w:bidi="en-US"/>
        </w:rPr>
        <w:t>的</w:t>
      </w:r>
      <w:proofErr w:type="spellEnd"/>
      <w:r>
        <w:rPr>
          <w:lang w:val="zh-Hans" w:bidi="en-US"/>
        </w:rPr>
        <w:t xml:space="preserve"> PCIe </w:t>
      </w:r>
      <w:proofErr w:type="spellStart"/>
      <w:r>
        <w:rPr>
          <w:lang w:val="zh-Hans" w:bidi="en-US"/>
        </w:rPr>
        <w:t>插槽</w:t>
      </w:r>
      <w:r w:rsidR="00111F27">
        <w:rPr>
          <w:lang w:val="zh-Hans" w:bidi="en-US"/>
        </w:rPr>
        <w:t>或使用外部</w:t>
      </w:r>
      <w:proofErr w:type="spellEnd"/>
      <w:r w:rsidR="00111F27">
        <w:rPr>
          <w:lang w:val="zh-Hans" w:bidi="en-US"/>
        </w:rPr>
        <w:t xml:space="preserve"> PCI </w:t>
      </w:r>
      <w:proofErr w:type="spellStart"/>
      <w:r w:rsidR="00111F27">
        <w:rPr>
          <w:lang w:val="zh-Hans" w:bidi="en-US"/>
        </w:rPr>
        <w:t>电源卡</w:t>
      </w:r>
      <w:proofErr w:type="spellEnd"/>
    </w:p>
    <w:p w14:paraId="628443B3" w14:textId="11D8F32D" w:rsidR="00114FBA" w:rsidRDefault="0000315A" w:rsidP="00153B57">
      <w:pPr>
        <w:pStyle w:val="af"/>
        <w:numPr>
          <w:ilvl w:val="0"/>
          <w:numId w:val="22"/>
        </w:numPr>
        <w:rPr>
          <w:lang w:bidi="en-US"/>
        </w:rPr>
      </w:pPr>
      <w:r>
        <w:rPr>
          <w:lang w:val="zh-Hans" w:bidi="en-US"/>
        </w:rPr>
        <w:t>将美兰诺</w:t>
      </w:r>
      <w:r>
        <w:rPr>
          <w:lang w:val="zh-Hans" w:bidi="en-US"/>
        </w:rPr>
        <w:t xml:space="preserve"> </w:t>
      </w:r>
      <w:r w:rsidR="006B5EB8">
        <w:rPr>
          <w:lang w:val="zh-Hans" w:bidi="en-US"/>
        </w:rPr>
        <w:t xml:space="preserve">RNIC </w:t>
      </w:r>
      <w:r>
        <w:rPr>
          <w:lang w:val="zh-Hans"/>
        </w:rPr>
        <w:t xml:space="preserve"> </w:t>
      </w:r>
      <w:r>
        <w:rPr>
          <w:lang w:val="zh-Hans"/>
        </w:rPr>
        <w:t>插入</w:t>
      </w:r>
      <w:r>
        <w:rPr>
          <w:lang w:val="zh-Hans"/>
        </w:rPr>
        <w:t xml:space="preserve"> </w:t>
      </w:r>
      <w:r>
        <w:rPr>
          <w:lang w:val="zh-Hans" w:bidi="en-US"/>
        </w:rPr>
        <w:t xml:space="preserve">PCIe </w:t>
      </w:r>
      <w:r>
        <w:rPr>
          <w:lang w:val="zh-Hans" w:bidi="en-US"/>
        </w:rPr>
        <w:t>插槽</w:t>
      </w:r>
    </w:p>
    <w:p w14:paraId="226C82CB" w14:textId="34DBB4BC" w:rsidR="00C61AE0" w:rsidRDefault="00983F7E" w:rsidP="00153B57">
      <w:pPr>
        <w:pStyle w:val="af"/>
        <w:numPr>
          <w:ilvl w:val="0"/>
          <w:numId w:val="22"/>
        </w:numPr>
        <w:rPr>
          <w:lang w:bidi="en-US"/>
        </w:rPr>
      </w:pPr>
      <w:r>
        <w:rPr>
          <w:lang w:val="zh-Hans" w:bidi="en-US"/>
        </w:rPr>
        <w:t>将所有</w:t>
      </w:r>
      <w:r>
        <w:rPr>
          <w:lang w:val="zh-Hans" w:bidi="en-US"/>
        </w:rPr>
        <w:t xml:space="preserve"> </w:t>
      </w:r>
      <w:r w:rsidR="00111F27">
        <w:rPr>
          <w:lang w:val="zh-Hans" w:bidi="en-US"/>
        </w:rPr>
        <w:t xml:space="preserve">250-SoC </w:t>
      </w:r>
      <w:r w:rsidR="00111F27">
        <w:rPr>
          <w:lang w:val="zh-Hans" w:bidi="en-US"/>
        </w:rPr>
        <w:t>板</w:t>
      </w:r>
      <w:r>
        <w:rPr>
          <w:lang w:val="zh-Hans"/>
        </w:rPr>
        <w:t>的</w:t>
      </w:r>
      <w:r>
        <w:rPr>
          <w:lang w:val="zh-Hans"/>
        </w:rPr>
        <w:t xml:space="preserve"> QSFP 28 </w:t>
      </w:r>
      <w:r>
        <w:rPr>
          <w:lang w:val="zh-Hans"/>
        </w:rPr>
        <w:t>端口</w:t>
      </w:r>
      <w:r>
        <w:rPr>
          <w:lang w:val="zh-Hans" w:bidi="en-US"/>
        </w:rPr>
        <w:t>和所有</w:t>
      </w:r>
      <w:r>
        <w:rPr>
          <w:lang w:val="zh-Hans" w:bidi="en-US"/>
        </w:rPr>
        <w:t xml:space="preserve"> Mellanox RNIC </w:t>
      </w:r>
      <w:r>
        <w:rPr>
          <w:lang w:val="zh-Hans" w:bidi="en-US"/>
        </w:rPr>
        <w:t>端口连接到</w:t>
      </w:r>
      <w:r>
        <w:rPr>
          <w:lang w:val="zh-Hans" w:bidi="en-US"/>
        </w:rPr>
        <w:t xml:space="preserve"> 100Gbps </w:t>
      </w:r>
      <w:r>
        <w:rPr>
          <w:lang w:val="zh-Hans" w:bidi="en-US"/>
        </w:rPr>
        <w:t>交换机</w:t>
      </w:r>
    </w:p>
    <w:p w14:paraId="6BB16351" w14:textId="77777777" w:rsidR="005B6126" w:rsidRDefault="005B6126" w:rsidP="005B6126">
      <w:pPr>
        <w:rPr>
          <w:lang w:bidi="en-US"/>
        </w:rPr>
      </w:pPr>
    </w:p>
    <w:p w14:paraId="713DB557" w14:textId="2FA30219" w:rsidR="006D5C30" w:rsidRDefault="0075146B" w:rsidP="00272BBC">
      <w:pPr>
        <w:ind w:left="720"/>
        <w:jc w:val="center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58102299" wp14:editId="5F31A2F8">
            <wp:extent cx="2907323" cy="26107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70" cy="26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110E" w14:textId="295C1277" w:rsidR="00410660" w:rsidRPr="00891FDB" w:rsidRDefault="0046078C" w:rsidP="00297BE5">
      <w:pPr>
        <w:pStyle w:val="a8"/>
        <w:ind w:left="1440" w:firstLine="720"/>
        <w:jc w:val="center"/>
        <w:rPr>
          <w:sz w:val="20"/>
          <w:szCs w:val="20"/>
          <w:lang w:eastAsia="zh-CN"/>
        </w:rPr>
      </w:pPr>
      <w:bookmarkStart w:id="56" w:name="_Toc79153053"/>
      <w:r w:rsidRPr="0046078C">
        <w:rPr>
          <w:sz w:val="22"/>
          <w:szCs w:val="22"/>
          <w:lang w:val="zh-Hans" w:eastAsia="zh-CN"/>
        </w:rPr>
        <w:t xml:space="preserve">图 </w:t>
      </w:r>
      <w:r w:rsidRPr="0046078C">
        <w:rPr>
          <w:sz w:val="22"/>
          <w:szCs w:val="22"/>
          <w:lang w:val="zh-Hans"/>
        </w:rPr>
        <w:fldChar w:fldCharType="begin"/>
      </w:r>
      <w:r w:rsidRPr="0046078C">
        <w:rPr>
          <w:sz w:val="22"/>
          <w:szCs w:val="22"/>
          <w:lang w:val="zh-Hans" w:eastAsia="zh-CN"/>
        </w:rPr>
        <w:instrText xml:space="preserve"> SEQ Figure \* ARABIC </w:instrText>
      </w:r>
      <w:r w:rsidRPr="0046078C">
        <w:rPr>
          <w:sz w:val="22"/>
          <w:szCs w:val="22"/>
          <w:lang w:val="zh-Hans"/>
        </w:rPr>
        <w:fldChar w:fldCharType="separate"/>
      </w:r>
      <w:r w:rsidR="009637D7">
        <w:rPr>
          <w:noProof/>
          <w:sz w:val="22"/>
          <w:szCs w:val="22"/>
          <w:lang w:val="zh-Hans" w:eastAsia="zh-CN"/>
        </w:rPr>
        <w:t>7</w:t>
      </w:r>
      <w:r w:rsidRPr="0046078C">
        <w:rPr>
          <w:sz w:val="22"/>
          <w:szCs w:val="22"/>
          <w:lang w:val="zh-Hans"/>
        </w:rPr>
        <w:fldChar w:fldCharType="end"/>
      </w:r>
      <w:r w:rsidR="006D5C30" w:rsidRPr="0046078C">
        <w:rPr>
          <w:sz w:val="22"/>
          <w:szCs w:val="22"/>
          <w:lang w:val="zh-Hans" w:eastAsia="zh-CN"/>
        </w:rPr>
        <w:t>：</w:t>
      </w:r>
      <w:r w:rsidR="006D5C30" w:rsidRPr="00891FDB">
        <w:rPr>
          <w:sz w:val="20"/>
          <w:szCs w:val="20"/>
          <w:lang w:val="zh-Hans" w:eastAsia="zh-CN"/>
        </w:rPr>
        <w:t xml:space="preserve"> 通过开关连接到其他 RNIC 的 ERNIC</w:t>
      </w:r>
      <w:bookmarkEnd w:id="56"/>
    </w:p>
    <w:p w14:paraId="0A6531CD" w14:textId="7B21577D" w:rsidR="00E44813" w:rsidRDefault="000468FB" w:rsidP="00891FDB">
      <w:pPr>
        <w:pStyle w:val="2"/>
        <w:rPr>
          <w:rStyle w:val="10"/>
          <w:b/>
          <w:bCs/>
          <w:sz w:val="24"/>
          <w:lang w:bidi="en-US"/>
        </w:rPr>
      </w:pPr>
      <w:bookmarkStart w:id="57" w:name="_Toc32581104"/>
      <w:bookmarkStart w:id="58" w:name="_Toc59101494"/>
      <w:r>
        <w:rPr>
          <w:rStyle w:val="10"/>
          <w:b/>
          <w:bCs/>
          <w:sz w:val="24"/>
          <w:lang w:val="zh-Hans"/>
        </w:rPr>
        <w:t>250 SoC</w:t>
      </w:r>
      <w:r w:rsidR="00E44813" w:rsidRPr="0054538A">
        <w:rPr>
          <w:rStyle w:val="10"/>
          <w:b/>
          <w:bCs/>
          <w:sz w:val="24"/>
          <w:lang w:val="zh-Hans"/>
        </w:rPr>
        <w:t xml:space="preserve"> </w:t>
      </w:r>
      <w:r w:rsidR="00E44813" w:rsidRPr="0054538A">
        <w:rPr>
          <w:rStyle w:val="10"/>
          <w:b/>
          <w:bCs/>
          <w:sz w:val="24"/>
          <w:lang w:val="zh-Hans"/>
        </w:rPr>
        <w:t>板启动</w:t>
      </w:r>
      <w:bookmarkEnd w:id="57"/>
      <w:bookmarkEnd w:id="58"/>
    </w:p>
    <w:p w14:paraId="67343AF8" w14:textId="77777777" w:rsidR="00E44813" w:rsidRPr="00710EFD" w:rsidRDefault="00E44813" w:rsidP="00E44813"/>
    <w:p w14:paraId="59C73075" w14:textId="31498C97" w:rsidR="00E44813" w:rsidRDefault="00F17628" w:rsidP="00F728EB">
      <w:pPr>
        <w:ind w:left="720"/>
        <w:rPr>
          <w:lang w:eastAsia="zh-CN"/>
        </w:rPr>
      </w:pPr>
      <w:r>
        <w:rPr>
          <w:lang w:val="zh-Hans" w:eastAsia="zh-CN"/>
        </w:rPr>
        <w:t>以下步骤描述了使用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参考设计硬件和软件配置和启动</w:t>
      </w:r>
      <w:r>
        <w:rPr>
          <w:lang w:val="zh-Hans" w:eastAsia="zh-CN"/>
        </w:rPr>
        <w:t xml:space="preserve"> 250-SoC </w:t>
      </w:r>
      <w:r>
        <w:rPr>
          <w:lang w:val="zh-Hans" w:eastAsia="zh-CN"/>
        </w:rPr>
        <w:t>板的过程</w:t>
      </w:r>
    </w:p>
    <w:p w14:paraId="499AD5B7" w14:textId="77777777" w:rsidR="00E44813" w:rsidRPr="005B25A6" w:rsidRDefault="00E44813" w:rsidP="00E44813">
      <w:pPr>
        <w:ind w:left="720"/>
        <w:rPr>
          <w:lang w:eastAsia="zh-CN"/>
        </w:rPr>
      </w:pPr>
    </w:p>
    <w:bookmarkEnd w:id="46"/>
    <w:p w14:paraId="5405A5D2" w14:textId="5EF56D45" w:rsidR="00E44813" w:rsidRDefault="00E44813" w:rsidP="00153B57">
      <w:pPr>
        <w:pStyle w:val="af"/>
        <w:numPr>
          <w:ilvl w:val="0"/>
          <w:numId w:val="10"/>
        </w:numPr>
        <w:rPr>
          <w:lang w:eastAsia="zh-CN"/>
        </w:rPr>
      </w:pPr>
      <w:r w:rsidRPr="00553606">
        <w:rPr>
          <w:lang w:val="zh-Hans" w:eastAsia="zh-CN"/>
        </w:rPr>
        <w:t xml:space="preserve"> </w:t>
      </w:r>
      <w:r w:rsidRPr="00553606">
        <w:rPr>
          <w:lang w:val="zh-Hans" w:eastAsia="zh-Hans"/>
        </w:rPr>
        <w:t>在</w:t>
      </w:r>
      <w:r w:rsidRPr="00553606">
        <w:rPr>
          <w:lang w:val="zh-Hans" w:eastAsia="zh-Hans"/>
        </w:rPr>
        <w:t xml:space="preserve"> PC </w:t>
      </w:r>
      <w:r w:rsidRPr="00553606">
        <w:rPr>
          <w:lang w:val="zh-Hans" w:eastAsia="zh-Hans"/>
        </w:rPr>
        <w:t>上运行</w:t>
      </w:r>
      <w:r w:rsidRPr="00553606">
        <w:rPr>
          <w:lang w:val="zh-Hans" w:eastAsia="zh-Hans"/>
        </w:rPr>
        <w:t xml:space="preserve"> Vivado </w:t>
      </w:r>
      <w:r w:rsidRPr="00553606">
        <w:rPr>
          <w:lang w:val="zh-Hans" w:eastAsia="zh-Hans"/>
        </w:rPr>
        <w:t>外壳，从</w:t>
      </w:r>
      <w:r w:rsidRPr="00553606">
        <w:rPr>
          <w:lang w:val="zh-Hans" w:eastAsia="zh-Hans"/>
        </w:rPr>
        <w:t xml:space="preserve"> Vivado </w:t>
      </w:r>
      <w:r w:rsidRPr="00553606">
        <w:rPr>
          <w:lang w:val="zh-Hans" w:eastAsia="zh-Hans"/>
        </w:rPr>
        <w:t>安装。例如，</w:t>
      </w:r>
      <w:r w:rsidRPr="00553606">
        <w:rPr>
          <w:lang w:val="zh-Hans" w:eastAsia="zh-Hans"/>
        </w:rPr>
        <w:t>Vivado 20 21</w:t>
      </w:r>
      <w:r w:rsidR="00F138B8">
        <w:rPr>
          <w:lang w:val="zh-Hans" w:eastAsia="zh-Hans"/>
        </w:rPr>
        <w:t>。在</w:t>
      </w:r>
      <w:r w:rsidR="00F138B8">
        <w:rPr>
          <w:lang w:val="zh-Hans" w:eastAsia="zh-Hans"/>
        </w:rPr>
        <w:t xml:space="preserve"> Windows 10 </w:t>
      </w:r>
      <w:r w:rsidR="00F138B8">
        <w:rPr>
          <w:lang w:val="zh-Hans" w:eastAsia="zh-Hans"/>
        </w:rPr>
        <w:t>上安装</w:t>
      </w:r>
      <w:r w:rsidR="00F138B8">
        <w:rPr>
          <w:lang w:val="zh-Hans" w:eastAsia="zh-Hans"/>
        </w:rPr>
        <w:t xml:space="preserve"> 1</w:t>
      </w:r>
      <w:r w:rsidR="00F138B8">
        <w:rPr>
          <w:lang w:val="zh-Hans" w:eastAsia="zh-Hans"/>
        </w:rPr>
        <w:t>，搜索</w:t>
      </w:r>
      <w:r w:rsidR="00F138B8">
        <w:rPr>
          <w:lang w:val="zh-Hans" w:eastAsia="zh-Hans"/>
        </w:rPr>
        <w:t xml:space="preserve"> Vivado 20 21</w:t>
      </w:r>
      <w:r w:rsidR="00F138B8">
        <w:rPr>
          <w:lang w:val="zh-Hans" w:eastAsia="zh-Hans"/>
        </w:rPr>
        <w:t>。</w:t>
      </w:r>
      <w:r w:rsidR="00F138B8">
        <w:rPr>
          <w:lang w:val="zh-Hans" w:eastAsia="zh-CN"/>
        </w:rPr>
        <w:t>1 Tcl</w:t>
      </w:r>
      <w:r w:rsidR="00F138B8">
        <w:rPr>
          <w:lang w:val="zh-Hans" w:eastAsia="zh-CN"/>
        </w:rPr>
        <w:t>外壳，然后双击以打开外壳。在</w:t>
      </w:r>
      <w:r w:rsidR="00F138B8">
        <w:rPr>
          <w:lang w:val="zh-Hans" w:eastAsia="zh-CN"/>
        </w:rPr>
        <w:t xml:space="preserve"> shell </w:t>
      </w:r>
      <w:r w:rsidR="00F138B8">
        <w:rPr>
          <w:lang w:val="zh-Hans" w:eastAsia="zh-CN"/>
        </w:rPr>
        <w:t>提示符下，键入</w:t>
      </w:r>
      <w:r w:rsidR="00F138B8">
        <w:rPr>
          <w:lang w:val="zh-Hans" w:eastAsia="zh-CN"/>
        </w:rPr>
        <w:t>“xsdb”</w:t>
      </w:r>
      <w:r w:rsidR="00F138B8">
        <w:rPr>
          <w:lang w:val="zh-Hans" w:eastAsia="zh-CN"/>
        </w:rPr>
        <w:t>以进入</w:t>
      </w:r>
      <w:r w:rsidR="00F138B8">
        <w:rPr>
          <w:lang w:val="zh-Hans" w:eastAsia="zh-CN"/>
        </w:rPr>
        <w:t xml:space="preserve"> xsdb </w:t>
      </w:r>
      <w:r w:rsidR="00F138B8">
        <w:rPr>
          <w:lang w:val="zh-Hans" w:eastAsia="zh-CN"/>
        </w:rPr>
        <w:t>提示符。下图显示了在</w:t>
      </w:r>
      <w:r w:rsidR="00F138B8">
        <w:rPr>
          <w:lang w:val="zh-Hans" w:eastAsia="zh-CN"/>
        </w:rPr>
        <w:t xml:space="preserve"> Windows 10 </w:t>
      </w:r>
      <w:r w:rsidR="00F138B8">
        <w:rPr>
          <w:lang w:val="zh-Hans" w:eastAsia="zh-CN"/>
        </w:rPr>
        <w:t>上运行的示例。</w:t>
      </w:r>
      <w:r w:rsidR="00F138B8">
        <w:rPr>
          <w:lang w:val="zh-Hans" w:eastAsia="zh-CN"/>
        </w:rPr>
        <w:t xml:space="preserve">xsdb </w:t>
      </w:r>
      <w:r w:rsidR="00F138B8">
        <w:rPr>
          <w:lang w:val="zh-Hans" w:eastAsia="zh-CN"/>
        </w:rPr>
        <w:t>打开供用户输入后，连接到目标</w:t>
      </w:r>
    </w:p>
    <w:p w14:paraId="36D8A0AB" w14:textId="77777777" w:rsidR="00933B03" w:rsidRDefault="00933B03" w:rsidP="00894A9E">
      <w:pPr>
        <w:rPr>
          <w:lang w:eastAsia="zh-CN"/>
        </w:rPr>
      </w:pPr>
    </w:p>
    <w:p w14:paraId="4D7A3071" w14:textId="77777777" w:rsidR="00E44813" w:rsidRDefault="00E44813" w:rsidP="00E44813">
      <w:pPr>
        <w:pStyle w:val="af"/>
        <w:ind w:left="1080"/>
      </w:pPr>
      <w:r w:rsidRPr="00001F7A">
        <w:rPr>
          <w:noProof/>
        </w:rPr>
        <w:drawing>
          <wp:inline distT="0" distB="0" distL="0" distR="0" wp14:anchorId="64D7C472" wp14:editId="63E9357B">
            <wp:extent cx="5023537" cy="2195512"/>
            <wp:effectExtent l="0" t="0" r="5715" b="0"/>
            <wp:docPr id="12" name="Picture 12" descr="C：\Users\amarn\Documents\project\vidado_tcl_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arn\Documents\project\vidado_tcl_shel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13" cy="22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4C38" w14:textId="77777777" w:rsidR="00E44813" w:rsidRDefault="00E44813" w:rsidP="00E44813">
      <w:pPr>
        <w:pStyle w:val="af"/>
        <w:ind w:left="1080"/>
      </w:pPr>
    </w:p>
    <w:p w14:paraId="0E52FC62" w14:textId="14C4CD3A" w:rsidR="00B41737" w:rsidRDefault="00A178B9" w:rsidP="00153B57">
      <w:pPr>
        <w:pStyle w:val="af"/>
        <w:numPr>
          <w:ilvl w:val="0"/>
          <w:numId w:val="10"/>
        </w:numPr>
      </w:pPr>
      <w:r>
        <w:rPr>
          <w:lang w:val="zh-Hans"/>
        </w:rPr>
        <w:t>重置</w:t>
      </w:r>
      <w:r>
        <w:rPr>
          <w:lang w:val="zh-Hans"/>
        </w:rPr>
        <w:t xml:space="preserve"> ERNIC </w:t>
      </w:r>
      <w:r>
        <w:rPr>
          <w:lang w:val="zh-Hans"/>
        </w:rPr>
        <w:t>系统</w:t>
      </w:r>
    </w:p>
    <w:p w14:paraId="7427495A" w14:textId="035C7A1D" w:rsidR="004E063E" w:rsidRDefault="00B41737" w:rsidP="004E063E">
      <w:pPr>
        <w:pStyle w:val="af"/>
        <w:ind w:left="1080"/>
      </w:pPr>
      <w:r w:rsidRPr="00B41737">
        <w:rPr>
          <w:lang w:val="zh-Hans"/>
        </w:rPr>
        <w:t>选择目标</w:t>
      </w:r>
      <w:r w:rsidRPr="00B41737">
        <w:rPr>
          <w:lang w:val="zh-Hans"/>
        </w:rPr>
        <w:t>“Cortex-A53 #0”</w:t>
      </w:r>
      <w:r w:rsidR="004F43F4">
        <w:rPr>
          <w:lang w:val="zh-Hans"/>
        </w:rPr>
        <w:t xml:space="preserve"> </w:t>
      </w:r>
      <w:r w:rsidR="004F43F4">
        <w:rPr>
          <w:lang w:val="zh-Hans"/>
        </w:rPr>
        <w:t>并执行系统重置</w:t>
      </w:r>
    </w:p>
    <w:p w14:paraId="66EC513E" w14:textId="77777777" w:rsidR="004E063E" w:rsidRDefault="004E063E" w:rsidP="004E063E">
      <w:pPr>
        <w:pStyle w:val="af"/>
        <w:ind w:left="1080"/>
      </w:pP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41737" w14:paraId="1BDB0BF2" w14:textId="77777777" w:rsidTr="00B41737">
        <w:tc>
          <w:tcPr>
            <w:tcW w:w="9350" w:type="dxa"/>
          </w:tcPr>
          <w:p w14:paraId="3B74C455" w14:textId="77777777" w:rsidR="00B41737" w:rsidRPr="00D561A8" w:rsidRDefault="004E063E" w:rsidP="00B41737">
            <w:pPr>
              <w:pStyle w:val="af"/>
              <w:ind w:left="0"/>
              <w:rPr>
                <w:rFonts w:ascii="Courier New" w:hAnsi="Courier New" w:cs="Courier New"/>
                <w:i/>
                <w:sz w:val="20"/>
              </w:rPr>
            </w:pPr>
            <w:r w:rsidRPr="00D561A8">
              <w:rPr>
                <w:i/>
                <w:sz w:val="20"/>
                <w:lang w:val="zh-Hans"/>
              </w:rPr>
              <w:lastRenderedPageBreak/>
              <w:t xml:space="preserve">$ ta &lt;Cortex-A53 #0 </w:t>
            </w:r>
            <w:r w:rsidRPr="00D561A8">
              <w:rPr>
                <w:i/>
                <w:sz w:val="20"/>
                <w:lang w:val="zh-Hans"/>
              </w:rPr>
              <w:t>目标编号</w:t>
            </w:r>
            <w:r w:rsidRPr="00D561A8">
              <w:rPr>
                <w:i/>
                <w:sz w:val="20"/>
                <w:lang w:val="zh-Hans"/>
              </w:rPr>
              <w:t>&gt;</w:t>
            </w:r>
          </w:p>
          <w:p w14:paraId="0777D961" w14:textId="3B56F878" w:rsidR="004F43F4" w:rsidRDefault="004F43F4" w:rsidP="00B41737">
            <w:pPr>
              <w:pStyle w:val="af"/>
              <w:ind w:left="0"/>
            </w:pPr>
            <w:r w:rsidRPr="00D561A8">
              <w:rPr>
                <w:i/>
                <w:sz w:val="20"/>
                <w:lang w:val="zh-Hans"/>
              </w:rPr>
              <w:t>$ rst -system</w:t>
            </w:r>
          </w:p>
        </w:tc>
      </w:tr>
    </w:tbl>
    <w:p w14:paraId="5DA4409E" w14:textId="77777777" w:rsidR="00B41737" w:rsidRDefault="00B41737" w:rsidP="00B41737">
      <w:pPr>
        <w:pStyle w:val="af"/>
        <w:ind w:left="1080"/>
      </w:pPr>
    </w:p>
    <w:p w14:paraId="3DF5F322" w14:textId="4F8A790E" w:rsidR="00E44813" w:rsidRDefault="00E44813" w:rsidP="00153B57">
      <w:pPr>
        <w:pStyle w:val="af"/>
        <w:numPr>
          <w:ilvl w:val="0"/>
          <w:numId w:val="10"/>
        </w:numPr>
        <w:rPr>
          <w:lang w:eastAsia="zh-CN"/>
        </w:rPr>
      </w:pPr>
      <w:r>
        <w:rPr>
          <w:lang w:val="zh-Hans" w:eastAsia="zh-CN"/>
        </w:rPr>
        <w:t>在</w:t>
      </w:r>
      <w:r>
        <w:rPr>
          <w:lang w:val="zh-Hans" w:eastAsia="zh-CN"/>
        </w:rPr>
        <w:t xml:space="preserve"> xsdb </w:t>
      </w:r>
      <w:r>
        <w:rPr>
          <w:lang w:val="zh-Hans" w:eastAsia="zh-CN"/>
        </w:rPr>
        <w:t>提示符下，连接到目标以检查是否存在</w:t>
      </w:r>
      <w:r>
        <w:rPr>
          <w:lang w:val="zh-Hans" w:eastAsia="zh-CN"/>
        </w:rPr>
        <w:t xml:space="preserve"> TA</w:t>
      </w:r>
      <w:r>
        <w:rPr>
          <w:lang w:val="zh-Hans" w:eastAsia="zh-CN"/>
        </w:rPr>
        <w:t>。如果存在</w:t>
      </w:r>
      <w:r>
        <w:rPr>
          <w:lang w:val="zh-Hans" w:eastAsia="zh-CN"/>
        </w:rPr>
        <w:t xml:space="preserve"> TA</w:t>
      </w:r>
      <w:r>
        <w:rPr>
          <w:lang w:val="zh-Hans" w:eastAsia="zh-CN"/>
        </w:rPr>
        <w:t>，请</w:t>
      </w:r>
      <w:proofErr w:type="gramStart"/>
      <w:r>
        <w:rPr>
          <w:lang w:val="zh-Hans" w:eastAsia="zh-CN"/>
        </w:rPr>
        <w:t>下载位</w:t>
      </w:r>
      <w:proofErr w:type="gramEnd"/>
      <w:r>
        <w:rPr>
          <w:lang w:val="zh-Hans" w:eastAsia="zh-CN"/>
        </w:rPr>
        <w:t>文件。</w:t>
      </w:r>
    </w:p>
    <w:p w14:paraId="71708A09" w14:textId="77777777" w:rsidR="00E44813" w:rsidRDefault="00E44813" w:rsidP="00E44813">
      <w:pPr>
        <w:pStyle w:val="af"/>
        <w:ind w:left="1080"/>
        <w:rPr>
          <w:lang w:eastAsia="zh-CN"/>
        </w:rPr>
      </w:pP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44813" w14:paraId="11EE8EAA" w14:textId="77777777" w:rsidTr="00A849DC">
        <w:tc>
          <w:tcPr>
            <w:tcW w:w="9620" w:type="dxa"/>
          </w:tcPr>
          <w:p w14:paraId="056C7DF3" w14:textId="73E896AF" w:rsidR="00E44813" w:rsidRPr="00F615B6" w:rsidRDefault="00E44813" w:rsidP="00A849DC">
            <w:pPr>
              <w:rPr>
                <w:rFonts w:ascii="Courier New" w:hAnsi="Courier New" w:cs="Courier New"/>
                <w:i/>
                <w:sz w:val="20"/>
              </w:rPr>
            </w:pPr>
            <w:r w:rsidRPr="00F615B6">
              <w:rPr>
                <w:i/>
                <w:sz w:val="20"/>
                <w:lang w:val="zh-Hans"/>
              </w:rPr>
              <w:t xml:space="preserve">$ </w:t>
            </w:r>
            <w:proofErr w:type="spellStart"/>
            <w:r w:rsidRPr="00F615B6">
              <w:rPr>
                <w:i/>
                <w:sz w:val="20"/>
                <w:lang w:val="zh-Hans"/>
              </w:rPr>
              <w:t>连接</w:t>
            </w:r>
            <w:proofErr w:type="spellEnd"/>
          </w:p>
          <w:p w14:paraId="2E287E5D" w14:textId="77777777" w:rsidR="00E44813" w:rsidRPr="00F615B6" w:rsidRDefault="00E44813" w:rsidP="00A849DC">
            <w:pPr>
              <w:rPr>
                <w:rFonts w:ascii="Courier New" w:hAnsi="Courier New" w:cs="Courier New"/>
                <w:i/>
                <w:sz w:val="20"/>
              </w:rPr>
            </w:pPr>
            <w:r w:rsidRPr="00F615B6">
              <w:rPr>
                <w:i/>
                <w:sz w:val="20"/>
                <w:lang w:val="zh-Hans"/>
              </w:rPr>
              <w:t xml:space="preserve">$ </w:t>
            </w:r>
            <w:proofErr w:type="spellStart"/>
            <w:r w:rsidRPr="00F615B6">
              <w:rPr>
                <w:i/>
                <w:sz w:val="20"/>
                <w:lang w:val="zh-Hans"/>
              </w:rPr>
              <w:t>光盘</w:t>
            </w:r>
            <w:proofErr w:type="spellEnd"/>
            <w:r w:rsidRPr="00F615B6">
              <w:rPr>
                <w:i/>
                <w:sz w:val="20"/>
                <w:lang w:val="zh-Hans"/>
              </w:rPr>
              <w:t>&lt;path_to_bit_file&gt;</w:t>
            </w:r>
          </w:p>
          <w:p w14:paraId="0F5383A8" w14:textId="37FBA72B" w:rsidR="00E44813" w:rsidRDefault="00E44813" w:rsidP="00A849DC">
            <w:pPr>
              <w:pStyle w:val="af"/>
              <w:ind w:left="0"/>
            </w:pPr>
            <w:r w:rsidRPr="00F615B6">
              <w:rPr>
                <w:i/>
                <w:sz w:val="20"/>
                <w:lang w:val="zh-Hans"/>
              </w:rPr>
              <w:t xml:space="preserve">$ fpga -no-revision-check </w:t>
            </w:r>
            <w:r w:rsidR="000460F9">
              <w:rPr>
                <w:i/>
                <w:sz w:val="20"/>
                <w:lang w:val="zh-Hans"/>
              </w:rPr>
              <w:t xml:space="preserve">-f </w:t>
            </w:r>
            <w:r w:rsidRPr="00F615B6">
              <w:rPr>
                <w:i/>
                <w:sz w:val="20"/>
                <w:lang w:val="zh-Hans"/>
              </w:rPr>
              <w:t>&lt;bit_file_name.bit&gt;</w:t>
            </w:r>
          </w:p>
        </w:tc>
      </w:tr>
    </w:tbl>
    <w:p w14:paraId="1E278964" w14:textId="232BD1E2" w:rsidR="00F14AEB" w:rsidRDefault="00E44813" w:rsidP="00A71C4A">
      <w:pPr>
        <w:pStyle w:val="af"/>
        <w:spacing w:before="240" w:after="240"/>
        <w:ind w:left="1080"/>
        <w:rPr>
          <w:lang w:eastAsia="zh-CN"/>
        </w:rPr>
      </w:pPr>
      <w:r>
        <w:rPr>
          <w:lang w:val="zh-Hans" w:eastAsia="zh-CN"/>
        </w:rPr>
        <w:t>上述命令的示例屏幕截图如下所示：</w:t>
      </w:r>
    </w:p>
    <w:p w14:paraId="631FA34A" w14:textId="77777777" w:rsidR="00A71C4A" w:rsidRDefault="00A71C4A" w:rsidP="00A71C4A">
      <w:pPr>
        <w:pStyle w:val="af"/>
        <w:spacing w:before="240" w:after="240"/>
        <w:ind w:left="1080"/>
        <w:rPr>
          <w:lang w:eastAsia="zh-CN"/>
        </w:rPr>
      </w:pPr>
    </w:p>
    <w:p w14:paraId="2727CB7A" w14:textId="06485C23" w:rsidR="008075DF" w:rsidRDefault="005E78DE" w:rsidP="004B7B97">
      <w:pPr>
        <w:pStyle w:val="af"/>
        <w:ind w:left="1080"/>
        <w:jc w:val="center"/>
      </w:pPr>
      <w:r>
        <w:rPr>
          <w:noProof/>
        </w:rPr>
        <w:drawing>
          <wp:inline distT="0" distB="0" distL="0" distR="0" wp14:anchorId="21036131" wp14:editId="475726B3">
            <wp:extent cx="3868616" cy="205371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0SoC target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91" cy="20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D273" w14:textId="77777777" w:rsidR="00E44813" w:rsidRDefault="00E44813" w:rsidP="00D93403"/>
    <w:p w14:paraId="6BCC43AA" w14:textId="57D21A7D" w:rsidR="00E44813" w:rsidRDefault="007734AF" w:rsidP="00153B57">
      <w:pPr>
        <w:pStyle w:val="af"/>
        <w:numPr>
          <w:ilvl w:val="0"/>
          <w:numId w:val="10"/>
        </w:numPr>
        <w:rPr>
          <w:lang w:eastAsia="zh-CN"/>
        </w:rPr>
      </w:pPr>
      <w:r>
        <w:rPr>
          <w:lang w:val="zh-Hans" w:eastAsia="zh-CN"/>
        </w:rPr>
        <w:t>下载软件映像。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对于</w:t>
      </w:r>
      <w:r>
        <w:rPr>
          <w:lang w:val="zh-Hans" w:eastAsia="zh-CN"/>
        </w:rPr>
        <w:t xml:space="preserve"> Zynq MPSoC</w:t>
      </w:r>
      <w:r>
        <w:rPr>
          <w:lang w:val="zh-Hans" w:eastAsia="zh-CN"/>
        </w:rPr>
        <w:t>，需要通过</w:t>
      </w:r>
      <w:r>
        <w:rPr>
          <w:lang w:val="zh-Hans" w:eastAsia="zh-CN"/>
        </w:rPr>
        <w:t xml:space="preserve"> JTAG </w:t>
      </w:r>
      <w:r>
        <w:rPr>
          <w:lang w:val="zh-Hans" w:eastAsia="zh-CN"/>
        </w:rPr>
        <w:t>加载多个二进制文件来启动系统。</w:t>
      </w:r>
      <w:r>
        <w:rPr>
          <w:lang w:val="zh-Hans" w:eastAsia="zh-CN"/>
        </w:rPr>
        <w:t xml:space="preserve"> </w:t>
      </w:r>
    </w:p>
    <w:p w14:paraId="324F19E8" w14:textId="34394F5E" w:rsidR="00B97005" w:rsidRDefault="00B97005" w:rsidP="00993687">
      <w:pPr>
        <w:pStyle w:val="af"/>
        <w:numPr>
          <w:ilvl w:val="0"/>
          <w:numId w:val="44"/>
        </w:numPr>
      </w:pPr>
      <w:proofErr w:type="spellStart"/>
      <w:r>
        <w:rPr>
          <w:lang w:val="zh-Hans"/>
        </w:rPr>
        <w:t>约克托构建的图像</w:t>
      </w:r>
      <w:proofErr w:type="spellEnd"/>
    </w:p>
    <w:p w14:paraId="319CFA0E" w14:textId="77777777" w:rsidR="00B97005" w:rsidRDefault="00B97005" w:rsidP="00993687">
      <w:pPr>
        <w:pStyle w:val="af"/>
        <w:ind w:left="1080"/>
      </w:pP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97005" w14:paraId="2804CAE2" w14:textId="77777777" w:rsidTr="00D7490F">
        <w:tc>
          <w:tcPr>
            <w:tcW w:w="8540" w:type="dxa"/>
          </w:tcPr>
          <w:p w14:paraId="6E31A959" w14:textId="77777777" w:rsidR="00B97005" w:rsidRDefault="00B97005" w:rsidP="00D7490F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AC1137">
              <w:rPr>
                <w:i/>
                <w:sz w:val="20"/>
                <w:lang w:val="zh-Hans" w:eastAsia="zh-CN"/>
              </w:rPr>
              <w:t xml:space="preserve">$ </w:t>
            </w:r>
            <w:r w:rsidRPr="007734AF">
              <w:rPr>
                <w:i/>
                <w:sz w:val="20"/>
                <w:lang w:val="zh-Hans" w:eastAsia="zh-CN"/>
              </w:rPr>
              <w:t>目标</w:t>
            </w:r>
            <w:r w:rsidRPr="007734AF">
              <w:rPr>
                <w:i/>
                <w:sz w:val="20"/>
                <w:lang w:val="zh-Hans" w:eastAsia="zh-CN"/>
              </w:rPr>
              <w:t xml:space="preserve"> -</w:t>
            </w:r>
            <w:r w:rsidRPr="007734AF">
              <w:rPr>
                <w:i/>
                <w:sz w:val="20"/>
                <w:lang w:val="zh-Hans" w:eastAsia="zh-CN"/>
              </w:rPr>
              <w:t>设置</w:t>
            </w:r>
            <w:r w:rsidRPr="007734AF">
              <w:rPr>
                <w:i/>
                <w:sz w:val="20"/>
                <w:lang w:val="zh-Hans" w:eastAsia="zh-CN"/>
              </w:rPr>
              <w:t xml:space="preserve"> -</w:t>
            </w:r>
            <w:r w:rsidRPr="007734AF">
              <w:rPr>
                <w:i/>
                <w:sz w:val="20"/>
                <w:lang w:val="zh-Hans" w:eastAsia="zh-CN"/>
              </w:rPr>
              <w:t>过滤器</w:t>
            </w:r>
            <w:r w:rsidRPr="007734AF">
              <w:rPr>
                <w:i/>
                <w:sz w:val="20"/>
                <w:lang w:val="zh-Hans" w:eastAsia="zh-CN"/>
              </w:rPr>
              <w:t xml:space="preserve"> {</w:t>
            </w:r>
            <w:r w:rsidRPr="007734AF">
              <w:rPr>
                <w:i/>
                <w:sz w:val="20"/>
                <w:lang w:val="zh-Hans" w:eastAsia="zh-CN"/>
              </w:rPr>
              <w:t>名称</w:t>
            </w:r>
            <w:r w:rsidRPr="007734AF">
              <w:rPr>
                <w:i/>
                <w:sz w:val="20"/>
                <w:lang w:val="zh-Hans" w:eastAsia="zh-CN"/>
              </w:rPr>
              <w:t xml:space="preserve"> =~ “PSU”}</w:t>
            </w:r>
          </w:p>
          <w:p w14:paraId="023AB95E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mask_write 0xFFCA0038 0x1C0 0x1C0</w:t>
            </w:r>
          </w:p>
          <w:p w14:paraId="21E5EC58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targets -set -filter {name =~ “MicroBlaze PMU”}</w:t>
            </w:r>
          </w:p>
          <w:p w14:paraId="0CA8B15C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dow pmu-firmware-250soc-zynqmp.elf</w:t>
            </w:r>
          </w:p>
          <w:p w14:paraId="3EA8C22E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 xml:space="preserve">$ </w:t>
            </w:r>
            <w:r w:rsidRPr="007734AF">
              <w:rPr>
                <w:i/>
                <w:sz w:val="20"/>
                <w:lang w:val="zh-Hans" w:eastAsia="zh-CN"/>
              </w:rPr>
              <w:t>con</w:t>
            </w:r>
          </w:p>
          <w:p w14:paraId="6B2E3B8B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 xml:space="preserve">$ </w:t>
            </w:r>
            <w:r w:rsidRPr="007734AF">
              <w:rPr>
                <w:i/>
                <w:sz w:val="20"/>
                <w:lang w:val="zh-Hans" w:eastAsia="zh-CN"/>
              </w:rPr>
              <w:t>目标</w:t>
            </w:r>
            <w:r w:rsidRPr="007734AF">
              <w:rPr>
                <w:i/>
                <w:sz w:val="20"/>
                <w:lang w:val="zh-Hans" w:eastAsia="zh-CN"/>
              </w:rPr>
              <w:t xml:space="preserve"> -</w:t>
            </w:r>
            <w:r w:rsidRPr="007734AF">
              <w:rPr>
                <w:i/>
                <w:sz w:val="20"/>
                <w:lang w:val="zh-Hans" w:eastAsia="zh-CN"/>
              </w:rPr>
              <w:t>设置</w:t>
            </w:r>
            <w:r w:rsidRPr="007734AF">
              <w:rPr>
                <w:i/>
                <w:sz w:val="20"/>
                <w:lang w:val="zh-Hans" w:eastAsia="zh-CN"/>
              </w:rPr>
              <w:t xml:space="preserve"> -</w:t>
            </w:r>
            <w:r w:rsidRPr="007734AF">
              <w:rPr>
                <w:i/>
                <w:sz w:val="20"/>
                <w:lang w:val="zh-Hans" w:eastAsia="zh-CN"/>
              </w:rPr>
              <w:t>过滤器</w:t>
            </w:r>
            <w:r w:rsidRPr="007734AF">
              <w:rPr>
                <w:i/>
                <w:sz w:val="20"/>
                <w:lang w:val="zh-Hans" w:eastAsia="zh-CN"/>
              </w:rPr>
              <w:t xml:space="preserve"> {</w:t>
            </w:r>
            <w:r w:rsidRPr="007734AF">
              <w:rPr>
                <w:i/>
                <w:sz w:val="20"/>
                <w:lang w:val="zh-Hans" w:eastAsia="zh-CN"/>
              </w:rPr>
              <w:t>名称</w:t>
            </w:r>
            <w:r w:rsidRPr="007734AF">
              <w:rPr>
                <w:i/>
                <w:sz w:val="20"/>
                <w:lang w:val="zh-Hans" w:eastAsia="zh-CN"/>
              </w:rPr>
              <w:t xml:space="preserve"> =~ “PS8” || </w:t>
            </w:r>
            <w:r w:rsidRPr="007734AF">
              <w:rPr>
                <w:i/>
                <w:sz w:val="20"/>
                <w:lang w:val="zh-Hans" w:eastAsia="zh-CN"/>
              </w:rPr>
              <w:t>名称</w:t>
            </w:r>
            <w:r w:rsidRPr="007734AF">
              <w:rPr>
                <w:i/>
                <w:sz w:val="20"/>
                <w:lang w:val="zh-Hans" w:eastAsia="zh-CN"/>
              </w:rPr>
              <w:t xml:space="preserve"> =~ “PSU”}</w:t>
            </w:r>
          </w:p>
          <w:p w14:paraId="67AF45B8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proofErr w:type="spellStart"/>
            <w:r w:rsidRPr="007734AF">
              <w:rPr>
                <w:i/>
                <w:sz w:val="20"/>
                <w:lang w:val="zh-Hans"/>
              </w:rPr>
              <w:t>兆瓦</w:t>
            </w:r>
            <w:proofErr w:type="spellEnd"/>
            <w:r w:rsidRPr="007734AF">
              <w:rPr>
                <w:i/>
                <w:sz w:val="20"/>
                <w:lang w:val="zh-Hans"/>
              </w:rPr>
              <w:t xml:space="preserve"> 0xffff0000 0x14000000;mask_write 0xFD1A0104 0x501 0x0</w:t>
            </w:r>
          </w:p>
          <w:p w14:paraId="4A12985B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targets -set -filter {name =~ “Cortex-A53 #0”}</w:t>
            </w:r>
          </w:p>
          <w:p w14:paraId="466BC635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proofErr w:type="spellStart"/>
            <w:r w:rsidRPr="007734AF">
              <w:rPr>
                <w:i/>
                <w:sz w:val="20"/>
                <w:lang w:val="zh-Hans"/>
              </w:rPr>
              <w:t>来源</w:t>
            </w:r>
            <w:proofErr w:type="spellEnd"/>
            <w:r w:rsidRPr="007734AF">
              <w:rPr>
                <w:i/>
                <w:sz w:val="20"/>
                <w:lang w:val="zh-Hans"/>
              </w:rPr>
              <w:t xml:space="preserve"> psu_init.tcl</w:t>
            </w:r>
          </w:p>
          <w:p w14:paraId="2F9FAF5B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Dow FSBL-250SOC-Zynqmp.elf</w:t>
            </w:r>
          </w:p>
          <w:p w14:paraId="1C16F035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con</w:t>
            </w:r>
          </w:p>
          <w:p w14:paraId="3709D2EF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停止</w:t>
            </w:r>
          </w:p>
          <w:p w14:paraId="0EEDDEB6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psu_ps_pl_isolation_removal; psu_ps_pl_reset_config</w:t>
            </w:r>
          </w:p>
          <w:p w14:paraId="5685B552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dow u-boot.elf</w:t>
            </w:r>
          </w:p>
          <w:p w14:paraId="6289F662" w14:textId="77777777" w:rsidR="00B97005" w:rsidRPr="007734AF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dow arm-trusted-firmware.elf</w:t>
            </w:r>
          </w:p>
          <w:p w14:paraId="61BE0782" w14:textId="77777777" w:rsidR="00B97005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con</w:t>
            </w:r>
          </w:p>
          <w:p w14:paraId="5232F45F" w14:textId="77777777" w:rsidR="00B97005" w:rsidRPr="001F1A83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1F1A83">
              <w:rPr>
                <w:i/>
                <w:sz w:val="20"/>
                <w:lang w:val="zh-Hans"/>
              </w:rPr>
              <w:t>dow -data Image-initramfs-250soc-zynqmp.bin 0x80000</w:t>
            </w:r>
          </w:p>
          <w:p w14:paraId="07D5BACE" w14:textId="77777777" w:rsidR="00B97005" w:rsidRPr="001F1A83" w:rsidRDefault="00B97005" w:rsidP="00D7490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1F1A83">
              <w:rPr>
                <w:i/>
                <w:sz w:val="20"/>
                <w:lang w:val="zh-Hans"/>
              </w:rPr>
              <w:t>Dow -data system.dtb</w:t>
            </w:r>
            <w:r w:rsidRPr="000A3BDF">
              <w:rPr>
                <w:i/>
                <w:sz w:val="20"/>
                <w:lang w:val="zh-Hans"/>
              </w:rPr>
              <w:t xml:space="preserve"> 0x1407f000</w:t>
            </w:r>
          </w:p>
          <w:p w14:paraId="2D6C1F98" w14:textId="77777777" w:rsidR="00B97005" w:rsidRDefault="00B97005" w:rsidP="00D7490F"/>
        </w:tc>
      </w:tr>
    </w:tbl>
    <w:p w14:paraId="2C96C8C6" w14:textId="6AB8A11D" w:rsidR="00B97005" w:rsidRDefault="00B97005" w:rsidP="00993687">
      <w:pPr>
        <w:pStyle w:val="af"/>
        <w:numPr>
          <w:ilvl w:val="0"/>
          <w:numId w:val="44"/>
        </w:numPr>
        <w:rPr>
          <w:lang w:eastAsia="zh-CN"/>
        </w:rPr>
      </w:pPr>
      <w:r>
        <w:rPr>
          <w:lang w:val="zh-Hans" w:eastAsia="zh-CN"/>
        </w:rPr>
        <w:lastRenderedPageBreak/>
        <w:t>佩塔利努克斯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构建的图像</w:t>
      </w:r>
    </w:p>
    <w:p w14:paraId="164CD250" w14:textId="77777777" w:rsidR="00E44813" w:rsidRDefault="00E44813" w:rsidP="00E44813">
      <w:pPr>
        <w:ind w:left="360"/>
        <w:rPr>
          <w:lang w:eastAsia="zh-CN"/>
        </w:rPr>
      </w:pP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44813" w14:paraId="35538DF2" w14:textId="77777777" w:rsidTr="00A849DC">
        <w:tc>
          <w:tcPr>
            <w:tcW w:w="8540" w:type="dxa"/>
          </w:tcPr>
          <w:p w14:paraId="4B51523B" w14:textId="77777777" w:rsidR="007734AF" w:rsidRDefault="007734AF" w:rsidP="007734AF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AC1137">
              <w:rPr>
                <w:i/>
                <w:sz w:val="20"/>
                <w:lang w:val="zh-Hans" w:eastAsia="zh-CN"/>
              </w:rPr>
              <w:t xml:space="preserve">$ </w:t>
            </w:r>
            <w:r w:rsidRPr="007734AF">
              <w:rPr>
                <w:i/>
                <w:sz w:val="20"/>
                <w:lang w:val="zh-Hans" w:eastAsia="zh-CN"/>
              </w:rPr>
              <w:t>目标</w:t>
            </w:r>
            <w:r w:rsidRPr="007734AF">
              <w:rPr>
                <w:i/>
                <w:sz w:val="20"/>
                <w:lang w:val="zh-Hans" w:eastAsia="zh-CN"/>
              </w:rPr>
              <w:t xml:space="preserve"> -</w:t>
            </w:r>
            <w:r w:rsidRPr="007734AF">
              <w:rPr>
                <w:i/>
                <w:sz w:val="20"/>
                <w:lang w:val="zh-Hans" w:eastAsia="zh-CN"/>
              </w:rPr>
              <w:t>设置</w:t>
            </w:r>
            <w:r w:rsidRPr="007734AF">
              <w:rPr>
                <w:i/>
                <w:sz w:val="20"/>
                <w:lang w:val="zh-Hans" w:eastAsia="zh-CN"/>
              </w:rPr>
              <w:t xml:space="preserve"> -</w:t>
            </w:r>
            <w:r w:rsidRPr="007734AF">
              <w:rPr>
                <w:i/>
                <w:sz w:val="20"/>
                <w:lang w:val="zh-Hans" w:eastAsia="zh-CN"/>
              </w:rPr>
              <w:t>过滤器</w:t>
            </w:r>
            <w:r w:rsidRPr="007734AF">
              <w:rPr>
                <w:i/>
                <w:sz w:val="20"/>
                <w:lang w:val="zh-Hans" w:eastAsia="zh-CN"/>
              </w:rPr>
              <w:t xml:space="preserve"> {</w:t>
            </w:r>
            <w:r w:rsidRPr="007734AF">
              <w:rPr>
                <w:i/>
                <w:sz w:val="20"/>
                <w:lang w:val="zh-Hans" w:eastAsia="zh-CN"/>
              </w:rPr>
              <w:t>名称</w:t>
            </w:r>
            <w:r w:rsidRPr="007734AF">
              <w:rPr>
                <w:i/>
                <w:sz w:val="20"/>
                <w:lang w:val="zh-Hans" w:eastAsia="zh-CN"/>
              </w:rPr>
              <w:t xml:space="preserve"> =~ “PSU”}</w:t>
            </w:r>
          </w:p>
          <w:p w14:paraId="2ED7263E" w14:textId="5FAA6CEB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mask_write 0xFFCA0038 0x1C0 0x1C0</w:t>
            </w:r>
          </w:p>
          <w:p w14:paraId="2FA197B0" w14:textId="4DB1446B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targets -set -filter {name =~ “MicroBlaze PMU”}</w:t>
            </w:r>
          </w:p>
          <w:p w14:paraId="65450A49" w14:textId="086DEBA0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dow pmu-firmware-zynqmp-generic.elf</w:t>
            </w:r>
          </w:p>
          <w:p w14:paraId="24A87A13" w14:textId="042A3B35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 xml:space="preserve">$ </w:t>
            </w:r>
            <w:r w:rsidRPr="007734AF">
              <w:rPr>
                <w:i/>
                <w:sz w:val="20"/>
                <w:lang w:val="zh-Hans" w:eastAsia="zh-CN"/>
              </w:rPr>
              <w:t>con</w:t>
            </w:r>
          </w:p>
          <w:p w14:paraId="6F0B3F19" w14:textId="48DD66E1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 xml:space="preserve">$ </w:t>
            </w:r>
            <w:r w:rsidRPr="007734AF">
              <w:rPr>
                <w:i/>
                <w:sz w:val="20"/>
                <w:lang w:val="zh-Hans" w:eastAsia="zh-CN"/>
              </w:rPr>
              <w:t>目标</w:t>
            </w:r>
            <w:r w:rsidRPr="007734AF">
              <w:rPr>
                <w:i/>
                <w:sz w:val="20"/>
                <w:lang w:val="zh-Hans" w:eastAsia="zh-CN"/>
              </w:rPr>
              <w:t xml:space="preserve"> -</w:t>
            </w:r>
            <w:r w:rsidRPr="007734AF">
              <w:rPr>
                <w:i/>
                <w:sz w:val="20"/>
                <w:lang w:val="zh-Hans" w:eastAsia="zh-CN"/>
              </w:rPr>
              <w:t>设置</w:t>
            </w:r>
            <w:r w:rsidRPr="007734AF">
              <w:rPr>
                <w:i/>
                <w:sz w:val="20"/>
                <w:lang w:val="zh-Hans" w:eastAsia="zh-CN"/>
              </w:rPr>
              <w:t xml:space="preserve"> -</w:t>
            </w:r>
            <w:r w:rsidRPr="007734AF">
              <w:rPr>
                <w:i/>
                <w:sz w:val="20"/>
                <w:lang w:val="zh-Hans" w:eastAsia="zh-CN"/>
              </w:rPr>
              <w:t>过滤器</w:t>
            </w:r>
            <w:r w:rsidRPr="007734AF">
              <w:rPr>
                <w:i/>
                <w:sz w:val="20"/>
                <w:lang w:val="zh-Hans" w:eastAsia="zh-CN"/>
              </w:rPr>
              <w:t xml:space="preserve"> {</w:t>
            </w:r>
            <w:r w:rsidRPr="007734AF">
              <w:rPr>
                <w:i/>
                <w:sz w:val="20"/>
                <w:lang w:val="zh-Hans" w:eastAsia="zh-CN"/>
              </w:rPr>
              <w:t>名称</w:t>
            </w:r>
            <w:r w:rsidRPr="007734AF">
              <w:rPr>
                <w:i/>
                <w:sz w:val="20"/>
                <w:lang w:val="zh-Hans" w:eastAsia="zh-CN"/>
              </w:rPr>
              <w:t xml:space="preserve"> =~ “PS8” || </w:t>
            </w:r>
            <w:r w:rsidRPr="007734AF">
              <w:rPr>
                <w:i/>
                <w:sz w:val="20"/>
                <w:lang w:val="zh-Hans" w:eastAsia="zh-CN"/>
              </w:rPr>
              <w:t>名称</w:t>
            </w:r>
            <w:r w:rsidRPr="007734AF">
              <w:rPr>
                <w:i/>
                <w:sz w:val="20"/>
                <w:lang w:val="zh-Hans" w:eastAsia="zh-CN"/>
              </w:rPr>
              <w:t xml:space="preserve"> =~ “PSU”}</w:t>
            </w:r>
          </w:p>
          <w:p w14:paraId="1D808E81" w14:textId="2A68CEE9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proofErr w:type="spellStart"/>
            <w:r w:rsidRPr="007734AF">
              <w:rPr>
                <w:i/>
                <w:sz w:val="20"/>
                <w:lang w:val="zh-Hans"/>
              </w:rPr>
              <w:t>兆瓦</w:t>
            </w:r>
            <w:proofErr w:type="spellEnd"/>
            <w:r w:rsidRPr="007734AF">
              <w:rPr>
                <w:i/>
                <w:sz w:val="20"/>
                <w:lang w:val="zh-Hans"/>
              </w:rPr>
              <w:t xml:space="preserve"> 0xffff0000 0x14000000;mask_write 0xFD1A0104 0x501 0x0</w:t>
            </w:r>
          </w:p>
          <w:p w14:paraId="67E7BE68" w14:textId="6F9E27FA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targets -set -filter {name =~ “Cortex-A53 #0”}</w:t>
            </w:r>
          </w:p>
          <w:p w14:paraId="408089ED" w14:textId="7716282B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proofErr w:type="spellStart"/>
            <w:r w:rsidRPr="007734AF">
              <w:rPr>
                <w:i/>
                <w:sz w:val="20"/>
                <w:lang w:val="zh-Hans"/>
              </w:rPr>
              <w:t>来源</w:t>
            </w:r>
            <w:proofErr w:type="spellEnd"/>
            <w:r w:rsidRPr="007734AF">
              <w:rPr>
                <w:i/>
                <w:sz w:val="20"/>
                <w:lang w:val="zh-Hans"/>
              </w:rPr>
              <w:t xml:space="preserve"> psu_init.tcl</w:t>
            </w:r>
          </w:p>
          <w:p w14:paraId="1E382363" w14:textId="7BF520C1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dow fsbl-zynqmp-generic.elf</w:t>
            </w:r>
          </w:p>
          <w:p w14:paraId="6AB26215" w14:textId="6E2B13CD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con</w:t>
            </w:r>
          </w:p>
          <w:p w14:paraId="682B4B81" w14:textId="29EC0618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停止</w:t>
            </w:r>
          </w:p>
          <w:p w14:paraId="5FFC70D9" w14:textId="0270A609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psu_ps_pl_isolation_removal; psu_ps_pl_reset_config</w:t>
            </w:r>
          </w:p>
          <w:p w14:paraId="04DDF29D" w14:textId="2BA4768D" w:rsidR="007734AF" w:rsidRPr="007734AF" w:rsidRDefault="007734AF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7734AF">
              <w:rPr>
                <w:i/>
                <w:sz w:val="20"/>
                <w:lang w:val="zh-Hans"/>
              </w:rPr>
              <w:t>dow u-boot.elf</w:t>
            </w:r>
          </w:p>
          <w:p w14:paraId="14738006" w14:textId="24525404" w:rsidR="007734AF" w:rsidRPr="007734AF" w:rsidRDefault="001F1A83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="007734AF" w:rsidRPr="007734AF">
              <w:rPr>
                <w:i/>
                <w:sz w:val="20"/>
                <w:lang w:val="zh-Hans"/>
              </w:rPr>
              <w:t>dow arm-trusted-firmware.elf</w:t>
            </w:r>
          </w:p>
          <w:p w14:paraId="4CF90F89" w14:textId="35D223F1" w:rsidR="007734AF" w:rsidRDefault="001F1A83" w:rsidP="007734A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="007734AF" w:rsidRPr="007734AF">
              <w:rPr>
                <w:i/>
                <w:sz w:val="20"/>
                <w:lang w:val="zh-Hans"/>
              </w:rPr>
              <w:t>con</w:t>
            </w:r>
          </w:p>
          <w:p w14:paraId="2EE6AF9A" w14:textId="6AE1F8B8" w:rsidR="001F1A83" w:rsidRDefault="001F1A83" w:rsidP="001F1A8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1F1A83">
              <w:rPr>
                <w:i/>
                <w:sz w:val="20"/>
                <w:lang w:val="zh-Hans"/>
              </w:rPr>
              <w:t xml:space="preserve">dow -data </w:t>
            </w:r>
            <w:r w:rsidR="00D816D7" w:rsidRPr="00D816D7">
              <w:rPr>
                <w:i/>
                <w:sz w:val="20"/>
                <w:lang w:val="zh-Hans"/>
              </w:rPr>
              <w:t>Image-zynqmp-generic.bin</w:t>
            </w:r>
            <w:r w:rsidRPr="001F1A83">
              <w:rPr>
                <w:i/>
                <w:sz w:val="20"/>
                <w:lang w:val="zh-Hans"/>
              </w:rPr>
              <w:t xml:space="preserve"> 0x80000</w:t>
            </w:r>
          </w:p>
          <w:p w14:paraId="3D40EDC9" w14:textId="0802733B" w:rsidR="00D816D7" w:rsidRPr="001F1A83" w:rsidRDefault="00D816D7" w:rsidP="001F1A8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D816D7">
              <w:rPr>
                <w:i/>
                <w:sz w:val="20"/>
                <w:lang w:val="zh-Hans"/>
              </w:rPr>
              <w:t>dow -data petalinux-image-minimal-zynqmp-generic.cpio.gz.u-boot 0x12000000</w:t>
            </w:r>
          </w:p>
          <w:p w14:paraId="7BEFBC45" w14:textId="31BAC7C5" w:rsidR="001F1A83" w:rsidRPr="001F1A83" w:rsidRDefault="001F1A83" w:rsidP="001F1A8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Pr="001F1A83">
              <w:rPr>
                <w:i/>
                <w:sz w:val="20"/>
                <w:lang w:val="zh-Hans"/>
              </w:rPr>
              <w:t>Dow -data system.dtb</w:t>
            </w:r>
            <w:r w:rsidR="000A3BDF" w:rsidRPr="000A3BDF">
              <w:rPr>
                <w:i/>
                <w:sz w:val="20"/>
                <w:lang w:val="zh-Hans"/>
              </w:rPr>
              <w:t xml:space="preserve"> 0x1407f000</w:t>
            </w:r>
          </w:p>
          <w:p w14:paraId="04EA8DEE" w14:textId="64B348B4" w:rsidR="001F1A83" w:rsidRDefault="001F1A83" w:rsidP="001F1A83"/>
        </w:tc>
      </w:tr>
    </w:tbl>
    <w:p w14:paraId="05E8245C" w14:textId="6AD03B75" w:rsidR="00E44813" w:rsidRDefault="00E44813" w:rsidP="00116E95">
      <w:pPr>
        <w:rPr>
          <w:b/>
        </w:rPr>
      </w:pPr>
    </w:p>
    <w:p w14:paraId="42231B10" w14:textId="600BCAAF" w:rsidR="00B97005" w:rsidRDefault="00B97005" w:rsidP="00993687">
      <w:pPr>
        <w:pStyle w:val="af"/>
        <w:ind w:left="1080"/>
      </w:pPr>
    </w:p>
    <w:p w14:paraId="35C7946C" w14:textId="1971E9CD" w:rsidR="00E44813" w:rsidRDefault="00786380" w:rsidP="00153B57">
      <w:pPr>
        <w:pStyle w:val="af"/>
        <w:numPr>
          <w:ilvl w:val="0"/>
          <w:numId w:val="10"/>
        </w:numPr>
      </w:pPr>
      <w:r>
        <w:rPr>
          <w:lang w:val="zh-Hans" w:eastAsia="zh-CN"/>
        </w:rPr>
        <w:t>从</w:t>
      </w:r>
      <w:r>
        <w:rPr>
          <w:lang w:val="zh-Hans" w:eastAsia="zh-CN"/>
        </w:rPr>
        <w:t xml:space="preserve"> 250-SoC </w:t>
      </w:r>
      <w:r>
        <w:rPr>
          <w:lang w:val="zh-Hans" w:eastAsia="zh-CN"/>
        </w:rPr>
        <w:t>到主机系统的</w:t>
      </w:r>
      <w:r>
        <w:rPr>
          <w:lang w:val="zh-Hans" w:eastAsia="zh-CN"/>
        </w:rPr>
        <w:t xml:space="preserve"> USB </w:t>
      </w:r>
      <w:r>
        <w:rPr>
          <w:lang w:val="zh-Hans" w:eastAsia="zh-CN"/>
        </w:rPr>
        <w:t>连接的设备文件将在</w:t>
      </w:r>
      <w:r>
        <w:rPr>
          <w:lang w:val="zh-Hans" w:eastAsia="zh-CN"/>
        </w:rPr>
        <w:t xml:space="preserve"> /dev </w:t>
      </w:r>
      <w:r>
        <w:rPr>
          <w:lang w:val="zh-Hans" w:eastAsia="zh-CN"/>
        </w:rPr>
        <w:t>中看到。</w:t>
      </w:r>
      <w:proofErr w:type="spellStart"/>
      <w:r>
        <w:rPr>
          <w:lang w:val="zh-Hans"/>
        </w:rPr>
        <w:t>使用任何终端模拟器访问该模拟器</w:t>
      </w:r>
      <w:proofErr w:type="spellEnd"/>
      <w:r w:rsidR="00F21D86">
        <w:rPr>
          <w:lang w:val="zh-Hans"/>
        </w:rPr>
        <w:t xml:space="preserve"> </w:t>
      </w:r>
      <w:r w:rsidR="00F21D86">
        <w:rPr>
          <w:lang w:val="zh-Hans"/>
        </w:rPr>
        <w:t>（</w:t>
      </w:r>
      <w:proofErr w:type="spellStart"/>
      <w:r w:rsidR="00F21D86">
        <w:rPr>
          <w:lang w:val="zh-Hans"/>
        </w:rPr>
        <w:t>例如</w:t>
      </w:r>
      <w:proofErr w:type="spellEnd"/>
      <w:r w:rsidR="00F21D86">
        <w:rPr>
          <w:lang w:val="zh-Hans"/>
        </w:rPr>
        <w:t>：</w:t>
      </w:r>
      <w:r w:rsidR="00F21D86">
        <w:rPr>
          <w:lang w:val="zh-Hans"/>
        </w:rPr>
        <w:t xml:space="preserve"> Teraterm</w:t>
      </w:r>
      <w:r w:rsidR="00F21D86">
        <w:rPr>
          <w:lang w:val="zh-Hans"/>
        </w:rPr>
        <w:t>）</w:t>
      </w:r>
    </w:p>
    <w:p w14:paraId="2AD5AED1" w14:textId="77777777" w:rsidR="00E44813" w:rsidRDefault="00E44813" w:rsidP="00E44813">
      <w:pPr>
        <w:pStyle w:val="af"/>
        <w:ind w:left="1080"/>
      </w:pPr>
    </w:p>
    <w:p w14:paraId="57D7AE0B" w14:textId="04123DA3" w:rsidR="00116E95" w:rsidRDefault="00116E95" w:rsidP="00153B57">
      <w:pPr>
        <w:pStyle w:val="af"/>
        <w:numPr>
          <w:ilvl w:val="0"/>
          <w:numId w:val="10"/>
        </w:numPr>
      </w:pPr>
      <w:r>
        <w:rPr>
          <w:lang w:val="zh-Hans" w:eastAsia="zh-CN"/>
        </w:rPr>
        <w:t>编程完成后，串行控制台上将出现</w:t>
      </w:r>
      <w:r>
        <w:rPr>
          <w:lang w:val="zh-Hans" w:eastAsia="zh-CN"/>
        </w:rPr>
        <w:t xml:space="preserve"> u-boot </w:t>
      </w:r>
      <w:r>
        <w:rPr>
          <w:lang w:val="zh-Hans" w:eastAsia="zh-CN"/>
        </w:rPr>
        <w:t>登录提示，如下所示。</w:t>
      </w:r>
      <w:proofErr w:type="spellStart"/>
      <w:r>
        <w:rPr>
          <w:lang w:val="zh-Hans"/>
        </w:rPr>
        <w:t>要启动</w:t>
      </w:r>
      <w:proofErr w:type="spellEnd"/>
      <w:r>
        <w:rPr>
          <w:lang w:val="zh-Hans"/>
        </w:rPr>
        <w:t xml:space="preserve"> Linux </w:t>
      </w:r>
      <w:proofErr w:type="spellStart"/>
      <w:r>
        <w:rPr>
          <w:lang w:val="zh-Hans"/>
        </w:rPr>
        <w:t>内核，请执行</w:t>
      </w:r>
      <w:proofErr w:type="spellEnd"/>
      <w:r>
        <w:rPr>
          <w:lang w:val="zh-Hans"/>
        </w:rPr>
        <w:t>“</w:t>
      </w:r>
      <w:r w:rsidRPr="00116E95">
        <w:rPr>
          <w:i/>
          <w:lang w:val="zh-Hans"/>
        </w:rPr>
        <w:t>booti</w:t>
      </w:r>
      <w:r>
        <w:rPr>
          <w:i/>
          <w:lang w:val="zh-Hans"/>
        </w:rPr>
        <w:t xml:space="preserve">” </w:t>
      </w:r>
      <w:proofErr w:type="spellStart"/>
      <w:r w:rsidRPr="00116E95">
        <w:rPr>
          <w:lang w:val="zh-Hans"/>
        </w:rPr>
        <w:t>命令以</w:t>
      </w:r>
      <w:proofErr w:type="spellEnd"/>
      <w:r w:rsidRPr="00116E95">
        <w:rPr>
          <w:lang w:val="zh-Hans"/>
        </w:rPr>
        <w:t xml:space="preserve"> </w:t>
      </w:r>
      <w:proofErr w:type="spellStart"/>
      <w:r w:rsidR="000C32EC">
        <w:rPr>
          <w:lang w:val="zh-Hans"/>
        </w:rPr>
        <w:t>从内存中启动</w:t>
      </w:r>
      <w:proofErr w:type="spellEnd"/>
      <w:r w:rsidR="000C32EC">
        <w:rPr>
          <w:lang w:val="zh-Hans"/>
        </w:rPr>
        <w:t xml:space="preserve"> ARM64 Linux </w:t>
      </w:r>
      <w:proofErr w:type="spellStart"/>
      <w:r w:rsidR="000C32EC">
        <w:rPr>
          <w:lang w:val="zh-Hans"/>
        </w:rPr>
        <w:t>映像</w:t>
      </w:r>
      <w:proofErr w:type="spellEnd"/>
      <w:r w:rsidR="000C32EC">
        <w:rPr>
          <w:lang w:val="zh-Hans"/>
        </w:rPr>
        <w:t>。</w:t>
      </w:r>
    </w:p>
    <w:p w14:paraId="4AD3360F" w14:textId="77777777" w:rsidR="00234A32" w:rsidRDefault="00234A32" w:rsidP="00234A32"/>
    <w:p w14:paraId="44548A1E" w14:textId="2B080821" w:rsidR="001D4E77" w:rsidRDefault="00234A32" w:rsidP="00234A32">
      <w:pPr>
        <w:jc w:val="center"/>
      </w:pPr>
      <w:r>
        <w:t xml:space="preserve">           </w:t>
      </w:r>
      <w:r>
        <w:rPr>
          <w:noProof/>
        </w:rPr>
        <w:drawing>
          <wp:inline distT="0" distB="0" distL="0" distR="0" wp14:anchorId="704EDCFE" wp14:editId="66C0C4D8">
            <wp:extent cx="4908507" cy="519113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ynq lo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07" cy="5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022" w14:textId="45A514F3" w:rsidR="002A70CE" w:rsidRDefault="002A70CE" w:rsidP="002A70CE">
      <w:pPr>
        <w:rPr>
          <w:b/>
        </w:rPr>
      </w:pPr>
    </w:p>
    <w:p w14:paraId="7FEE80C6" w14:textId="67C63C1B" w:rsidR="00D816D7" w:rsidRDefault="00D816D7" w:rsidP="00D816D7">
      <w:pPr>
        <w:pStyle w:val="af"/>
        <w:numPr>
          <w:ilvl w:val="0"/>
          <w:numId w:val="48"/>
        </w:numPr>
      </w:pPr>
      <w:r>
        <w:rPr>
          <w:lang w:val="zh-Hans"/>
        </w:rPr>
        <w:t>约克托构建的图像</w:t>
      </w:r>
    </w:p>
    <w:tbl>
      <w:tblPr>
        <w:tblStyle w:val="a7"/>
        <w:tblW w:w="8447" w:type="dxa"/>
        <w:tblInd w:w="1178" w:type="dxa"/>
        <w:tblLook w:val="04A0" w:firstRow="1" w:lastRow="0" w:firstColumn="1" w:lastColumn="0" w:noHBand="0" w:noVBand="1"/>
      </w:tblPr>
      <w:tblGrid>
        <w:gridCol w:w="8447"/>
      </w:tblGrid>
      <w:tr w:rsidR="002A70CE" w14:paraId="2540B36D" w14:textId="77777777" w:rsidTr="0068382D">
        <w:trPr>
          <w:trHeight w:val="251"/>
        </w:trPr>
        <w:tc>
          <w:tcPr>
            <w:tcW w:w="8447" w:type="dxa"/>
          </w:tcPr>
          <w:p w14:paraId="0BA071F6" w14:textId="1D7BE7EE" w:rsidR="002A70CE" w:rsidRPr="0068382D" w:rsidRDefault="002A70CE" w:rsidP="00AA679B">
            <w:pPr>
              <w:rPr>
                <w:rFonts w:ascii="Courier New" w:hAnsi="Courier New" w:cs="Courier New"/>
                <w:i/>
                <w:sz w:val="20"/>
              </w:rPr>
            </w:pPr>
            <w:r w:rsidRPr="00BD62E3">
              <w:rPr>
                <w:i/>
                <w:sz w:val="20"/>
                <w:lang w:val="zh-Hans"/>
              </w:rPr>
              <w:t xml:space="preserve">$ </w:t>
            </w:r>
            <w:proofErr w:type="spellStart"/>
            <w:r w:rsidR="00C16823" w:rsidRPr="00C16823">
              <w:rPr>
                <w:i/>
                <w:sz w:val="20"/>
                <w:lang w:val="zh-Hans"/>
              </w:rPr>
              <w:t>布蒂</w:t>
            </w:r>
            <w:proofErr w:type="spellEnd"/>
            <w:r w:rsidR="00C16823" w:rsidRPr="00C16823">
              <w:rPr>
                <w:i/>
                <w:sz w:val="20"/>
                <w:lang w:val="zh-Hans"/>
              </w:rPr>
              <w:t xml:space="preserve"> 0x80000 - </w:t>
            </w:r>
            <w:r w:rsidR="000A3BDF" w:rsidRPr="000A3BDF">
              <w:rPr>
                <w:i/>
                <w:sz w:val="20"/>
                <w:lang w:val="zh-Hans"/>
              </w:rPr>
              <w:t>0x1407f000</w:t>
            </w:r>
          </w:p>
        </w:tc>
      </w:tr>
    </w:tbl>
    <w:p w14:paraId="2B6AFC99" w14:textId="77777777" w:rsidR="00D816D7" w:rsidRDefault="00D816D7" w:rsidP="00D816D7">
      <w:pPr>
        <w:pStyle w:val="af"/>
        <w:ind w:left="1440"/>
      </w:pPr>
    </w:p>
    <w:p w14:paraId="068CAC10" w14:textId="2438A051" w:rsidR="00D816D7" w:rsidRDefault="00D816D7" w:rsidP="00D816D7">
      <w:pPr>
        <w:pStyle w:val="af"/>
        <w:numPr>
          <w:ilvl w:val="0"/>
          <w:numId w:val="48"/>
        </w:numPr>
        <w:rPr>
          <w:lang w:eastAsia="zh-CN"/>
        </w:rPr>
      </w:pPr>
      <w:r>
        <w:rPr>
          <w:lang w:val="zh-Hans" w:eastAsia="zh-CN"/>
        </w:rPr>
        <w:t>佩塔利努克斯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构建的图像</w:t>
      </w:r>
    </w:p>
    <w:tbl>
      <w:tblPr>
        <w:tblStyle w:val="a7"/>
        <w:tblW w:w="8447" w:type="dxa"/>
        <w:tblInd w:w="1178" w:type="dxa"/>
        <w:tblLook w:val="04A0" w:firstRow="1" w:lastRow="0" w:firstColumn="1" w:lastColumn="0" w:noHBand="0" w:noVBand="1"/>
      </w:tblPr>
      <w:tblGrid>
        <w:gridCol w:w="8447"/>
      </w:tblGrid>
      <w:tr w:rsidR="00D816D7" w14:paraId="3B3986A3" w14:textId="77777777" w:rsidTr="009275C7">
        <w:trPr>
          <w:trHeight w:val="251"/>
        </w:trPr>
        <w:tc>
          <w:tcPr>
            <w:tcW w:w="8447" w:type="dxa"/>
          </w:tcPr>
          <w:p w14:paraId="26FFB7C3" w14:textId="0C1EC256" w:rsidR="00D816D7" w:rsidRPr="0068382D" w:rsidRDefault="00D816D7" w:rsidP="009275C7">
            <w:pPr>
              <w:rPr>
                <w:rFonts w:ascii="Courier New" w:hAnsi="Courier New" w:cs="Courier New"/>
                <w:i/>
                <w:sz w:val="20"/>
              </w:rPr>
            </w:pPr>
            <w:r w:rsidRPr="00BD62E3">
              <w:rPr>
                <w:i/>
                <w:sz w:val="20"/>
                <w:lang w:val="zh-Hans"/>
              </w:rPr>
              <w:t xml:space="preserve">$ </w:t>
            </w:r>
            <w:proofErr w:type="spellStart"/>
            <w:r w:rsidRPr="00D816D7">
              <w:rPr>
                <w:i/>
                <w:sz w:val="20"/>
                <w:lang w:val="zh-Hans"/>
              </w:rPr>
              <w:t>靴子</w:t>
            </w:r>
            <w:proofErr w:type="spellEnd"/>
            <w:r w:rsidRPr="00D816D7">
              <w:rPr>
                <w:i/>
                <w:sz w:val="20"/>
                <w:lang w:val="zh-Hans"/>
              </w:rPr>
              <w:t>0x80000 0x12000000 0x1407f000</w:t>
            </w:r>
          </w:p>
        </w:tc>
      </w:tr>
    </w:tbl>
    <w:p w14:paraId="0D29489B" w14:textId="03D3254C" w:rsidR="00D816D7" w:rsidRDefault="00D816D7" w:rsidP="0068382D">
      <w:r>
        <w:tab/>
      </w:r>
    </w:p>
    <w:p w14:paraId="69E6C9A8" w14:textId="2E974F32" w:rsidR="00E44813" w:rsidRDefault="00786380" w:rsidP="00153B57">
      <w:pPr>
        <w:pStyle w:val="af"/>
        <w:numPr>
          <w:ilvl w:val="0"/>
          <w:numId w:val="10"/>
        </w:numPr>
      </w:pPr>
      <w:r>
        <w:rPr>
          <w:lang w:val="zh-Hans" w:eastAsia="zh-CN"/>
        </w:rPr>
        <w:t xml:space="preserve">ARM </w:t>
      </w:r>
      <w:r>
        <w:rPr>
          <w:lang w:val="zh-Hans" w:eastAsia="zh-CN"/>
        </w:rPr>
        <w:t>开始运行代码后，将在串行控制台上看到启动日志。启动过程完成后，将出现登录提示。</w:t>
      </w:r>
      <w:r>
        <w:rPr>
          <w:lang w:val="zh-Hans"/>
        </w:rPr>
        <w:t>如果需要，以用户</w:t>
      </w:r>
      <w:r>
        <w:rPr>
          <w:lang w:val="zh-Hans"/>
        </w:rPr>
        <w:t>“root”</w:t>
      </w:r>
      <w:r>
        <w:rPr>
          <w:lang w:val="zh-Hans"/>
        </w:rPr>
        <w:t>和</w:t>
      </w:r>
      <w:r>
        <w:rPr>
          <w:lang w:val="zh-Hans"/>
        </w:rPr>
        <w:t>“root”</w:t>
      </w:r>
      <w:r>
        <w:rPr>
          <w:lang w:val="zh-Hans"/>
        </w:rPr>
        <w:t>作为密码登录。</w:t>
      </w:r>
      <w:r w:rsidR="00E44813">
        <w:rPr>
          <w:lang w:val="zh-Hans"/>
        </w:rPr>
        <w:softHyphen/>
      </w:r>
      <w:r w:rsidR="00E44813">
        <w:rPr>
          <w:lang w:val="zh-Hans"/>
        </w:rPr>
        <w:softHyphen/>
      </w:r>
    </w:p>
    <w:p w14:paraId="7DC5F712" w14:textId="77777777" w:rsidR="00F21D86" w:rsidRDefault="00F21D86" w:rsidP="00F21D86">
      <w:pPr>
        <w:pStyle w:val="af"/>
        <w:ind w:left="1080"/>
      </w:pPr>
    </w:p>
    <w:p w14:paraId="55D32592" w14:textId="6216A4D7" w:rsidR="00E44813" w:rsidRDefault="00277256" w:rsidP="00531A52">
      <w:pPr>
        <w:pStyle w:val="af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19BEC45E" wp14:editId="1FA2075B">
            <wp:extent cx="3627959" cy="621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 promp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959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2F54" w14:textId="02827432" w:rsidR="00E44813" w:rsidRDefault="001A1A76" w:rsidP="00153B57">
      <w:pPr>
        <w:pStyle w:val="af"/>
        <w:numPr>
          <w:ilvl w:val="0"/>
          <w:numId w:val="10"/>
        </w:numPr>
      </w:pPr>
      <w:r>
        <w:rPr>
          <w:lang w:val="zh-Hans"/>
        </w:rPr>
        <w:t>使用</w:t>
      </w:r>
      <w:r>
        <w:rPr>
          <w:lang w:val="zh-Hans"/>
        </w:rPr>
        <w:t xml:space="preserve"> 250SoC </w:t>
      </w:r>
      <w:r>
        <w:rPr>
          <w:lang w:val="zh-Hans"/>
        </w:rPr>
        <w:t>板上的</w:t>
      </w:r>
      <w:r>
        <w:rPr>
          <w:lang w:val="zh-Hans"/>
        </w:rPr>
        <w:t xml:space="preserve"> IP </w:t>
      </w:r>
      <w:r>
        <w:rPr>
          <w:lang w:val="zh-Hans"/>
        </w:rPr>
        <w:t>地址配置网络接口</w:t>
      </w:r>
    </w:p>
    <w:p w14:paraId="7F056275" w14:textId="77777777" w:rsidR="00E44813" w:rsidRDefault="00E44813" w:rsidP="00E44813">
      <w:pPr>
        <w:rPr>
          <w:b/>
        </w:rPr>
      </w:pPr>
      <w:r>
        <w:rPr>
          <w:b/>
        </w:rPr>
        <w:tab/>
      </w:r>
    </w:p>
    <w:tbl>
      <w:tblPr>
        <w:tblStyle w:val="a7"/>
        <w:tblW w:w="8447" w:type="dxa"/>
        <w:tblInd w:w="1178" w:type="dxa"/>
        <w:tblLook w:val="04A0" w:firstRow="1" w:lastRow="0" w:firstColumn="1" w:lastColumn="0" w:noHBand="0" w:noVBand="1"/>
      </w:tblPr>
      <w:tblGrid>
        <w:gridCol w:w="8447"/>
      </w:tblGrid>
      <w:tr w:rsidR="00E44813" w14:paraId="000E3B3D" w14:textId="77777777" w:rsidTr="00A849DC">
        <w:trPr>
          <w:trHeight w:val="544"/>
        </w:trPr>
        <w:tc>
          <w:tcPr>
            <w:tcW w:w="8447" w:type="dxa"/>
          </w:tcPr>
          <w:p w14:paraId="0C9F2482" w14:textId="5C6C6873" w:rsidR="00E44813" w:rsidRPr="00BD62E3" w:rsidRDefault="00E44813" w:rsidP="00A849DC">
            <w:pPr>
              <w:rPr>
                <w:rFonts w:ascii="Courier New" w:hAnsi="Courier New" w:cs="Courier New"/>
                <w:i/>
                <w:sz w:val="20"/>
              </w:rPr>
            </w:pPr>
            <w:r w:rsidRPr="00BD62E3">
              <w:rPr>
                <w:i/>
                <w:sz w:val="20"/>
                <w:lang w:val="zh-Hans"/>
              </w:rPr>
              <w:t>$ ifconfig eth</w:t>
            </w:r>
            <w:r w:rsidR="007B7734">
              <w:rPr>
                <w:i/>
                <w:sz w:val="20"/>
                <w:lang w:val="zh-Hans"/>
              </w:rPr>
              <w:t>2</w:t>
            </w:r>
            <w:r w:rsidRPr="00BD62E3">
              <w:rPr>
                <w:i/>
                <w:sz w:val="20"/>
                <w:lang w:val="zh-Hans"/>
              </w:rPr>
              <w:t xml:space="preserve"> 192.168.1.1 mtu 4200</w:t>
            </w:r>
          </w:p>
          <w:p w14:paraId="50484865" w14:textId="45EFF106" w:rsidR="00E44813" w:rsidRDefault="00E44813" w:rsidP="00A849DC">
            <w:pPr>
              <w:rPr>
                <w:b/>
              </w:rPr>
            </w:pPr>
            <w:r w:rsidRPr="00BD62E3">
              <w:rPr>
                <w:i/>
                <w:sz w:val="20"/>
                <w:lang w:val="zh-Hans"/>
              </w:rPr>
              <w:t>$ ifconfig eth</w:t>
            </w:r>
            <w:r w:rsidR="007B7734">
              <w:rPr>
                <w:i/>
                <w:sz w:val="20"/>
                <w:lang w:val="zh-Hans"/>
              </w:rPr>
              <w:t>2</w:t>
            </w:r>
            <w:r w:rsidRPr="00BD62E3">
              <w:rPr>
                <w:i/>
                <w:sz w:val="20"/>
                <w:lang w:val="zh-Hans"/>
              </w:rPr>
              <w:t xml:space="preserve"> up</w:t>
            </w:r>
          </w:p>
        </w:tc>
      </w:tr>
    </w:tbl>
    <w:p w14:paraId="7B23F6A3" w14:textId="646FC55F" w:rsidR="00E44813" w:rsidRDefault="00786380" w:rsidP="00153B57">
      <w:pPr>
        <w:pStyle w:val="af"/>
        <w:numPr>
          <w:ilvl w:val="0"/>
          <w:numId w:val="10"/>
        </w:numPr>
      </w:pPr>
      <w:r>
        <w:rPr>
          <w:lang w:val="zh-Hans"/>
        </w:rPr>
        <w:t>加载驱动程序模块</w:t>
      </w:r>
    </w:p>
    <w:p w14:paraId="497BD3B0" w14:textId="77777777" w:rsidR="00E44813" w:rsidRDefault="00E44813" w:rsidP="00E44813">
      <w:pPr>
        <w:pStyle w:val="af"/>
        <w:ind w:left="1080"/>
      </w:pP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44813" w14:paraId="330AF54B" w14:textId="77777777" w:rsidTr="008F2B57">
        <w:tc>
          <w:tcPr>
            <w:tcW w:w="8270" w:type="dxa"/>
          </w:tcPr>
          <w:p w14:paraId="1AA4095B" w14:textId="3B744DB9" w:rsidR="00786380" w:rsidRPr="00C81341" w:rsidRDefault="00786380" w:rsidP="00A849DC">
            <w:pPr>
              <w:pStyle w:val="af"/>
              <w:ind w:left="0"/>
              <w:rPr>
                <w:rFonts w:ascii="Courier New" w:hAnsi="Courier New" w:cs="Courier New"/>
                <w:i/>
                <w:sz w:val="20"/>
              </w:rPr>
            </w:pPr>
            <w:r w:rsidRPr="00C81341">
              <w:rPr>
                <w:i/>
                <w:sz w:val="20"/>
                <w:lang w:val="zh-Hans"/>
              </w:rPr>
              <w:t xml:space="preserve">$ </w:t>
            </w:r>
            <w:proofErr w:type="spellStart"/>
            <w:r w:rsidRPr="00C81341">
              <w:rPr>
                <w:i/>
                <w:sz w:val="20"/>
                <w:lang w:val="zh-Hans"/>
              </w:rPr>
              <w:t>模探头</w:t>
            </w:r>
            <w:proofErr w:type="spellEnd"/>
            <w:r w:rsidRPr="00C81341">
              <w:rPr>
                <w:i/>
                <w:sz w:val="20"/>
                <w:lang w:val="zh-Hans"/>
              </w:rPr>
              <w:t xml:space="preserve"> </w:t>
            </w:r>
            <w:r w:rsidR="0008707E">
              <w:rPr>
                <w:i/>
                <w:sz w:val="20"/>
                <w:lang w:val="zh-Hans"/>
              </w:rPr>
              <w:t>xilinx_k</w:t>
            </w:r>
            <w:proofErr w:type="spellStart"/>
            <w:r>
              <w:rPr>
                <w:i/>
                <w:sz w:val="20"/>
                <w:lang w:val="zh-Hans"/>
              </w:rPr>
              <w:t>毫米</w:t>
            </w:r>
            <w:proofErr w:type="spellEnd"/>
          </w:p>
          <w:p w14:paraId="548CA7B7" w14:textId="6F01BB32" w:rsidR="00E44813" w:rsidRDefault="00E44813" w:rsidP="004D75DC">
            <w:pPr>
              <w:autoSpaceDE w:val="0"/>
              <w:autoSpaceDN w:val="0"/>
            </w:pPr>
            <w:r w:rsidRPr="00C81341">
              <w:rPr>
                <w:i/>
                <w:sz w:val="20"/>
                <w:lang w:val="zh-Hans"/>
              </w:rPr>
              <w:t>$ modprobe xilinx_ib max_q_depth=64 max_rq_sge=32 cq_mem=“pl” sq_mem=“pl”</w:t>
            </w:r>
            <w:r w:rsidR="00C53534" w:rsidRPr="00C53534">
              <w:rPr>
                <w:i/>
                <w:sz w:val="20"/>
                <w:lang w:val="zh-Hans"/>
              </w:rPr>
              <w:t xml:space="preserve"> rq_mem=“pl” max_app_qp=256</w:t>
            </w:r>
            <w:r w:rsidR="002077E2">
              <w:rPr>
                <w:i/>
                <w:sz w:val="20"/>
                <w:lang w:val="zh-Hans"/>
              </w:rPr>
              <w:t xml:space="preserve"> rtime=16</w:t>
            </w:r>
          </w:p>
        </w:tc>
      </w:tr>
    </w:tbl>
    <w:p w14:paraId="392F5147" w14:textId="77777777" w:rsidR="008F2B57" w:rsidRDefault="008F2B57" w:rsidP="00D67AC9">
      <w:pPr>
        <w:pStyle w:val="af"/>
        <w:spacing w:before="240"/>
        <w:ind w:left="1080"/>
        <w:rPr>
          <w:lang w:eastAsia="zh-CN"/>
        </w:rPr>
      </w:pPr>
      <w:bookmarkStart w:id="59" w:name="_Toc32581105"/>
      <w:r>
        <w:rPr>
          <w:lang w:val="zh-Hans" w:eastAsia="zh-CN"/>
        </w:rPr>
        <w:t xml:space="preserve">UMM </w:t>
      </w:r>
      <w:r>
        <w:rPr>
          <w:lang w:val="zh-Hans" w:eastAsia="zh-CN"/>
        </w:rPr>
        <w:t>使用这些模块参数来请求足够大小的内存块，以容纳所有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队列（</w:t>
      </w:r>
      <w:r>
        <w:rPr>
          <w:lang w:val="zh-Hans" w:eastAsia="zh-CN"/>
        </w:rPr>
        <w:t>RQ</w:t>
      </w:r>
      <w:r>
        <w:rPr>
          <w:lang w:val="zh-Hans" w:eastAsia="zh-CN"/>
        </w:rPr>
        <w:t>、</w:t>
      </w:r>
      <w:r>
        <w:rPr>
          <w:lang w:val="zh-Hans" w:eastAsia="zh-CN"/>
        </w:rPr>
        <w:t>SQ</w:t>
      </w:r>
      <w:r>
        <w:rPr>
          <w:lang w:val="zh-Hans" w:eastAsia="zh-CN"/>
        </w:rPr>
        <w:t>、</w:t>
      </w:r>
      <w:r>
        <w:rPr>
          <w:lang w:val="zh-Hans" w:eastAsia="zh-CN"/>
        </w:rPr>
        <w:t>CQ</w:t>
      </w:r>
      <w:r>
        <w:rPr>
          <w:lang w:val="zh-Hans" w:eastAsia="zh-CN"/>
        </w:rPr>
        <w:t>）。创建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时，会请求这些块中的内存并将其用于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队列（</w:t>
      </w:r>
      <w:r>
        <w:rPr>
          <w:lang w:val="zh-Hans" w:eastAsia="zh-CN"/>
        </w:rPr>
        <w:t>RQ</w:t>
      </w:r>
      <w:r>
        <w:rPr>
          <w:lang w:val="zh-Hans" w:eastAsia="zh-CN"/>
        </w:rPr>
        <w:t>、</w:t>
      </w:r>
      <w:r>
        <w:rPr>
          <w:lang w:val="zh-Hans" w:eastAsia="zh-CN"/>
        </w:rPr>
        <w:t>SQ</w:t>
      </w:r>
      <w:r>
        <w:rPr>
          <w:lang w:val="zh-Hans" w:eastAsia="zh-CN"/>
        </w:rPr>
        <w:t>、</w:t>
      </w:r>
      <w:r>
        <w:rPr>
          <w:lang w:val="zh-Hans" w:eastAsia="zh-CN"/>
        </w:rPr>
        <w:t>CQ</w:t>
      </w:r>
      <w:r>
        <w:rPr>
          <w:lang w:val="zh-Hans" w:eastAsia="zh-CN"/>
        </w:rPr>
        <w:t>）。这些模块参数</w:t>
      </w:r>
      <w:r w:rsidRPr="00A255FD">
        <w:rPr>
          <w:b/>
          <w:bCs/>
          <w:i/>
          <w:iCs/>
          <w:lang w:val="zh-Hans" w:eastAsia="zh-CN"/>
        </w:rPr>
        <w:t>不会以任何方式限制</w:t>
      </w:r>
      <w:r>
        <w:rPr>
          <w:lang w:val="zh-Hans" w:eastAsia="zh-CN"/>
        </w:rPr>
        <w:t>应用程序使用的</w:t>
      </w:r>
      <w:r>
        <w:rPr>
          <w:lang w:val="zh-Hans" w:eastAsia="zh-CN"/>
        </w:rPr>
        <w:t xml:space="preserve"> </w:t>
      </w:r>
      <w:r w:rsidRPr="00A255FD">
        <w:rPr>
          <w:b/>
          <w:bCs/>
          <w:i/>
          <w:iCs/>
          <w:lang w:val="zh-Hans" w:eastAsia="zh-CN"/>
        </w:rPr>
        <w:t xml:space="preserve">QP </w:t>
      </w:r>
      <w:r w:rsidRPr="00A255FD">
        <w:rPr>
          <w:b/>
          <w:bCs/>
          <w:i/>
          <w:iCs/>
          <w:lang w:val="zh-Hans" w:eastAsia="zh-CN"/>
        </w:rPr>
        <w:t>深度或</w:t>
      </w:r>
      <w:r w:rsidRPr="00A255FD">
        <w:rPr>
          <w:b/>
          <w:bCs/>
          <w:i/>
          <w:iCs/>
          <w:lang w:val="zh-Hans" w:eastAsia="zh-CN"/>
        </w:rPr>
        <w:t xml:space="preserve"> RQ </w:t>
      </w:r>
      <w:r w:rsidRPr="00A255FD">
        <w:rPr>
          <w:b/>
          <w:bCs/>
          <w:i/>
          <w:iCs/>
          <w:lang w:val="zh-Hans" w:eastAsia="zh-CN"/>
        </w:rPr>
        <w:t>缓冲区大小</w:t>
      </w:r>
      <w:r>
        <w:rPr>
          <w:lang w:val="zh-Hans" w:eastAsia="zh-CN"/>
        </w:rPr>
        <w:t>的值。</w:t>
      </w:r>
    </w:p>
    <w:p w14:paraId="3EC3A3F8" w14:textId="7D6E5006" w:rsidR="006D1237" w:rsidRDefault="005536EC" w:rsidP="005536EC">
      <w:r>
        <w:rPr>
          <w:lang w:val="zh-Hans" w:eastAsia="zh-CN"/>
        </w:rPr>
        <w:tab/>
      </w:r>
      <w:r>
        <w:rPr>
          <w:lang w:val="zh-Hans" w:eastAsia="zh-CN"/>
        </w:rPr>
        <w:tab/>
      </w:r>
      <w:proofErr w:type="spellStart"/>
      <w:r w:rsidR="006D1237">
        <w:rPr>
          <w:lang w:val="zh-Hans"/>
        </w:rPr>
        <w:t>下表描述了</w:t>
      </w:r>
      <w:proofErr w:type="spellEnd"/>
      <w:r w:rsidR="006D1237">
        <w:rPr>
          <w:lang w:val="zh-Hans"/>
        </w:rPr>
        <w:t xml:space="preserve"> ERNIC </w:t>
      </w:r>
      <w:proofErr w:type="spellStart"/>
      <w:r w:rsidR="006D1237">
        <w:rPr>
          <w:lang w:val="zh-Hans"/>
        </w:rPr>
        <w:t>驱动程序的</w:t>
      </w:r>
      <w:proofErr w:type="spellEnd"/>
      <w:r w:rsidR="006D1237">
        <w:rPr>
          <w:lang w:val="zh-Hans"/>
        </w:rPr>
        <w:t xml:space="preserve"> </w:t>
      </w:r>
      <w:r w:rsidR="006D1237">
        <w:rPr>
          <w:lang w:val="zh-Hans"/>
        </w:rPr>
        <w:t>（</w:t>
      </w:r>
      <w:r w:rsidR="006D1237">
        <w:rPr>
          <w:lang w:val="zh-Hans"/>
        </w:rPr>
        <w:t>xilinx_ib</w:t>
      </w:r>
      <w:r w:rsidR="006D1237">
        <w:rPr>
          <w:lang w:val="zh-Hans"/>
        </w:rPr>
        <w:t>）</w:t>
      </w:r>
      <w:r w:rsidR="006D1237">
        <w:rPr>
          <w:lang w:val="zh-Hans"/>
        </w:rPr>
        <w:t xml:space="preserve"> </w:t>
      </w:r>
      <w:proofErr w:type="spellStart"/>
      <w:r w:rsidR="006D1237">
        <w:rPr>
          <w:lang w:val="zh-Hans"/>
        </w:rPr>
        <w:t>模块参数</w:t>
      </w:r>
      <w:proofErr w:type="spellEnd"/>
    </w:p>
    <w:p w14:paraId="72763A68" w14:textId="77777777" w:rsidR="006D1237" w:rsidRDefault="006D1237" w:rsidP="005536EC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3240"/>
        <w:gridCol w:w="1710"/>
      </w:tblGrid>
      <w:tr w:rsidR="006D1237" w14:paraId="21D11B21" w14:textId="77777777" w:rsidTr="008B0437">
        <w:trPr>
          <w:jc w:val="center"/>
        </w:trPr>
        <w:tc>
          <w:tcPr>
            <w:tcW w:w="2425" w:type="dxa"/>
          </w:tcPr>
          <w:p w14:paraId="3CAB9567" w14:textId="77777777" w:rsidR="006D1237" w:rsidRPr="000A53C0" w:rsidRDefault="006D1237" w:rsidP="008B0437">
            <w:pPr>
              <w:jc w:val="center"/>
              <w:rPr>
                <w:b/>
                <w:bCs/>
              </w:rPr>
            </w:pPr>
            <w:r w:rsidRPr="000A53C0">
              <w:rPr>
                <w:b/>
                <w:bCs/>
                <w:lang w:val="zh-Hans"/>
              </w:rPr>
              <w:t>名字</w:t>
            </w:r>
          </w:p>
        </w:tc>
        <w:tc>
          <w:tcPr>
            <w:tcW w:w="3240" w:type="dxa"/>
          </w:tcPr>
          <w:p w14:paraId="1D8F605E" w14:textId="77777777" w:rsidR="006D1237" w:rsidRPr="000A53C0" w:rsidRDefault="006D1237" w:rsidP="008B0437">
            <w:pPr>
              <w:jc w:val="center"/>
              <w:rPr>
                <w:b/>
                <w:bCs/>
              </w:rPr>
            </w:pPr>
            <w:r w:rsidRPr="000A53C0">
              <w:rPr>
                <w:b/>
                <w:bCs/>
                <w:lang w:val="zh-Hans"/>
              </w:rPr>
              <w:t>描述</w:t>
            </w:r>
          </w:p>
        </w:tc>
        <w:tc>
          <w:tcPr>
            <w:tcW w:w="1710" w:type="dxa"/>
          </w:tcPr>
          <w:p w14:paraId="2070C8B9" w14:textId="77777777" w:rsidR="006D1237" w:rsidRPr="000A53C0" w:rsidRDefault="006D1237" w:rsidP="008B0437">
            <w:pPr>
              <w:rPr>
                <w:b/>
                <w:bCs/>
              </w:rPr>
            </w:pPr>
            <w:r w:rsidRPr="000A53C0">
              <w:rPr>
                <w:b/>
                <w:bCs/>
                <w:lang w:val="zh-Hans"/>
              </w:rPr>
              <w:t>默认值</w:t>
            </w:r>
          </w:p>
        </w:tc>
      </w:tr>
      <w:tr w:rsidR="006D1237" w14:paraId="6AC3D42C" w14:textId="77777777" w:rsidTr="008B0437">
        <w:trPr>
          <w:jc w:val="center"/>
        </w:trPr>
        <w:tc>
          <w:tcPr>
            <w:tcW w:w="2425" w:type="dxa"/>
          </w:tcPr>
          <w:p w14:paraId="6E0A841F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max_q_depth</w:t>
            </w:r>
          </w:p>
        </w:tc>
        <w:tc>
          <w:tcPr>
            <w:tcW w:w="3240" w:type="dxa"/>
          </w:tcPr>
          <w:p w14:paraId="247B8FE0" w14:textId="77777777" w:rsidR="006D1237" w:rsidRDefault="006D1237" w:rsidP="008B0437">
            <w:pPr>
              <w:rPr>
                <w:lang w:eastAsia="zh-CN"/>
              </w:rPr>
            </w:pPr>
            <w:r>
              <w:rPr>
                <w:lang w:val="zh-Hans" w:eastAsia="zh-CN"/>
              </w:rPr>
              <w:t>应用使用的</w:t>
            </w:r>
            <w:r>
              <w:rPr>
                <w:lang w:val="zh-Hans" w:eastAsia="zh-CN"/>
              </w:rPr>
              <w:t xml:space="preserve"> Q </w:t>
            </w:r>
            <w:r>
              <w:rPr>
                <w:lang w:val="zh-Hans" w:eastAsia="zh-CN"/>
              </w:rPr>
              <w:t>深度最大值</w:t>
            </w:r>
          </w:p>
        </w:tc>
        <w:tc>
          <w:tcPr>
            <w:tcW w:w="1710" w:type="dxa"/>
          </w:tcPr>
          <w:p w14:paraId="334B4C88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16</w:t>
            </w:r>
          </w:p>
        </w:tc>
      </w:tr>
      <w:tr w:rsidR="006D1237" w:rsidRPr="003B3BA0" w14:paraId="756EE400" w14:textId="77777777" w:rsidTr="008B0437">
        <w:trPr>
          <w:jc w:val="center"/>
        </w:trPr>
        <w:tc>
          <w:tcPr>
            <w:tcW w:w="2425" w:type="dxa"/>
          </w:tcPr>
          <w:p w14:paraId="75AF82DC" w14:textId="77777777" w:rsidR="006D1237" w:rsidRDefault="006D1237" w:rsidP="008B0437">
            <w:pPr>
              <w:jc w:val="center"/>
            </w:pPr>
            <w:r w:rsidRPr="002E3447">
              <w:rPr>
                <w:lang w:val="zh-Hans"/>
              </w:rPr>
              <w:t>max_rq_sge</w:t>
            </w:r>
          </w:p>
        </w:tc>
        <w:tc>
          <w:tcPr>
            <w:tcW w:w="3240" w:type="dxa"/>
          </w:tcPr>
          <w:p w14:paraId="693C1AD2" w14:textId="77777777" w:rsidR="006D1237" w:rsidRDefault="006D1237" w:rsidP="008B0437">
            <w:pPr>
              <w:rPr>
                <w:lang w:eastAsia="zh-CN"/>
              </w:rPr>
            </w:pPr>
            <w:r>
              <w:rPr>
                <w:lang w:val="zh-Hans" w:eastAsia="zh-CN"/>
              </w:rPr>
              <w:t xml:space="preserve">RQ </w:t>
            </w:r>
            <w:r>
              <w:rPr>
                <w:lang w:val="zh-Hans" w:eastAsia="zh-CN"/>
              </w:rPr>
              <w:t>缓冲区的最大大小（以</w:t>
            </w:r>
            <w:r>
              <w:rPr>
                <w:lang w:val="zh-Hans" w:eastAsia="zh-CN"/>
              </w:rPr>
              <w:t xml:space="preserve"> 256 </w:t>
            </w:r>
            <w:r>
              <w:rPr>
                <w:lang w:val="zh-Hans" w:eastAsia="zh-CN"/>
              </w:rPr>
              <w:t>的倍数为单位）</w:t>
            </w:r>
          </w:p>
        </w:tc>
        <w:tc>
          <w:tcPr>
            <w:tcW w:w="1710" w:type="dxa"/>
          </w:tcPr>
          <w:p w14:paraId="41DDCF84" w14:textId="77777777" w:rsidR="006D1237" w:rsidRPr="007A5ABB" w:rsidRDefault="006D1237" w:rsidP="008B0437">
            <w:pPr>
              <w:jc w:val="center"/>
            </w:pPr>
            <w:r>
              <w:rPr>
                <w:lang w:val="zh-Hans"/>
              </w:rPr>
              <w:t>16</w:t>
            </w:r>
          </w:p>
        </w:tc>
      </w:tr>
      <w:tr w:rsidR="006D1237" w:rsidRPr="003B3BA0" w14:paraId="4E1EE739" w14:textId="77777777" w:rsidTr="008B0437">
        <w:trPr>
          <w:jc w:val="center"/>
        </w:trPr>
        <w:tc>
          <w:tcPr>
            <w:tcW w:w="2425" w:type="dxa"/>
          </w:tcPr>
          <w:p w14:paraId="3A2DC72A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max_app_qp</w:t>
            </w:r>
          </w:p>
        </w:tc>
        <w:tc>
          <w:tcPr>
            <w:tcW w:w="3240" w:type="dxa"/>
          </w:tcPr>
          <w:p w14:paraId="093E7725" w14:textId="77777777" w:rsidR="006D1237" w:rsidRDefault="006D1237" w:rsidP="008B0437">
            <w:pPr>
              <w:rPr>
                <w:lang w:eastAsia="zh-CN"/>
              </w:rPr>
            </w:pPr>
            <w:r>
              <w:rPr>
                <w:lang w:val="zh-Hans" w:eastAsia="zh-CN"/>
              </w:rPr>
              <w:t>应用程序使用的最大</w:t>
            </w:r>
            <w:r>
              <w:rPr>
                <w:lang w:val="zh-Hans" w:eastAsia="zh-CN"/>
              </w:rPr>
              <w:t xml:space="preserve"> QP </w:t>
            </w:r>
            <w:r>
              <w:rPr>
                <w:lang w:val="zh-Hans" w:eastAsia="zh-CN"/>
              </w:rPr>
              <w:t>数</w:t>
            </w:r>
          </w:p>
        </w:tc>
        <w:tc>
          <w:tcPr>
            <w:tcW w:w="1710" w:type="dxa"/>
          </w:tcPr>
          <w:p w14:paraId="3C6D7499" w14:textId="77777777" w:rsidR="006D1237" w:rsidRPr="007A5ABB" w:rsidRDefault="006D1237" w:rsidP="008B0437">
            <w:pPr>
              <w:jc w:val="center"/>
            </w:pPr>
            <w:r>
              <w:rPr>
                <w:lang w:val="zh-Hans"/>
              </w:rPr>
              <w:t>10</w:t>
            </w:r>
          </w:p>
        </w:tc>
      </w:tr>
      <w:tr w:rsidR="006D1237" w:rsidRPr="003B3BA0" w14:paraId="289BD935" w14:textId="77777777" w:rsidTr="008B0437">
        <w:trPr>
          <w:jc w:val="center"/>
        </w:trPr>
        <w:tc>
          <w:tcPr>
            <w:tcW w:w="2425" w:type="dxa"/>
          </w:tcPr>
          <w:p w14:paraId="12996727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cq_mem</w:t>
            </w:r>
          </w:p>
        </w:tc>
        <w:tc>
          <w:tcPr>
            <w:tcW w:w="3240" w:type="dxa"/>
          </w:tcPr>
          <w:p w14:paraId="2216F6CC" w14:textId="77777777" w:rsidR="006D1237" w:rsidRDefault="006D1237" w:rsidP="008B0437">
            <w:pPr>
              <w:rPr>
                <w:lang w:eastAsia="zh-CN"/>
              </w:rPr>
            </w:pPr>
            <w:r>
              <w:rPr>
                <w:lang w:val="zh-Hans" w:eastAsia="zh-CN"/>
              </w:rPr>
              <w:t>用于完成的内存</w:t>
            </w:r>
            <w:r>
              <w:rPr>
                <w:lang w:val="zh-Hans" w:eastAsia="zh-CN"/>
              </w:rPr>
              <w:t xml:space="preserve"> </w:t>
            </w:r>
            <w:r>
              <w:rPr>
                <w:lang w:val="zh-Hans" w:eastAsia="zh-CN"/>
              </w:rPr>
              <w:t>驱动程序或内核应用创建的</w:t>
            </w:r>
            <w:r>
              <w:rPr>
                <w:lang w:val="zh-Hans" w:eastAsia="zh-CN"/>
              </w:rPr>
              <w:t xml:space="preserve"> QP </w:t>
            </w:r>
            <w:r>
              <w:rPr>
                <w:lang w:val="zh-Hans" w:eastAsia="zh-CN"/>
              </w:rPr>
              <w:t>队列</w:t>
            </w:r>
          </w:p>
        </w:tc>
        <w:tc>
          <w:tcPr>
            <w:tcW w:w="1710" w:type="dxa"/>
          </w:tcPr>
          <w:p w14:paraId="6606A95A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.pl</w:t>
            </w:r>
          </w:p>
        </w:tc>
      </w:tr>
      <w:tr w:rsidR="006D1237" w:rsidRPr="003B3BA0" w14:paraId="3E5C8E8A" w14:textId="77777777" w:rsidTr="008B0437">
        <w:trPr>
          <w:jc w:val="center"/>
        </w:trPr>
        <w:tc>
          <w:tcPr>
            <w:tcW w:w="2425" w:type="dxa"/>
          </w:tcPr>
          <w:p w14:paraId="7DE8953A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rq_mem</w:t>
            </w:r>
          </w:p>
        </w:tc>
        <w:tc>
          <w:tcPr>
            <w:tcW w:w="3240" w:type="dxa"/>
          </w:tcPr>
          <w:p w14:paraId="5EB1BD24" w14:textId="77777777" w:rsidR="006D1237" w:rsidRDefault="006D1237" w:rsidP="008B0437">
            <w:pPr>
              <w:rPr>
                <w:lang w:eastAsia="zh-CN"/>
              </w:rPr>
            </w:pPr>
            <w:r>
              <w:rPr>
                <w:lang w:val="zh-Hans" w:eastAsia="zh-CN"/>
              </w:rPr>
              <w:t>用于接收由驱动程序或内核应用创建的</w:t>
            </w:r>
            <w:r>
              <w:rPr>
                <w:lang w:val="zh-Hans" w:eastAsia="zh-CN"/>
              </w:rPr>
              <w:t xml:space="preserve"> QP </w:t>
            </w:r>
            <w:r>
              <w:rPr>
                <w:lang w:val="zh-Hans" w:eastAsia="zh-CN"/>
              </w:rPr>
              <w:t>队列的内存</w:t>
            </w:r>
          </w:p>
        </w:tc>
        <w:tc>
          <w:tcPr>
            <w:tcW w:w="1710" w:type="dxa"/>
          </w:tcPr>
          <w:p w14:paraId="63B1FDA5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.pl</w:t>
            </w:r>
          </w:p>
        </w:tc>
      </w:tr>
      <w:tr w:rsidR="006D1237" w:rsidRPr="003B3BA0" w14:paraId="1FF7C82D" w14:textId="77777777" w:rsidTr="008B0437">
        <w:trPr>
          <w:jc w:val="center"/>
        </w:trPr>
        <w:tc>
          <w:tcPr>
            <w:tcW w:w="2425" w:type="dxa"/>
          </w:tcPr>
          <w:p w14:paraId="7FD517AD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sq_mem</w:t>
            </w:r>
          </w:p>
        </w:tc>
        <w:tc>
          <w:tcPr>
            <w:tcW w:w="3240" w:type="dxa"/>
          </w:tcPr>
          <w:p w14:paraId="2CFA35FE" w14:textId="77777777" w:rsidR="006D1237" w:rsidRDefault="006D1237" w:rsidP="008B0437">
            <w:pPr>
              <w:rPr>
                <w:lang w:eastAsia="zh-CN"/>
              </w:rPr>
            </w:pPr>
            <w:r>
              <w:rPr>
                <w:lang w:val="zh-Hans" w:eastAsia="zh-CN"/>
              </w:rPr>
              <w:t>用于发送由驱动程序或内核应用创建的</w:t>
            </w:r>
            <w:r>
              <w:rPr>
                <w:lang w:val="zh-Hans" w:eastAsia="zh-CN"/>
              </w:rPr>
              <w:t xml:space="preserve"> QP </w:t>
            </w:r>
            <w:r>
              <w:rPr>
                <w:lang w:val="zh-Hans" w:eastAsia="zh-CN"/>
              </w:rPr>
              <w:t>队列的内存</w:t>
            </w:r>
          </w:p>
        </w:tc>
        <w:tc>
          <w:tcPr>
            <w:tcW w:w="1710" w:type="dxa"/>
          </w:tcPr>
          <w:p w14:paraId="15F62BB7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.pl</w:t>
            </w:r>
          </w:p>
        </w:tc>
      </w:tr>
      <w:tr w:rsidR="006D1237" w:rsidRPr="003B3BA0" w14:paraId="67D3421A" w14:textId="77777777" w:rsidTr="008B0437">
        <w:trPr>
          <w:jc w:val="center"/>
        </w:trPr>
        <w:tc>
          <w:tcPr>
            <w:tcW w:w="2425" w:type="dxa"/>
          </w:tcPr>
          <w:p w14:paraId="7FC71EC4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rtime</w:t>
            </w:r>
          </w:p>
        </w:tc>
        <w:tc>
          <w:tcPr>
            <w:tcW w:w="3240" w:type="dxa"/>
          </w:tcPr>
          <w:p w14:paraId="14F43CCB" w14:textId="77777777" w:rsidR="006D1237" w:rsidRDefault="006D1237" w:rsidP="008B0437">
            <w:r>
              <w:rPr>
                <w:lang w:val="zh-Hans"/>
              </w:rPr>
              <w:t xml:space="preserve">QP </w:t>
            </w:r>
            <w:r>
              <w:rPr>
                <w:lang w:val="zh-Hans"/>
              </w:rPr>
              <w:t>重试超时</w:t>
            </w:r>
          </w:p>
        </w:tc>
        <w:tc>
          <w:tcPr>
            <w:tcW w:w="1710" w:type="dxa"/>
          </w:tcPr>
          <w:p w14:paraId="78CCE753" w14:textId="77777777" w:rsidR="006D1237" w:rsidRDefault="006D1237" w:rsidP="008B0437">
            <w:pPr>
              <w:jc w:val="center"/>
            </w:pPr>
            <w:r>
              <w:rPr>
                <w:lang w:val="zh-Hans"/>
              </w:rPr>
              <w:t>13</w:t>
            </w:r>
          </w:p>
        </w:tc>
      </w:tr>
    </w:tbl>
    <w:p w14:paraId="2E9BCF77" w14:textId="77777777" w:rsidR="006D1237" w:rsidRDefault="006D1237" w:rsidP="008865FE"/>
    <w:p w14:paraId="2A72D0EA" w14:textId="77777777" w:rsidR="006D1237" w:rsidRPr="00BD5A46" w:rsidRDefault="006D1237" w:rsidP="00BD5A46">
      <w:pPr>
        <w:spacing w:before="240" w:line="276" w:lineRule="auto"/>
        <w:ind w:left="720" w:firstLine="720"/>
        <w:rPr>
          <w:rFonts w:ascii="Courier New" w:hAnsi="Courier New" w:cs="Courier New"/>
          <w:i/>
          <w:sz w:val="20"/>
          <w:lang w:eastAsia="zh-CN"/>
        </w:rPr>
      </w:pPr>
      <w:r w:rsidRPr="001B1799">
        <w:rPr>
          <w:lang w:val="zh-Hans" w:eastAsia="zh-CN"/>
        </w:rPr>
        <w:t>根据用例，用户必须根据需要更新这些模块参数。例如，</w:t>
      </w:r>
      <w:r w:rsidRPr="001B1799">
        <w:rPr>
          <w:lang w:val="zh-Hans" w:eastAsia="zh-CN"/>
        </w:rPr>
        <w:t xml:space="preserve">254QP </w:t>
      </w:r>
      <w:r w:rsidRPr="001B1799">
        <w:rPr>
          <w:lang w:val="zh-Hans" w:eastAsia="zh-CN"/>
        </w:rPr>
        <w:t>的</w:t>
      </w:r>
      <w:r w:rsidRPr="001B1799">
        <w:rPr>
          <w:lang w:val="zh-Hans" w:eastAsia="zh-CN"/>
        </w:rPr>
        <w:t xml:space="preserve"> xrping </w:t>
      </w:r>
      <w:r w:rsidRPr="001B1799">
        <w:rPr>
          <w:lang w:val="zh-Hans" w:eastAsia="zh-CN"/>
        </w:rPr>
        <w:t>测试用例将创建</w:t>
      </w:r>
      <w:r w:rsidRPr="001B1799">
        <w:rPr>
          <w:lang w:val="zh-Hans" w:eastAsia="zh-CN"/>
        </w:rPr>
        <w:t xml:space="preserve"> 254 </w:t>
      </w:r>
      <w:proofErr w:type="gramStart"/>
      <w:r w:rsidRPr="001B1799">
        <w:rPr>
          <w:lang w:val="zh-Hans" w:eastAsia="zh-CN"/>
        </w:rPr>
        <w:t>个</w:t>
      </w:r>
      <w:proofErr w:type="gramEnd"/>
      <w:r w:rsidRPr="001B1799">
        <w:rPr>
          <w:lang w:val="zh-Hans" w:eastAsia="zh-CN"/>
        </w:rPr>
        <w:t xml:space="preserve"> Qp </w:t>
      </w:r>
      <w:r w:rsidRPr="001B1799">
        <w:rPr>
          <w:lang w:val="zh-Hans" w:eastAsia="zh-CN"/>
        </w:rPr>
        <w:t>连接，</w:t>
      </w:r>
      <w:r w:rsidRPr="001B1799">
        <w:rPr>
          <w:lang w:val="zh-Hans" w:eastAsia="zh-CN"/>
        </w:rPr>
        <w:t xml:space="preserve">Q </w:t>
      </w:r>
      <w:r w:rsidRPr="001B1799">
        <w:rPr>
          <w:lang w:val="zh-Hans" w:eastAsia="zh-CN"/>
        </w:rPr>
        <w:t>深度为</w:t>
      </w:r>
      <w:r w:rsidRPr="001B1799">
        <w:rPr>
          <w:lang w:val="zh-Hans" w:eastAsia="zh-CN"/>
        </w:rPr>
        <w:t xml:space="preserve"> 32</w:t>
      </w:r>
      <w:r w:rsidRPr="001B1799">
        <w:rPr>
          <w:lang w:val="zh-Hans" w:eastAsia="zh-CN"/>
        </w:rPr>
        <w:t>，</w:t>
      </w:r>
      <w:r w:rsidRPr="001B1799">
        <w:rPr>
          <w:lang w:val="zh-Hans" w:eastAsia="zh-CN"/>
        </w:rPr>
        <w:t xml:space="preserve">RQ </w:t>
      </w:r>
      <w:r w:rsidRPr="001B1799">
        <w:rPr>
          <w:lang w:val="zh-Hans" w:eastAsia="zh-CN"/>
        </w:rPr>
        <w:t>缓冲区大小为</w:t>
      </w:r>
      <w:r w:rsidRPr="001B1799">
        <w:rPr>
          <w:lang w:val="zh-Hans" w:eastAsia="zh-CN"/>
        </w:rPr>
        <w:t xml:space="preserve"> 4KB</w:t>
      </w:r>
      <w:r w:rsidRPr="001B1799">
        <w:rPr>
          <w:lang w:val="zh-Hans" w:eastAsia="zh-CN"/>
        </w:rPr>
        <w:t>，因此模块参数</w:t>
      </w:r>
      <w:r w:rsidRPr="001B1799">
        <w:rPr>
          <w:lang w:val="zh-Hans" w:eastAsia="zh-CN"/>
        </w:rPr>
        <w:t>“max_q_depth</w:t>
      </w:r>
      <w:r w:rsidRPr="001B1799">
        <w:rPr>
          <w:lang w:val="zh-Hans" w:eastAsia="zh-CN"/>
        </w:rPr>
        <w:t>的值应为</w:t>
      </w:r>
      <w:r w:rsidRPr="001B1799">
        <w:rPr>
          <w:lang w:val="zh-Hans" w:eastAsia="zh-CN"/>
        </w:rPr>
        <w:t xml:space="preserve"> &gt;= 32”</w:t>
      </w:r>
      <w:r w:rsidRPr="001B1799">
        <w:rPr>
          <w:lang w:val="zh-Hans" w:eastAsia="zh-CN"/>
        </w:rPr>
        <w:t>，</w:t>
      </w:r>
      <w:r w:rsidRPr="001B1799">
        <w:rPr>
          <w:lang w:val="zh-Hans" w:eastAsia="zh-CN"/>
        </w:rPr>
        <w:t xml:space="preserve">“max_rq_sge </w:t>
      </w:r>
      <w:r w:rsidRPr="001B1799">
        <w:rPr>
          <w:lang w:val="zh-Hans" w:eastAsia="zh-CN"/>
        </w:rPr>
        <w:t>的值应为</w:t>
      </w:r>
      <w:r w:rsidRPr="001B1799">
        <w:rPr>
          <w:lang w:val="zh-Hans" w:eastAsia="zh-CN"/>
        </w:rPr>
        <w:t xml:space="preserve"> &gt;= </w:t>
      </w:r>
      <w:r w:rsidRPr="00BD5A46">
        <w:rPr>
          <w:i/>
          <w:sz w:val="20"/>
          <w:lang w:val="zh-Hans" w:eastAsia="zh-CN"/>
        </w:rPr>
        <w:t>32”</w:t>
      </w:r>
      <w:r w:rsidRPr="007315D3">
        <w:rPr>
          <w:lang w:val="zh-Hans" w:eastAsia="zh-CN"/>
        </w:rPr>
        <w:t>，</w:t>
      </w:r>
      <w:r w:rsidRPr="007315D3">
        <w:rPr>
          <w:lang w:val="zh-Hans" w:eastAsia="zh-CN"/>
        </w:rPr>
        <w:t>“</w:t>
      </w:r>
      <w:r w:rsidRPr="00BD5A46">
        <w:rPr>
          <w:i/>
          <w:sz w:val="20"/>
          <w:lang w:val="zh-Hans" w:eastAsia="zh-CN"/>
        </w:rPr>
        <w:t>max_app_qp</w:t>
      </w:r>
      <w:r w:rsidRPr="00BD5A46">
        <w:rPr>
          <w:i/>
          <w:sz w:val="20"/>
          <w:lang w:val="zh-Hans" w:eastAsia="zh-CN"/>
        </w:rPr>
        <w:t>应为</w:t>
      </w:r>
      <w:r w:rsidRPr="00BD5A46">
        <w:rPr>
          <w:i/>
          <w:sz w:val="20"/>
          <w:lang w:val="zh-Hans" w:eastAsia="zh-CN"/>
        </w:rPr>
        <w:t xml:space="preserve"> &gt;= 254”</w:t>
      </w:r>
      <w:r w:rsidRPr="00BD5A46">
        <w:rPr>
          <w:i/>
          <w:sz w:val="20"/>
          <w:lang w:val="zh-Hans" w:eastAsia="zh-CN"/>
        </w:rPr>
        <w:t>。</w:t>
      </w:r>
      <w:r w:rsidRPr="00BD5A46">
        <w:rPr>
          <w:i/>
          <w:sz w:val="20"/>
          <w:lang w:val="zh-Hans" w:eastAsia="zh-CN"/>
        </w:rPr>
        <w:t xml:space="preserve">  </w:t>
      </w:r>
      <w:r w:rsidRPr="00EB1873">
        <w:rPr>
          <w:lang w:val="zh-Hans" w:eastAsia="zh-CN"/>
        </w:rPr>
        <w:t>无效或即时测试</w:t>
      </w:r>
      <w:proofErr w:type="gramStart"/>
      <w:r w:rsidRPr="00EB1873">
        <w:rPr>
          <w:lang w:val="zh-Hans" w:eastAsia="zh-CN"/>
        </w:rPr>
        <w:t>应用仅创建</w:t>
      </w:r>
      <w:proofErr w:type="gramEnd"/>
      <w:r w:rsidRPr="00EB1873">
        <w:rPr>
          <w:lang w:val="zh-Hans" w:eastAsia="zh-CN"/>
        </w:rPr>
        <w:t xml:space="preserve"> 1 </w:t>
      </w:r>
      <w:proofErr w:type="gramStart"/>
      <w:r w:rsidRPr="00EB1873">
        <w:rPr>
          <w:lang w:val="zh-Hans" w:eastAsia="zh-CN"/>
        </w:rPr>
        <w:t>个</w:t>
      </w:r>
      <w:proofErr w:type="gramEnd"/>
      <w:r w:rsidRPr="00EB1873">
        <w:rPr>
          <w:lang w:val="zh-Hans" w:eastAsia="zh-CN"/>
        </w:rPr>
        <w:t xml:space="preserve"> QP</w:t>
      </w:r>
      <w:r w:rsidRPr="00EB1873">
        <w:rPr>
          <w:lang w:val="zh-Hans" w:eastAsia="zh-CN"/>
        </w:rPr>
        <w:t>，</w:t>
      </w:r>
      <w:r w:rsidRPr="00EB1873">
        <w:rPr>
          <w:lang w:val="zh-Hans" w:eastAsia="zh-CN"/>
        </w:rPr>
        <w:t xml:space="preserve">QP </w:t>
      </w:r>
      <w:r w:rsidRPr="00EB1873">
        <w:rPr>
          <w:lang w:val="zh-Hans" w:eastAsia="zh-CN"/>
        </w:rPr>
        <w:t>深度为</w:t>
      </w:r>
      <w:r w:rsidRPr="00EB1873">
        <w:rPr>
          <w:lang w:val="zh-Hans" w:eastAsia="zh-CN"/>
        </w:rPr>
        <w:t xml:space="preserve"> 32 </w:t>
      </w:r>
      <w:r w:rsidRPr="00EB1873">
        <w:rPr>
          <w:lang w:val="zh-Hans" w:eastAsia="zh-CN"/>
        </w:rPr>
        <w:t>或</w:t>
      </w:r>
      <w:r w:rsidRPr="00EB1873">
        <w:rPr>
          <w:lang w:val="zh-Hans" w:eastAsia="zh-CN"/>
        </w:rPr>
        <w:t xml:space="preserve"> 64</w:t>
      </w:r>
      <w:r w:rsidRPr="00EB1873">
        <w:rPr>
          <w:lang w:val="zh-Hans" w:eastAsia="zh-CN"/>
        </w:rPr>
        <w:t>，</w:t>
      </w:r>
      <w:r w:rsidRPr="00EB1873">
        <w:rPr>
          <w:lang w:val="zh-Hans" w:eastAsia="zh-CN"/>
        </w:rPr>
        <w:t xml:space="preserve">RQ </w:t>
      </w:r>
      <w:r w:rsidRPr="00EB1873">
        <w:rPr>
          <w:lang w:val="zh-Hans" w:eastAsia="zh-CN"/>
        </w:rPr>
        <w:t>缓冲区大小为</w:t>
      </w:r>
      <w:r w:rsidRPr="00EB1873">
        <w:rPr>
          <w:lang w:val="zh-Hans" w:eastAsia="zh-CN"/>
        </w:rPr>
        <w:t xml:space="preserve"> 4KB</w:t>
      </w:r>
      <w:r w:rsidRPr="00EB1873">
        <w:rPr>
          <w:lang w:val="zh-Hans" w:eastAsia="zh-CN"/>
        </w:rPr>
        <w:t>，</w:t>
      </w:r>
      <w:r w:rsidRPr="00EB1873">
        <w:rPr>
          <w:lang w:val="zh-Hans" w:eastAsia="zh-CN"/>
        </w:rPr>
        <w:t>“</w:t>
      </w:r>
      <w:r>
        <w:rPr>
          <w:lang w:val="zh-Hans" w:eastAsia="zh-CN"/>
        </w:rPr>
        <w:t>max_q_depth</w:t>
      </w:r>
      <w:r>
        <w:rPr>
          <w:lang w:val="zh-Hans" w:eastAsia="zh-CN"/>
        </w:rPr>
        <w:t>的值应为</w:t>
      </w:r>
      <w:r>
        <w:rPr>
          <w:lang w:val="zh-Hans" w:eastAsia="zh-CN"/>
        </w:rPr>
        <w:t xml:space="preserve"> &gt;= </w:t>
      </w:r>
      <w:r w:rsidRPr="00BD5A46">
        <w:rPr>
          <w:i/>
          <w:sz w:val="20"/>
          <w:lang w:val="zh-Hans" w:eastAsia="zh-CN"/>
        </w:rPr>
        <w:t>64”</w:t>
      </w:r>
      <w:r w:rsidRPr="00BD5A46">
        <w:rPr>
          <w:i/>
          <w:sz w:val="20"/>
          <w:lang w:val="zh-Hans" w:eastAsia="zh-CN"/>
        </w:rPr>
        <w:t>，</w:t>
      </w:r>
      <w:r w:rsidRPr="00BD5A46">
        <w:rPr>
          <w:i/>
          <w:sz w:val="20"/>
          <w:lang w:val="zh-Hans" w:eastAsia="zh-CN"/>
        </w:rPr>
        <w:t xml:space="preserve">“max_rq_sge </w:t>
      </w:r>
      <w:r w:rsidRPr="00BD5A46">
        <w:rPr>
          <w:i/>
          <w:sz w:val="20"/>
          <w:lang w:val="zh-Hans" w:eastAsia="zh-CN"/>
        </w:rPr>
        <w:t>的值应为</w:t>
      </w:r>
      <w:r w:rsidRPr="00BD5A46">
        <w:rPr>
          <w:i/>
          <w:sz w:val="20"/>
          <w:lang w:val="zh-Hans" w:eastAsia="zh-CN"/>
        </w:rPr>
        <w:t xml:space="preserve"> &gt;= 32”</w:t>
      </w:r>
      <w:r w:rsidRPr="007315D3">
        <w:rPr>
          <w:lang w:val="zh-Hans" w:eastAsia="zh-CN"/>
        </w:rPr>
        <w:t>，</w:t>
      </w:r>
      <w:r>
        <w:rPr>
          <w:lang w:val="zh-Hans" w:eastAsia="zh-CN"/>
        </w:rPr>
        <w:t>“</w:t>
      </w:r>
      <w:r w:rsidRPr="00BD5A46">
        <w:rPr>
          <w:i/>
          <w:sz w:val="20"/>
          <w:lang w:val="zh-Hans" w:eastAsia="zh-CN"/>
        </w:rPr>
        <w:t>max_app_qp</w:t>
      </w:r>
      <w:r w:rsidRPr="00BD5A46">
        <w:rPr>
          <w:i/>
          <w:sz w:val="20"/>
          <w:lang w:val="zh-Hans" w:eastAsia="zh-CN"/>
        </w:rPr>
        <w:t>应为</w:t>
      </w:r>
      <w:r w:rsidRPr="00BD5A46">
        <w:rPr>
          <w:i/>
          <w:sz w:val="20"/>
          <w:lang w:val="zh-Hans" w:eastAsia="zh-CN"/>
        </w:rPr>
        <w:t xml:space="preserve"> &gt;= 1”</w:t>
      </w:r>
      <w:r w:rsidRPr="00BD5A46">
        <w:rPr>
          <w:i/>
          <w:sz w:val="20"/>
          <w:lang w:val="zh-Hans" w:eastAsia="zh-CN"/>
        </w:rPr>
        <w:t>。</w:t>
      </w:r>
    </w:p>
    <w:p w14:paraId="40A596CB" w14:textId="7F1136DF" w:rsidR="000432B2" w:rsidRDefault="007828D5" w:rsidP="00153B57">
      <w:pPr>
        <w:pStyle w:val="af"/>
        <w:numPr>
          <w:ilvl w:val="0"/>
          <w:numId w:val="10"/>
        </w:numPr>
        <w:spacing w:before="240" w:line="360" w:lineRule="auto"/>
      </w:pPr>
      <w:proofErr w:type="spellStart"/>
      <w:r>
        <w:rPr>
          <w:lang w:val="zh-Hans"/>
        </w:rPr>
        <w:t>重新编程电路板</w:t>
      </w:r>
      <w:proofErr w:type="spellEnd"/>
    </w:p>
    <w:p w14:paraId="7282018B" w14:textId="0F9B86DE" w:rsidR="001655AF" w:rsidRDefault="0022114A" w:rsidP="00196CD7">
      <w:pPr>
        <w:spacing w:after="240"/>
        <w:ind w:left="1080" w:firstLine="360"/>
        <w:rPr>
          <w:lang w:eastAsia="zh-CN"/>
        </w:rPr>
      </w:pPr>
      <w:r>
        <w:rPr>
          <w:lang w:val="zh-Hans" w:eastAsia="zh-CN"/>
        </w:rPr>
        <w:t>如果由于任何原因需要重新编程电路板，则必须</w:t>
      </w:r>
      <w:r w:rsidR="00DA01DB">
        <w:rPr>
          <w:lang w:val="zh-Hans" w:eastAsia="zh-CN"/>
        </w:rPr>
        <w:t>在重新编程二进制文件之前执行</w:t>
      </w:r>
      <w:r w:rsidR="004315DF">
        <w:rPr>
          <w:lang w:val="zh-Hans" w:eastAsia="zh-CN"/>
        </w:rPr>
        <w:t>系统重置</w:t>
      </w:r>
      <w:r w:rsidR="0007094A">
        <w:rPr>
          <w:lang w:val="zh-Hans" w:eastAsia="zh-CN"/>
        </w:rPr>
        <w:t>。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963BA" w14:paraId="45F2F404" w14:textId="77777777" w:rsidTr="004315C6">
        <w:tc>
          <w:tcPr>
            <w:tcW w:w="8360" w:type="dxa"/>
          </w:tcPr>
          <w:p w14:paraId="2A940D16" w14:textId="057C9E35" w:rsidR="008963BA" w:rsidRDefault="008963BA" w:rsidP="000B6654">
            <w:pPr>
              <w:rPr>
                <w:rFonts w:ascii="Courier New" w:hAnsi="Courier New" w:cs="Courier New"/>
                <w:i/>
                <w:sz w:val="20"/>
              </w:rPr>
            </w:pPr>
            <w:r w:rsidRPr="00C81341">
              <w:rPr>
                <w:i/>
                <w:sz w:val="20"/>
                <w:lang w:val="zh-Hans"/>
              </w:rPr>
              <w:lastRenderedPageBreak/>
              <w:t xml:space="preserve">$ </w:t>
            </w:r>
            <w:r w:rsidR="00656327" w:rsidRPr="007734AF">
              <w:rPr>
                <w:i/>
                <w:sz w:val="20"/>
                <w:lang w:val="zh-Hans"/>
              </w:rPr>
              <w:t>targets -set -filter {name =~ “Cortex-A53 #0”}</w:t>
            </w:r>
          </w:p>
          <w:p w14:paraId="430C3250" w14:textId="6E269C2E" w:rsidR="008963BA" w:rsidRDefault="008963BA" w:rsidP="00324D08">
            <w:pPr>
              <w:pStyle w:val="af"/>
              <w:ind w:left="0"/>
            </w:pPr>
            <w:r w:rsidRPr="00C81341">
              <w:rPr>
                <w:i/>
                <w:sz w:val="20"/>
                <w:lang w:val="zh-Hans"/>
              </w:rPr>
              <w:t xml:space="preserve">$ </w:t>
            </w:r>
            <w:r w:rsidR="001B21C4">
              <w:rPr>
                <w:i/>
                <w:sz w:val="20"/>
                <w:lang w:val="zh-Hans"/>
              </w:rPr>
              <w:t>rst -system</w:t>
            </w:r>
          </w:p>
        </w:tc>
      </w:tr>
    </w:tbl>
    <w:p w14:paraId="4671019B" w14:textId="627D74D5" w:rsidR="00E44813" w:rsidRPr="00286621" w:rsidRDefault="00E44813" w:rsidP="00401114">
      <w:pPr>
        <w:pStyle w:val="2"/>
        <w:spacing w:after="240"/>
        <w:rPr>
          <w:rStyle w:val="10"/>
          <w:b/>
          <w:bCs/>
          <w:sz w:val="24"/>
          <w:szCs w:val="24"/>
        </w:rPr>
      </w:pPr>
      <w:bookmarkStart w:id="60" w:name="_Toc59101495"/>
      <w:r w:rsidRPr="00286621">
        <w:rPr>
          <w:rStyle w:val="10"/>
          <w:b/>
          <w:bCs/>
          <w:sz w:val="24"/>
          <w:szCs w:val="24"/>
          <w:lang w:val="zh-Hans"/>
        </w:rPr>
        <w:t>远程主机设置</w:t>
      </w:r>
      <w:bookmarkEnd w:id="59"/>
      <w:bookmarkEnd w:id="60"/>
    </w:p>
    <w:p w14:paraId="4F4E9CF3" w14:textId="272BF375" w:rsidR="00E44813" w:rsidRDefault="00E44813" w:rsidP="0037342F">
      <w:pPr>
        <w:ind w:left="720"/>
        <w:rPr>
          <w:lang w:eastAsia="zh-CN"/>
        </w:rPr>
      </w:pPr>
      <w:r>
        <w:rPr>
          <w:lang w:val="zh-Hans" w:eastAsia="zh-CN"/>
        </w:rPr>
        <w:t>为了验证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参考设计平台，应设置带有</w:t>
      </w:r>
      <w:r>
        <w:rPr>
          <w:lang w:val="zh-Hans" w:eastAsia="zh-CN"/>
        </w:rPr>
        <w:t xml:space="preserve"> Mellanox RNIC </w:t>
      </w:r>
      <w:r>
        <w:rPr>
          <w:lang w:val="zh-Hans" w:eastAsia="zh-CN"/>
        </w:rPr>
        <w:t>适配器的远程主机。两个系统应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使用</w:t>
      </w:r>
      <w:r w:rsidR="0037342F">
        <w:rPr>
          <w:lang w:val="zh-Hans" w:eastAsia="zh-CN"/>
        </w:rPr>
        <w:t xml:space="preserve"> 100G </w:t>
      </w:r>
      <w:r w:rsidR="0037342F">
        <w:rPr>
          <w:lang w:val="zh-Hans" w:eastAsia="zh-CN"/>
        </w:rPr>
        <w:t>电缆连接。</w:t>
      </w:r>
      <w:r w:rsidR="0037342F">
        <w:rPr>
          <w:lang w:val="zh-Hans" w:eastAsia="zh-CN"/>
        </w:rPr>
        <w:t xml:space="preserve"> </w:t>
      </w:r>
      <w:r w:rsidR="0037342F">
        <w:rPr>
          <w:lang w:val="zh-Hans" w:eastAsia="zh-CN"/>
        </w:rPr>
        <w:t>可以将</w:t>
      </w:r>
      <w:r w:rsidR="0037342F">
        <w:rPr>
          <w:lang w:val="zh-Hans" w:eastAsia="zh-CN"/>
        </w:rPr>
        <w:t>Mellanox RNIC</w:t>
      </w:r>
      <w:r w:rsidR="0037342F">
        <w:rPr>
          <w:lang w:val="zh-Hans" w:eastAsia="zh-CN"/>
        </w:rPr>
        <w:t>适配器和</w:t>
      </w:r>
      <w:r w:rsidR="0037342F">
        <w:rPr>
          <w:lang w:val="zh-Hans" w:eastAsia="zh-CN"/>
        </w:rPr>
        <w:t>250-SoC</w:t>
      </w:r>
      <w:r w:rsidR="0037342F">
        <w:rPr>
          <w:lang w:val="zh-Hans" w:eastAsia="zh-CN"/>
        </w:rPr>
        <w:t>参考板放在两个不同插槽上的单个</w:t>
      </w:r>
      <w:r w:rsidR="0037342F">
        <w:rPr>
          <w:lang w:val="zh-Hans" w:eastAsia="zh-CN"/>
        </w:rPr>
        <w:t>x86</w:t>
      </w:r>
      <w:r w:rsidR="0037342F">
        <w:rPr>
          <w:lang w:val="zh-Hans" w:eastAsia="zh-CN"/>
        </w:rPr>
        <w:t>服务器上，并使用</w:t>
      </w:r>
      <w:r w:rsidR="0037342F">
        <w:rPr>
          <w:lang w:val="zh-Hans" w:eastAsia="zh-CN"/>
        </w:rPr>
        <w:t>100G</w:t>
      </w:r>
      <w:r w:rsidR="0037342F">
        <w:rPr>
          <w:lang w:val="zh-Hans" w:eastAsia="zh-CN"/>
        </w:rPr>
        <w:t>电缆连接它们。本节介绍</w:t>
      </w:r>
      <w:r w:rsidR="0037342F">
        <w:rPr>
          <w:lang w:val="zh-Hans" w:eastAsia="zh-CN"/>
        </w:rPr>
        <w:t xml:space="preserve"> x86 </w:t>
      </w:r>
      <w:r w:rsidR="0037342F">
        <w:rPr>
          <w:lang w:val="zh-Hans" w:eastAsia="zh-CN"/>
        </w:rPr>
        <w:t>服务器上执行测试所需的软件设置</w:t>
      </w:r>
      <w:r w:rsidR="00912D46">
        <w:rPr>
          <w:lang w:val="zh-Hans" w:eastAsia="zh-CN"/>
        </w:rPr>
        <w:t>。</w:t>
      </w:r>
    </w:p>
    <w:p w14:paraId="15E7E747" w14:textId="77777777" w:rsidR="00E44813" w:rsidRDefault="00E44813" w:rsidP="00E44813">
      <w:pPr>
        <w:ind w:left="720"/>
        <w:rPr>
          <w:lang w:eastAsia="zh-CN"/>
        </w:rPr>
      </w:pPr>
    </w:p>
    <w:p w14:paraId="7CA04FD4" w14:textId="77777777" w:rsidR="00E44813" w:rsidRDefault="00E44813" w:rsidP="00E44813">
      <w:pPr>
        <w:ind w:left="720"/>
        <w:rPr>
          <w:bCs/>
          <w:lang w:eastAsia="zh-CN"/>
        </w:rPr>
      </w:pPr>
      <w:r>
        <w:rPr>
          <w:lang w:val="zh-Hans" w:eastAsia="zh-CN"/>
        </w:rPr>
        <w:t>主机系统应</w:t>
      </w:r>
      <w:r>
        <w:rPr>
          <w:lang w:val="zh-Hans" w:eastAsia="zh-CN"/>
        </w:rPr>
        <w:t xml:space="preserve"> </w:t>
      </w:r>
      <w:r>
        <w:rPr>
          <w:bCs/>
          <w:lang w:val="zh-Hans" w:eastAsia="zh-CN"/>
        </w:rPr>
        <w:t>安装</w:t>
      </w:r>
      <w:r>
        <w:rPr>
          <w:bCs/>
          <w:lang w:val="zh-Hans" w:eastAsia="zh-CN"/>
        </w:rPr>
        <w:t xml:space="preserve"> RHEL 7.0 </w:t>
      </w:r>
      <w:r>
        <w:rPr>
          <w:bCs/>
          <w:lang w:val="zh-Hans" w:eastAsia="zh-CN"/>
        </w:rPr>
        <w:t>和</w:t>
      </w:r>
      <w:r>
        <w:rPr>
          <w:bCs/>
          <w:lang w:val="zh-Hans" w:eastAsia="zh-CN"/>
        </w:rPr>
        <w:t xml:space="preserve"> Linux </w:t>
      </w:r>
      <w:r>
        <w:rPr>
          <w:bCs/>
          <w:lang w:val="zh-Hans" w:eastAsia="zh-CN"/>
        </w:rPr>
        <w:t>内核版本</w:t>
      </w:r>
      <w:r>
        <w:rPr>
          <w:bCs/>
          <w:lang w:val="zh-Hans" w:eastAsia="zh-CN"/>
        </w:rPr>
        <w:t xml:space="preserve"> 3.10</w:t>
      </w:r>
      <w:bookmarkStart w:id="61" w:name="_Target_terminal:"/>
      <w:bookmarkEnd w:id="61"/>
      <w:r>
        <w:rPr>
          <w:bCs/>
          <w:lang w:val="zh-Hans" w:eastAsia="zh-CN"/>
        </w:rPr>
        <w:t>。执行以下步骤以更新所需的软件</w:t>
      </w:r>
      <w:r>
        <w:rPr>
          <w:bCs/>
          <w:lang w:val="zh-Hans" w:eastAsia="zh-CN"/>
        </w:rPr>
        <w:t xml:space="preserve"> </w:t>
      </w:r>
    </w:p>
    <w:p w14:paraId="2D236B55" w14:textId="77777777" w:rsidR="00E44813" w:rsidRDefault="00E44813" w:rsidP="0058273F">
      <w:pPr>
        <w:rPr>
          <w:bCs/>
          <w:lang w:eastAsia="zh-CN"/>
        </w:rPr>
      </w:pPr>
    </w:p>
    <w:p w14:paraId="42D96456" w14:textId="77777777" w:rsidR="00E44813" w:rsidRDefault="00E44813" w:rsidP="00153B57">
      <w:pPr>
        <w:pStyle w:val="af"/>
        <w:numPr>
          <w:ilvl w:val="0"/>
          <w:numId w:val="11"/>
        </w:numPr>
        <w:rPr>
          <w:bCs/>
        </w:rPr>
      </w:pPr>
      <w:proofErr w:type="spellStart"/>
      <w:r>
        <w:rPr>
          <w:bCs/>
          <w:lang w:val="zh-Hans"/>
        </w:rPr>
        <w:t>安装支持</w:t>
      </w:r>
      <w:proofErr w:type="spellEnd"/>
      <w:r>
        <w:rPr>
          <w:bCs/>
          <w:lang w:val="zh-Hans"/>
        </w:rPr>
        <w:t xml:space="preserve"> Infiniband </w:t>
      </w:r>
      <w:r>
        <w:rPr>
          <w:bCs/>
          <w:lang w:val="zh-Hans"/>
        </w:rPr>
        <w:t>和</w:t>
      </w:r>
      <w:r>
        <w:rPr>
          <w:bCs/>
          <w:lang w:val="zh-Hans"/>
        </w:rPr>
        <w:t xml:space="preserve"> Mellanox </w:t>
      </w:r>
      <w:proofErr w:type="spellStart"/>
      <w:r>
        <w:rPr>
          <w:bCs/>
          <w:lang w:val="zh-Hans"/>
        </w:rPr>
        <w:t>驱动程序的</w:t>
      </w:r>
      <w:r>
        <w:rPr>
          <w:lang w:val="zh-Hans"/>
        </w:rPr>
        <w:t>较新的</w:t>
      </w:r>
      <w:proofErr w:type="spellEnd"/>
      <w:r>
        <w:rPr>
          <w:lang w:val="zh-Hans"/>
        </w:rPr>
        <w:t xml:space="preserve"> Linux </w:t>
      </w:r>
      <w:proofErr w:type="spellStart"/>
      <w:r>
        <w:rPr>
          <w:lang w:val="zh-Hans"/>
        </w:rPr>
        <w:t>内核</w:t>
      </w:r>
      <w:proofErr w:type="spellEnd"/>
    </w:p>
    <w:p w14:paraId="28EB0385" w14:textId="77777777" w:rsidR="00E44813" w:rsidRPr="001538F6" w:rsidRDefault="00E44813" w:rsidP="00153B57">
      <w:pPr>
        <w:pStyle w:val="af"/>
        <w:numPr>
          <w:ilvl w:val="0"/>
          <w:numId w:val="12"/>
        </w:numPr>
        <w:rPr>
          <w:bCs/>
        </w:rPr>
      </w:pPr>
      <w:r>
        <w:rPr>
          <w:lang w:val="zh-Hans"/>
        </w:rPr>
        <w:t>从</w:t>
      </w:r>
      <w:r>
        <w:rPr>
          <w:lang w:val="zh-Hans"/>
        </w:rPr>
        <w:t xml:space="preserve"> kernel.org </w:t>
      </w:r>
      <w:r>
        <w:rPr>
          <w:lang w:val="zh-Hans"/>
        </w:rPr>
        <w:t>下载</w:t>
      </w:r>
      <w:r>
        <w:rPr>
          <w:lang w:val="zh-Hans"/>
        </w:rPr>
        <w:t xml:space="preserve"> Linux 4.8.x </w:t>
      </w:r>
      <w:r>
        <w:rPr>
          <w:lang w:val="zh-Hans"/>
        </w:rPr>
        <w:t>内核</w:t>
      </w:r>
    </w:p>
    <w:p w14:paraId="5AF2DBB5" w14:textId="77777777" w:rsidR="00E44813" w:rsidRPr="001538F6" w:rsidRDefault="00E44813" w:rsidP="00153B57">
      <w:pPr>
        <w:pStyle w:val="af"/>
        <w:numPr>
          <w:ilvl w:val="0"/>
          <w:numId w:val="12"/>
        </w:numPr>
        <w:rPr>
          <w:bCs/>
        </w:rPr>
      </w:pPr>
      <w:proofErr w:type="spellStart"/>
      <w:r>
        <w:rPr>
          <w:lang w:val="zh-Hans"/>
        </w:rPr>
        <w:t>在内核配置中启用</w:t>
      </w:r>
      <w:proofErr w:type="spellEnd"/>
      <w:r>
        <w:rPr>
          <w:lang w:val="zh-Hans"/>
        </w:rPr>
        <w:t xml:space="preserve"> Infiniband </w:t>
      </w:r>
      <w:r>
        <w:rPr>
          <w:lang w:val="zh-Hans"/>
        </w:rPr>
        <w:t>和</w:t>
      </w:r>
      <w:r>
        <w:rPr>
          <w:lang w:val="zh-Hans"/>
        </w:rPr>
        <w:t xml:space="preserve"> Mellanox </w:t>
      </w:r>
      <w:proofErr w:type="spellStart"/>
      <w:r>
        <w:rPr>
          <w:lang w:val="zh-Hans"/>
        </w:rPr>
        <w:t>驱动程序</w:t>
      </w:r>
      <w:proofErr w:type="spellEnd"/>
    </w:p>
    <w:p w14:paraId="31E39927" w14:textId="77777777" w:rsidR="00E44813" w:rsidRPr="001538F6" w:rsidRDefault="00E44813" w:rsidP="00153B57">
      <w:pPr>
        <w:pStyle w:val="af"/>
        <w:numPr>
          <w:ilvl w:val="0"/>
          <w:numId w:val="12"/>
        </w:numPr>
        <w:rPr>
          <w:bCs/>
        </w:rPr>
      </w:pPr>
      <w:r>
        <w:rPr>
          <w:lang w:val="zh-Hans"/>
        </w:rPr>
        <w:t>编译并安装内核</w:t>
      </w:r>
    </w:p>
    <w:p w14:paraId="11846E0F" w14:textId="4E79F5B6" w:rsidR="00E44813" w:rsidRPr="007E2F9C" w:rsidRDefault="00E44813" w:rsidP="00153B57">
      <w:pPr>
        <w:pStyle w:val="af"/>
        <w:numPr>
          <w:ilvl w:val="0"/>
          <w:numId w:val="12"/>
        </w:numPr>
        <w:rPr>
          <w:bCs/>
        </w:rPr>
      </w:pPr>
      <w:r>
        <w:rPr>
          <w:lang w:val="zh-Hans"/>
        </w:rPr>
        <w:t>重新启动系统</w:t>
      </w:r>
    </w:p>
    <w:p w14:paraId="207EE362" w14:textId="77777777" w:rsidR="00E44813" w:rsidRDefault="00E44813" w:rsidP="00153B57">
      <w:pPr>
        <w:pStyle w:val="af"/>
        <w:numPr>
          <w:ilvl w:val="0"/>
          <w:numId w:val="11"/>
        </w:numPr>
        <w:rPr>
          <w:bCs/>
          <w:lang w:eastAsia="zh-CN"/>
        </w:rPr>
      </w:pPr>
      <w:r>
        <w:rPr>
          <w:bCs/>
          <w:lang w:val="zh-Hans" w:eastAsia="zh-CN"/>
        </w:rPr>
        <w:t>安装</w:t>
      </w:r>
      <w:r>
        <w:rPr>
          <w:bCs/>
          <w:lang w:val="zh-Hans" w:eastAsia="zh-CN"/>
        </w:rPr>
        <w:t xml:space="preserve"> </w:t>
      </w:r>
      <w:r>
        <w:rPr>
          <w:bCs/>
          <w:lang w:val="zh-Hans" w:eastAsia="zh-CN"/>
        </w:rPr>
        <w:t>性能测试</w:t>
      </w:r>
      <w:r>
        <w:rPr>
          <w:bCs/>
          <w:lang w:val="zh-Hans" w:eastAsia="zh-CN"/>
        </w:rPr>
        <w:t xml:space="preserve"> </w:t>
      </w:r>
      <w:r>
        <w:rPr>
          <w:bCs/>
          <w:lang w:val="zh-Hans" w:eastAsia="zh-CN"/>
        </w:rPr>
        <w:t>应用程序</w:t>
      </w:r>
      <w:r>
        <w:rPr>
          <w:bCs/>
          <w:lang w:val="zh-Hans" w:eastAsia="zh-CN"/>
        </w:rPr>
        <w:t xml:space="preserve"> </w:t>
      </w:r>
    </w:p>
    <w:p w14:paraId="3EE5E757" w14:textId="77777777" w:rsidR="00E44813" w:rsidRDefault="00E44813" w:rsidP="00E44813">
      <w:pPr>
        <w:pStyle w:val="af"/>
        <w:ind w:left="1080"/>
        <w:rPr>
          <w:bCs/>
          <w:lang w:eastAsia="zh-CN"/>
        </w:rPr>
      </w:pPr>
    </w:p>
    <w:p w14:paraId="14E8CC0D" w14:textId="77777777" w:rsidR="00E44813" w:rsidRDefault="00E44813" w:rsidP="00153B57">
      <w:pPr>
        <w:pStyle w:val="af"/>
        <w:numPr>
          <w:ilvl w:val="0"/>
          <w:numId w:val="9"/>
        </w:numPr>
        <w:rPr>
          <w:lang w:eastAsia="zh-CN"/>
        </w:rPr>
      </w:pPr>
      <w:r>
        <w:rPr>
          <w:lang w:val="zh-Hans" w:eastAsia="zh-CN"/>
        </w:rPr>
        <w:t xml:space="preserve"> </w:t>
      </w:r>
      <w:r>
        <w:rPr>
          <w:lang w:val="zh-Hans" w:eastAsia="zh-CN"/>
        </w:rPr>
        <w:t>从</w:t>
      </w:r>
      <w:r>
        <w:rPr>
          <w:lang w:val="zh-Hans" w:eastAsia="zh-CN"/>
        </w:rPr>
        <w:t xml:space="preserve"> </w:t>
      </w:r>
      <w:hyperlink r:id="rId25" w:history="1">
        <w:r w:rsidRPr="00D14E89">
          <w:rPr>
            <w:rStyle w:val="a9"/>
            <w:lang w:val="zh-Hans" w:eastAsia="zh-CN"/>
          </w:rPr>
          <w:t>https://github.com/lsgunth/perftest.git</w:t>
        </w:r>
      </w:hyperlink>
      <w:r>
        <w:rPr>
          <w:lang w:val="zh-Hans" w:eastAsia="zh-CN"/>
        </w:rPr>
        <w:t xml:space="preserve"> </w:t>
      </w:r>
      <w:r>
        <w:rPr>
          <w:lang w:val="zh-Hans" w:eastAsia="zh-CN"/>
        </w:rPr>
        <w:t>下载性能测试包</w:t>
      </w:r>
    </w:p>
    <w:p w14:paraId="194991E2" w14:textId="6E594C61" w:rsidR="00E44813" w:rsidRDefault="005427E9" w:rsidP="00E65C59">
      <w:pPr>
        <w:pStyle w:val="af"/>
        <w:numPr>
          <w:ilvl w:val="0"/>
          <w:numId w:val="9"/>
        </w:numPr>
        <w:rPr>
          <w:lang w:eastAsia="zh-CN"/>
        </w:rPr>
      </w:pPr>
      <w:r>
        <w:rPr>
          <w:lang w:val="zh-Hans" w:eastAsia="zh-CN"/>
        </w:rPr>
        <w:t>请查看附件第</w:t>
      </w:r>
      <w:r>
        <w:rPr>
          <w:lang w:val="zh-Hans" w:eastAsia="zh-CN"/>
        </w:rPr>
        <w:t>9</w:t>
      </w:r>
      <w:r>
        <w:rPr>
          <w:lang w:val="zh-Hans" w:eastAsia="zh-CN"/>
        </w:rPr>
        <w:t>节。</w:t>
      </w:r>
      <w:r w:rsidR="00990EB7">
        <w:rPr>
          <w:lang w:val="zh-Hans" w:eastAsia="zh-CN"/>
        </w:rPr>
        <w:t xml:space="preserve">4 </w:t>
      </w:r>
      <w:r w:rsidR="00990EB7">
        <w:rPr>
          <w:lang w:val="zh-Hans" w:eastAsia="zh-CN"/>
        </w:rPr>
        <w:t>用于编译帮助</w:t>
      </w:r>
    </w:p>
    <w:p w14:paraId="366E4D57" w14:textId="77777777" w:rsidR="00E44813" w:rsidRDefault="00E44813" w:rsidP="00E44813">
      <w:pPr>
        <w:pStyle w:val="af"/>
        <w:ind w:left="1080"/>
        <w:rPr>
          <w:bCs/>
          <w:lang w:eastAsia="zh-CN"/>
        </w:rPr>
      </w:pPr>
    </w:p>
    <w:p w14:paraId="67326F89" w14:textId="2E5D02BD" w:rsidR="00E44813" w:rsidRDefault="00E44813" w:rsidP="00153B57">
      <w:pPr>
        <w:pStyle w:val="af"/>
        <w:numPr>
          <w:ilvl w:val="0"/>
          <w:numId w:val="11"/>
        </w:numPr>
        <w:rPr>
          <w:bCs/>
        </w:rPr>
      </w:pPr>
      <w:r>
        <w:rPr>
          <w:bCs/>
          <w:lang w:val="zh-Hans" w:eastAsia="zh-CN"/>
        </w:rPr>
        <w:t xml:space="preserve"> </w:t>
      </w:r>
      <w:proofErr w:type="spellStart"/>
      <w:r>
        <w:rPr>
          <w:bCs/>
          <w:lang w:val="zh-Hans"/>
        </w:rPr>
        <w:t>通过将源和</w:t>
      </w:r>
      <w:r>
        <w:rPr>
          <w:bCs/>
          <w:i/>
          <w:lang w:val="zh-Hans"/>
        </w:rPr>
        <w:t>生成文件</w:t>
      </w:r>
      <w:r>
        <w:rPr>
          <w:bCs/>
          <w:lang w:val="zh-Hans"/>
        </w:rPr>
        <w:t>从</w:t>
      </w:r>
      <w:r>
        <w:rPr>
          <w:lang w:val="zh-Hans"/>
        </w:rPr>
        <w:t>包的</w:t>
      </w:r>
      <w:proofErr w:type="spellEnd"/>
      <w:r>
        <w:rPr>
          <w:lang w:val="zh-Hans"/>
        </w:rPr>
        <w:t xml:space="preserve"> </w:t>
      </w:r>
      <w:r w:rsidR="00C12849" w:rsidRPr="00D070A8">
        <w:rPr>
          <w:bCs/>
          <w:i/>
          <w:lang w:val="zh-Hans"/>
        </w:rPr>
        <w:t>ernic/</w:t>
      </w:r>
      <w:r w:rsidRPr="00C571D2">
        <w:rPr>
          <w:bCs/>
          <w:i/>
          <w:lang w:val="zh-Hans"/>
        </w:rPr>
        <w:t>host_apps</w:t>
      </w:r>
      <w:r>
        <w:rPr>
          <w:lang w:val="zh-Hans"/>
        </w:rPr>
        <w:t xml:space="preserve">/ </w:t>
      </w:r>
      <w:proofErr w:type="spellStart"/>
      <w:r>
        <w:rPr>
          <w:lang w:val="zh-Hans"/>
        </w:rPr>
        <w:t>复制到主机来构建和安装</w:t>
      </w:r>
      <w:proofErr w:type="spellEnd"/>
      <w:r>
        <w:rPr>
          <w:lang w:val="zh-Hans"/>
        </w:rPr>
        <w:t xml:space="preserve"> </w:t>
      </w:r>
      <w:r>
        <w:rPr>
          <w:bCs/>
          <w:i/>
          <w:lang w:val="zh-Hans"/>
        </w:rPr>
        <w:t>xrping</w:t>
      </w:r>
      <w:r w:rsidR="003039B4">
        <w:rPr>
          <w:bCs/>
          <w:i/>
          <w:lang w:val="zh-Hans"/>
        </w:rPr>
        <w:t>、</w:t>
      </w:r>
      <w:r w:rsidR="003039B4">
        <w:rPr>
          <w:bCs/>
          <w:i/>
          <w:lang w:val="zh-Hans"/>
        </w:rPr>
        <w:t>xhw-hs-client</w:t>
      </w:r>
      <w:r>
        <w:rPr>
          <w:lang w:val="zh-Hans"/>
        </w:rPr>
        <w:t xml:space="preserve"> </w:t>
      </w:r>
      <w:r w:rsidR="003039B4" w:rsidRPr="00ED352A">
        <w:rPr>
          <w:bCs/>
          <w:lang w:val="zh-Hans"/>
        </w:rPr>
        <w:t>和</w:t>
      </w:r>
      <w:r w:rsidR="003039B4" w:rsidRPr="008B78B4">
        <w:rPr>
          <w:bCs/>
          <w:i/>
          <w:lang w:val="zh-Hans"/>
        </w:rPr>
        <w:t xml:space="preserve"> inv-imm-test-app</w:t>
      </w:r>
      <w:r w:rsidR="003039B4">
        <w:rPr>
          <w:bCs/>
          <w:i/>
          <w:lang w:val="zh-Hans"/>
        </w:rPr>
        <w:t xml:space="preserve"> </w:t>
      </w:r>
      <w:r>
        <w:rPr>
          <w:bCs/>
          <w:lang w:val="zh-Hans"/>
        </w:rPr>
        <w:t xml:space="preserve"> </w:t>
      </w:r>
      <w:proofErr w:type="spellStart"/>
      <w:r>
        <w:rPr>
          <w:bCs/>
          <w:lang w:val="zh-Hans"/>
        </w:rPr>
        <w:t>应用程序。通过运行</w:t>
      </w:r>
      <w:proofErr w:type="spellEnd"/>
      <w:r>
        <w:rPr>
          <w:bCs/>
          <w:lang w:val="zh-Hans"/>
        </w:rPr>
        <w:t xml:space="preserve"> </w:t>
      </w:r>
      <w:r w:rsidRPr="00C571D2">
        <w:rPr>
          <w:bCs/>
          <w:i/>
          <w:lang w:val="zh-Hans"/>
        </w:rPr>
        <w:t>make</w:t>
      </w:r>
      <w:r>
        <w:rPr>
          <w:bCs/>
          <w:lang w:val="zh-Hans"/>
        </w:rPr>
        <w:t xml:space="preserve"> </w:t>
      </w:r>
      <w:r>
        <w:rPr>
          <w:bCs/>
          <w:lang w:val="zh-Hans"/>
        </w:rPr>
        <w:t>命令</w:t>
      </w:r>
      <w:r>
        <w:rPr>
          <w:lang w:val="zh-Hans"/>
        </w:rPr>
        <w:t>构建应用程序</w:t>
      </w:r>
    </w:p>
    <w:p w14:paraId="14771F67" w14:textId="77777777" w:rsidR="00DA18DB" w:rsidRPr="00347CF1" w:rsidRDefault="00DA18DB" w:rsidP="00DA18DB">
      <w:pPr>
        <w:pStyle w:val="af"/>
        <w:ind w:left="1080"/>
        <w:rPr>
          <w:bCs/>
        </w:rPr>
      </w:pP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44813" w14:paraId="01C8AD39" w14:textId="77777777" w:rsidTr="00A849DC">
        <w:tc>
          <w:tcPr>
            <w:tcW w:w="9620" w:type="dxa"/>
          </w:tcPr>
          <w:p w14:paraId="14EDCC70" w14:textId="7529CFC4" w:rsidR="00E44813" w:rsidRPr="00C571D2" w:rsidRDefault="00E44813" w:rsidP="00A849DC">
            <w:pPr>
              <w:pStyle w:val="af"/>
              <w:ind w:left="0"/>
              <w:rPr>
                <w:rFonts w:ascii="Courier New" w:hAnsi="Courier New" w:cs="Courier New"/>
                <w:bCs/>
                <w:i/>
                <w:szCs w:val="20"/>
              </w:rPr>
            </w:pPr>
            <w:r w:rsidRPr="00225F35">
              <w:rPr>
                <w:bCs/>
                <w:i/>
                <w:sz w:val="20"/>
                <w:szCs w:val="20"/>
                <w:lang w:val="zh-Hans"/>
              </w:rPr>
              <w:t xml:space="preserve">$ </w:t>
            </w:r>
            <w:r w:rsidRPr="00225F35">
              <w:rPr>
                <w:bCs/>
                <w:i/>
                <w:sz w:val="20"/>
                <w:szCs w:val="20"/>
                <w:lang w:val="zh-Hans"/>
              </w:rPr>
              <w:t>使</w:t>
            </w:r>
          </w:p>
        </w:tc>
      </w:tr>
    </w:tbl>
    <w:p w14:paraId="0AAA1098" w14:textId="77777777" w:rsidR="00E44813" w:rsidRDefault="00E44813" w:rsidP="00E44813">
      <w:pPr>
        <w:pStyle w:val="af"/>
        <w:ind w:left="1080"/>
        <w:rPr>
          <w:bCs/>
        </w:rPr>
      </w:pPr>
    </w:p>
    <w:p w14:paraId="394B4321" w14:textId="77401184" w:rsidR="00E44813" w:rsidRDefault="00E44813" w:rsidP="00E44813">
      <w:pPr>
        <w:pStyle w:val="af"/>
        <w:ind w:left="1080"/>
        <w:rPr>
          <w:rFonts w:ascii="Courier New" w:hAnsi="Courier New" w:cs="Courier New"/>
          <w:bCs/>
          <w:i/>
          <w:sz w:val="20"/>
        </w:rPr>
      </w:pPr>
      <w:r>
        <w:rPr>
          <w:bCs/>
          <w:lang w:val="zh-Hans"/>
        </w:rPr>
        <w:t xml:space="preserve">Make </w:t>
      </w:r>
      <w:proofErr w:type="spellStart"/>
      <w:r>
        <w:rPr>
          <w:bCs/>
          <w:lang w:val="zh-Hans"/>
        </w:rPr>
        <w:t>应该创建相应应用程序的</w:t>
      </w:r>
      <w:r>
        <w:rPr>
          <w:lang w:val="zh-Hans"/>
        </w:rPr>
        <w:t>二进制文件</w:t>
      </w:r>
      <w:proofErr w:type="spellEnd"/>
      <w:r>
        <w:rPr>
          <w:lang w:val="zh-Hans"/>
        </w:rPr>
        <w:t>（</w:t>
      </w:r>
      <w:r>
        <w:rPr>
          <w:bCs/>
          <w:lang w:val="zh-Hans"/>
        </w:rPr>
        <w:t>xrping</w:t>
      </w:r>
      <w:r>
        <w:rPr>
          <w:lang w:val="zh-Hans"/>
        </w:rPr>
        <w:t>、</w:t>
      </w:r>
      <w:r w:rsidR="009C17E3" w:rsidRPr="00E35F5E">
        <w:rPr>
          <w:bCs/>
          <w:lang w:val="zh-Hans"/>
        </w:rPr>
        <w:t>xhw-hs-client</w:t>
      </w:r>
      <w:r>
        <w:rPr>
          <w:lang w:val="zh-Hans"/>
        </w:rPr>
        <w:t>、</w:t>
      </w:r>
      <w:r>
        <w:rPr>
          <w:lang w:val="zh-Hans"/>
        </w:rPr>
        <w:t>inv_imm_test_app_</w:t>
      </w:r>
      <w:r w:rsidR="009D6B05">
        <w:rPr>
          <w:bCs/>
          <w:lang w:val="zh-Hans"/>
        </w:rPr>
        <w:t>in</w:t>
      </w:r>
      <w:r>
        <w:rPr>
          <w:bCs/>
          <w:lang w:val="zh-Hans"/>
        </w:rPr>
        <w:t>、</w:t>
      </w:r>
      <w:r>
        <w:rPr>
          <w:bCs/>
          <w:lang w:val="zh-Hans"/>
        </w:rPr>
        <w:t xml:space="preserve"> </w:t>
      </w:r>
      <w:r w:rsidR="009F7E53" w:rsidRPr="00C50B9B">
        <w:rPr>
          <w:bCs/>
          <w:lang w:val="zh-Hans"/>
        </w:rPr>
        <w:t xml:space="preserve"> inv</w:t>
      </w:r>
      <w:r>
        <w:rPr>
          <w:lang w:val="zh-Hans"/>
        </w:rPr>
        <w:t>_</w:t>
      </w:r>
      <w:r w:rsidR="009F7E53" w:rsidRPr="00C50B9B">
        <w:rPr>
          <w:bCs/>
          <w:lang w:val="zh-Hans"/>
        </w:rPr>
        <w:t>imm</w:t>
      </w:r>
      <w:r>
        <w:rPr>
          <w:lang w:val="zh-Hans"/>
        </w:rPr>
        <w:t>_</w:t>
      </w:r>
      <w:r w:rsidR="009F7E53" w:rsidRPr="00C50B9B">
        <w:rPr>
          <w:bCs/>
          <w:lang w:val="zh-Hans"/>
        </w:rPr>
        <w:t>test</w:t>
      </w:r>
      <w:r w:rsidR="00613C08">
        <w:rPr>
          <w:bCs/>
          <w:lang w:val="zh-Hans"/>
        </w:rPr>
        <w:t>_</w:t>
      </w:r>
      <w:r w:rsidR="009F7E53" w:rsidRPr="00C50B9B">
        <w:rPr>
          <w:bCs/>
          <w:lang w:val="zh-Hans"/>
        </w:rPr>
        <w:t>app</w:t>
      </w:r>
      <w:r w:rsidR="009D3CD6">
        <w:rPr>
          <w:bCs/>
          <w:lang w:val="zh-Hans"/>
        </w:rPr>
        <w:t>_out</w:t>
      </w:r>
      <w:r>
        <w:rPr>
          <w:lang w:val="zh-Hans"/>
        </w:rPr>
        <w:t>）。</w:t>
      </w:r>
    </w:p>
    <w:p w14:paraId="175B2465" w14:textId="107E80D8" w:rsidR="00E44813" w:rsidRDefault="00E44813" w:rsidP="00E44813">
      <w:pPr>
        <w:pStyle w:val="af"/>
        <w:ind w:left="1080"/>
        <w:rPr>
          <w:bCs/>
        </w:rPr>
      </w:pPr>
    </w:p>
    <w:p w14:paraId="6021A486" w14:textId="25A481C9" w:rsidR="0009536C" w:rsidRDefault="0009536C" w:rsidP="00E44813">
      <w:pPr>
        <w:pStyle w:val="af"/>
        <w:ind w:left="1080"/>
        <w:rPr>
          <w:bCs/>
          <w:i/>
          <w:iCs/>
        </w:rPr>
      </w:pPr>
      <w:proofErr w:type="spellStart"/>
      <w:r w:rsidRPr="0009536C">
        <w:rPr>
          <w:b/>
          <w:i/>
          <w:iCs/>
          <w:lang w:val="zh-Hans"/>
        </w:rPr>
        <w:t>注意：</w:t>
      </w:r>
      <w:r w:rsidR="00DE6BE0">
        <w:rPr>
          <w:bCs/>
          <w:i/>
          <w:iCs/>
          <w:lang w:val="zh-Hans"/>
        </w:rPr>
        <w:t>对于某些版本的</w:t>
      </w:r>
      <w:proofErr w:type="spellEnd"/>
      <w:r w:rsidR="00DE6BE0">
        <w:rPr>
          <w:bCs/>
          <w:i/>
          <w:iCs/>
          <w:lang w:val="zh-Hans"/>
        </w:rPr>
        <w:t>MLNX OFED / rdm</w:t>
      </w:r>
      <w:r>
        <w:rPr>
          <w:lang w:val="zh-Hans"/>
        </w:rPr>
        <w:t xml:space="preserve"> </w:t>
      </w:r>
      <w:r w:rsidR="00DE6BE0">
        <w:rPr>
          <w:bCs/>
          <w:i/>
          <w:iCs/>
          <w:lang w:val="zh-Hans"/>
        </w:rPr>
        <w:t>a-core</w:t>
      </w:r>
      <w:r w:rsidR="00DE6BE0">
        <w:rPr>
          <w:bCs/>
          <w:i/>
          <w:iCs/>
          <w:lang w:val="zh-Hans"/>
        </w:rPr>
        <w:t>，</w:t>
      </w:r>
      <w:proofErr w:type="spellStart"/>
      <w:r w:rsidR="00DE6BE0">
        <w:rPr>
          <w:bCs/>
          <w:i/>
          <w:iCs/>
          <w:lang w:val="zh-Hans"/>
        </w:rPr>
        <w:t>由于</w:t>
      </w:r>
      <w:proofErr w:type="spellEnd"/>
      <w:r w:rsidR="00DE6BE0">
        <w:rPr>
          <w:bCs/>
          <w:i/>
          <w:iCs/>
          <w:lang w:val="zh-Hans"/>
        </w:rPr>
        <w:t>ibv_</w:t>
      </w:r>
      <w:r w:rsidR="00AE3F5B">
        <w:rPr>
          <w:bCs/>
          <w:i/>
          <w:iCs/>
          <w:lang w:val="zh-Hans"/>
        </w:rPr>
        <w:t>wr</w:t>
      </w:r>
      <w:proofErr w:type="spellStart"/>
      <w:r>
        <w:rPr>
          <w:lang w:val="zh-Hans"/>
        </w:rPr>
        <w:t>结构中缺少</w:t>
      </w:r>
      <w:proofErr w:type="spellEnd"/>
      <w:r w:rsidR="00DE6BE0">
        <w:rPr>
          <w:bCs/>
          <w:i/>
          <w:iCs/>
          <w:lang w:val="zh-Hans"/>
        </w:rPr>
        <w:t>invalidate_rkey</w:t>
      </w:r>
      <w:proofErr w:type="spellStart"/>
      <w:r w:rsidR="00DE6BE0">
        <w:rPr>
          <w:bCs/>
          <w:i/>
          <w:iCs/>
          <w:lang w:val="zh-Hans"/>
        </w:rPr>
        <w:t>成员</w:t>
      </w:r>
      <w:proofErr w:type="spellEnd"/>
      <w:r>
        <w:rPr>
          <w:lang w:val="zh-Hans"/>
        </w:rPr>
        <w:t>，</w:t>
      </w:r>
      <w:r>
        <w:rPr>
          <w:lang w:val="zh-Hans"/>
        </w:rPr>
        <w:t xml:space="preserve">inv_imm_test_out </w:t>
      </w:r>
      <w:r w:rsidR="00DE6BE0">
        <w:rPr>
          <w:bCs/>
          <w:i/>
          <w:iCs/>
          <w:lang w:val="zh-Hans"/>
        </w:rPr>
        <w:t xml:space="preserve"> </w:t>
      </w:r>
      <w:proofErr w:type="spellStart"/>
      <w:r w:rsidR="00DE6BE0">
        <w:rPr>
          <w:bCs/>
          <w:i/>
          <w:iCs/>
          <w:lang w:val="zh-Hans"/>
        </w:rPr>
        <w:t>编译可能会失败</w:t>
      </w:r>
      <w:proofErr w:type="spellEnd"/>
      <w:r w:rsidR="00DE6BE0">
        <w:rPr>
          <w:bCs/>
          <w:i/>
          <w:iCs/>
          <w:lang w:val="zh-Hans"/>
        </w:rPr>
        <w:t xml:space="preserve">  </w:t>
      </w:r>
      <w:r w:rsidR="00DE6BE0">
        <w:rPr>
          <w:bCs/>
          <w:i/>
          <w:iCs/>
          <w:lang w:val="zh-Hans"/>
        </w:rPr>
        <w:t>。将</w:t>
      </w:r>
      <w:r w:rsidR="00282356">
        <w:rPr>
          <w:bCs/>
          <w:i/>
          <w:iCs/>
          <w:lang w:val="zh-Hans"/>
        </w:rPr>
        <w:t>invalidate_rkey</w:t>
      </w:r>
      <w:r w:rsidR="00282356">
        <w:rPr>
          <w:bCs/>
          <w:i/>
          <w:iCs/>
          <w:lang w:val="zh-Hans"/>
        </w:rPr>
        <w:t>的</w:t>
      </w:r>
      <w:r w:rsidR="00DE6BE0">
        <w:rPr>
          <w:bCs/>
          <w:i/>
          <w:iCs/>
          <w:lang w:val="zh-Hans"/>
        </w:rPr>
        <w:t xml:space="preserve">  </w:t>
      </w:r>
      <w:proofErr w:type="spellStart"/>
      <w:r>
        <w:rPr>
          <w:lang w:val="zh-Hans"/>
        </w:rPr>
        <w:t>引用替换为</w:t>
      </w:r>
      <w:proofErr w:type="spellEnd"/>
      <w:r w:rsidR="00DE6BE0">
        <w:rPr>
          <w:bCs/>
          <w:i/>
          <w:iCs/>
          <w:lang w:val="zh-Hans"/>
        </w:rPr>
        <w:t>imm_data</w:t>
      </w:r>
      <w:r w:rsidR="00DE6BE0">
        <w:rPr>
          <w:bCs/>
          <w:i/>
          <w:iCs/>
          <w:lang w:val="zh-Hans"/>
        </w:rPr>
        <w:t>应该可以修复它。</w:t>
      </w:r>
    </w:p>
    <w:p w14:paraId="09116E1E" w14:textId="77777777" w:rsidR="00FD5FD4" w:rsidRPr="00C41634" w:rsidRDefault="00FD5FD4" w:rsidP="00C41634">
      <w:pPr>
        <w:rPr>
          <w:bCs/>
          <w:i/>
          <w:iCs/>
        </w:rPr>
      </w:pPr>
    </w:p>
    <w:p w14:paraId="1E8FF1F6" w14:textId="77777777" w:rsidR="00E44813" w:rsidRPr="001538F6" w:rsidRDefault="00E44813" w:rsidP="00153B57">
      <w:pPr>
        <w:pStyle w:val="af"/>
        <w:numPr>
          <w:ilvl w:val="0"/>
          <w:numId w:val="11"/>
        </w:numPr>
        <w:rPr>
          <w:bCs/>
        </w:rPr>
      </w:pPr>
      <w:r>
        <w:rPr>
          <w:bCs/>
          <w:lang w:val="zh-Hans"/>
        </w:rPr>
        <w:t>为</w:t>
      </w:r>
      <w:r>
        <w:rPr>
          <w:bCs/>
          <w:lang w:val="zh-Hans"/>
        </w:rPr>
        <w:t xml:space="preserve"> RoCEv2 </w:t>
      </w:r>
      <w:r>
        <w:rPr>
          <w:bCs/>
          <w:lang w:val="zh-Hans"/>
        </w:rPr>
        <w:t>配置</w:t>
      </w:r>
      <w:r>
        <w:rPr>
          <w:bCs/>
          <w:lang w:val="zh-Hans"/>
        </w:rPr>
        <w:t xml:space="preserve"> Mellanox RDMA NIC </w:t>
      </w:r>
      <w:r>
        <w:rPr>
          <w:bCs/>
          <w:lang w:val="zh-Hans"/>
        </w:rPr>
        <w:t>适配器</w:t>
      </w:r>
      <w:r>
        <w:rPr>
          <w:bCs/>
          <w:lang w:val="zh-Hans"/>
        </w:rPr>
        <w:t xml:space="preserve"> </w:t>
      </w:r>
    </w:p>
    <w:p w14:paraId="134237D9" w14:textId="77777777" w:rsidR="00E44813" w:rsidRDefault="00E44813" w:rsidP="00153B57">
      <w:pPr>
        <w:pStyle w:val="af"/>
        <w:numPr>
          <w:ilvl w:val="0"/>
          <w:numId w:val="9"/>
        </w:numPr>
      </w:pPr>
      <w:r w:rsidRPr="0024295E">
        <w:rPr>
          <w:lang w:val="zh-Hans"/>
        </w:rPr>
        <w:t>列出系统上的网络接口，并使用以下命令找出</w:t>
      </w:r>
      <w:r w:rsidRPr="0024295E">
        <w:rPr>
          <w:lang w:val="zh-Hans"/>
        </w:rPr>
        <w:t>Mellanox</w:t>
      </w:r>
      <w:r w:rsidRPr="0024295E">
        <w:rPr>
          <w:lang w:val="zh-Hans"/>
        </w:rPr>
        <w:t>以太网接口名称：</w:t>
      </w:r>
    </w:p>
    <w:p w14:paraId="3A5FFB87" w14:textId="46AFB9C3" w:rsidR="00E44813" w:rsidRPr="00F800C9" w:rsidRDefault="00E44813" w:rsidP="00F800C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before="240"/>
        <w:ind w:left="1080" w:right="180" w:firstLine="180"/>
        <w:rPr>
          <w:rFonts w:ascii="Courier New" w:hAnsi="Courier New" w:cs="Courier New"/>
          <w:i/>
          <w:sz w:val="20"/>
        </w:rPr>
      </w:pPr>
      <w:r w:rsidRPr="007A12A9">
        <w:rPr>
          <w:i/>
          <w:sz w:val="20"/>
          <w:lang w:val="zh-Hans"/>
        </w:rPr>
        <w:t>$ ifconfig -a</w:t>
      </w:r>
    </w:p>
    <w:p w14:paraId="0F41472F" w14:textId="77777777" w:rsidR="00E44813" w:rsidRPr="0024295E" w:rsidRDefault="00E44813" w:rsidP="00F800C9">
      <w:pPr>
        <w:pStyle w:val="af"/>
        <w:numPr>
          <w:ilvl w:val="0"/>
          <w:numId w:val="9"/>
        </w:numPr>
        <w:spacing w:before="240"/>
      </w:pPr>
      <w:r>
        <w:rPr>
          <w:lang w:val="zh-Hans"/>
        </w:rPr>
        <w:t xml:space="preserve">Mellanox CX-4 </w:t>
      </w:r>
      <w:r>
        <w:rPr>
          <w:lang w:val="zh-Hans"/>
        </w:rPr>
        <w:t>（</w:t>
      </w:r>
      <w:r>
        <w:rPr>
          <w:lang w:val="zh-Hans"/>
        </w:rPr>
        <w:t>100G</w:t>
      </w:r>
      <w:r>
        <w:rPr>
          <w:lang w:val="zh-Hans"/>
        </w:rPr>
        <w:t>）</w:t>
      </w:r>
      <w:r>
        <w:rPr>
          <w:lang w:val="zh-Hans"/>
        </w:rPr>
        <w:t xml:space="preserve"> </w:t>
      </w:r>
      <w:proofErr w:type="spellStart"/>
      <w:r>
        <w:rPr>
          <w:lang w:val="zh-Hans"/>
        </w:rPr>
        <w:t>设备运行</w:t>
      </w:r>
      <w:proofErr w:type="spellEnd"/>
      <w:r>
        <w:rPr>
          <w:lang w:val="zh-Hans"/>
        </w:rPr>
        <w:t xml:space="preserve"> mlx_core </w:t>
      </w:r>
      <w:proofErr w:type="spellStart"/>
      <w:r>
        <w:rPr>
          <w:lang w:val="zh-Hans"/>
        </w:rPr>
        <w:t>驱动程序。使用</w:t>
      </w:r>
      <w:proofErr w:type="spellEnd"/>
      <w:r>
        <w:rPr>
          <w:lang w:val="zh-Hans"/>
        </w:rPr>
        <w:t xml:space="preserve"> ethtool </w:t>
      </w:r>
      <w:proofErr w:type="spellStart"/>
      <w:r>
        <w:rPr>
          <w:lang w:val="zh-Hans"/>
        </w:rPr>
        <w:t>检查驱动程序的所有接口</w:t>
      </w:r>
      <w:proofErr w:type="spellEnd"/>
      <w:r>
        <w:rPr>
          <w:lang w:val="zh-Hans"/>
        </w:rPr>
        <w:t>mlx5_core</w:t>
      </w:r>
      <w:proofErr w:type="spellStart"/>
      <w:r>
        <w:rPr>
          <w:lang w:val="zh-Hans"/>
        </w:rPr>
        <w:t>并配置该接口</w:t>
      </w:r>
      <w:proofErr w:type="spellEnd"/>
      <w:r>
        <w:rPr>
          <w:lang w:val="zh-Hans"/>
        </w:rPr>
        <w:t>。</w:t>
      </w:r>
    </w:p>
    <w:p w14:paraId="02E8E683" w14:textId="5AE3D364" w:rsidR="00E44813" w:rsidRPr="00F800C9" w:rsidRDefault="00E44813" w:rsidP="00F80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1080" w:right="180" w:firstLine="180"/>
        <w:rPr>
          <w:rFonts w:ascii="Courier New" w:hAnsi="Courier New" w:cs="Courier New"/>
          <w:i/>
        </w:rPr>
      </w:pPr>
      <w:r w:rsidRPr="007A12A9">
        <w:rPr>
          <w:i/>
          <w:sz w:val="20"/>
          <w:lang w:val="zh-Hans"/>
        </w:rPr>
        <w:t>$ ethtool –i &lt;interface_name&gt;</w:t>
      </w:r>
    </w:p>
    <w:p w14:paraId="3BDFE7F0" w14:textId="03687A87" w:rsidR="00E44813" w:rsidRDefault="00E44813" w:rsidP="00F800C9">
      <w:pPr>
        <w:pStyle w:val="af"/>
        <w:numPr>
          <w:ilvl w:val="0"/>
          <w:numId w:val="9"/>
        </w:numPr>
        <w:spacing w:before="240"/>
        <w:rPr>
          <w:lang w:eastAsia="zh-CN"/>
        </w:rPr>
      </w:pPr>
      <w:r>
        <w:rPr>
          <w:lang w:val="zh-Hans" w:eastAsia="zh-CN"/>
        </w:rPr>
        <w:lastRenderedPageBreak/>
        <w:t>如果找到多个接口，则使用</w:t>
      </w:r>
      <w:r>
        <w:rPr>
          <w:lang w:val="zh-Hans" w:eastAsia="zh-CN"/>
        </w:rPr>
        <w:t xml:space="preserve"> ethtool </w:t>
      </w:r>
      <w:r>
        <w:rPr>
          <w:lang w:val="zh-Hans" w:eastAsia="zh-CN"/>
        </w:rPr>
        <w:t>检查接口的端口状态，</w:t>
      </w:r>
      <w:r w:rsidR="00F4301B">
        <w:rPr>
          <w:lang w:val="zh-Hans" w:eastAsia="zh-CN"/>
        </w:rPr>
        <w:t>然后选择已连接的端口，并且端口处于活动状态</w:t>
      </w:r>
    </w:p>
    <w:p w14:paraId="17D1AC72" w14:textId="77777777" w:rsidR="00E44813" w:rsidRDefault="00E44813" w:rsidP="00E44813">
      <w:pPr>
        <w:ind w:left="720"/>
        <w:rPr>
          <w:lang w:eastAsia="zh-CN"/>
        </w:rPr>
      </w:pPr>
    </w:p>
    <w:tbl>
      <w:tblPr>
        <w:tblStyle w:val="a7"/>
        <w:tblW w:w="0" w:type="auto"/>
        <w:tblInd w:w="985" w:type="dxa"/>
        <w:tblLook w:val="04A0" w:firstRow="1" w:lastRow="0" w:firstColumn="1" w:lastColumn="0" w:noHBand="0" w:noVBand="1"/>
      </w:tblPr>
      <w:tblGrid>
        <w:gridCol w:w="8365"/>
      </w:tblGrid>
      <w:tr w:rsidR="00E44813" w14:paraId="37C7C869" w14:textId="77777777" w:rsidTr="000A4F1F">
        <w:tc>
          <w:tcPr>
            <w:tcW w:w="8455" w:type="dxa"/>
          </w:tcPr>
          <w:p w14:paraId="61D15C1E" w14:textId="77777777" w:rsidR="00E44813" w:rsidRPr="007A12A9" w:rsidRDefault="00E44813" w:rsidP="00A849DC">
            <w:pPr>
              <w:pStyle w:val="af"/>
              <w:ind w:left="0"/>
              <w:rPr>
                <w:rFonts w:ascii="Courier New" w:hAnsi="Courier New" w:cs="Courier New"/>
                <w:i/>
              </w:rPr>
            </w:pPr>
            <w:r w:rsidRPr="007A12A9">
              <w:rPr>
                <w:i/>
                <w:sz w:val="20"/>
                <w:lang w:val="zh-Hans"/>
              </w:rPr>
              <w:t>$ ethtool –i &lt;interface_name&gt;</w:t>
            </w:r>
          </w:p>
        </w:tc>
      </w:tr>
    </w:tbl>
    <w:p w14:paraId="4AC90585" w14:textId="1847E1F8" w:rsidR="004D288A" w:rsidRDefault="004D288A" w:rsidP="004D288A">
      <w:pPr>
        <w:spacing w:before="240"/>
      </w:pPr>
    </w:p>
    <w:p w14:paraId="7F62EB52" w14:textId="77777777" w:rsidR="004D288A" w:rsidRDefault="004D288A" w:rsidP="004D288A">
      <w:pPr>
        <w:spacing w:before="240"/>
      </w:pPr>
    </w:p>
    <w:p w14:paraId="336AD2E9" w14:textId="63839A72" w:rsidR="00E44813" w:rsidRDefault="00E44813" w:rsidP="00153B57">
      <w:pPr>
        <w:pStyle w:val="af"/>
        <w:numPr>
          <w:ilvl w:val="0"/>
          <w:numId w:val="9"/>
        </w:numPr>
        <w:spacing w:before="240"/>
      </w:pPr>
      <w:r>
        <w:rPr>
          <w:lang w:val="zh-Hans"/>
        </w:rPr>
        <w:t>将</w:t>
      </w:r>
      <w:r>
        <w:rPr>
          <w:lang w:val="zh-Hans"/>
        </w:rPr>
        <w:t xml:space="preserve"> IP </w:t>
      </w:r>
      <w:r>
        <w:rPr>
          <w:lang w:val="zh-Hans"/>
        </w:rPr>
        <w:t>地址和</w:t>
      </w:r>
      <w:r>
        <w:rPr>
          <w:lang w:val="zh-Hans"/>
        </w:rPr>
        <w:t xml:space="preserve"> MTU </w:t>
      </w:r>
      <w:r>
        <w:rPr>
          <w:lang w:val="zh-Hans"/>
        </w:rPr>
        <w:t>分配给</w:t>
      </w:r>
      <w:r>
        <w:rPr>
          <w:lang w:val="zh-Hans"/>
        </w:rPr>
        <w:t xml:space="preserve"> MLX </w:t>
      </w:r>
      <w:r>
        <w:rPr>
          <w:lang w:val="zh-Hans"/>
        </w:rPr>
        <w:t>以太网接口。</w:t>
      </w:r>
    </w:p>
    <w:p w14:paraId="242A153B" w14:textId="61573949" w:rsidR="00E44813" w:rsidRPr="007A12A9" w:rsidRDefault="00E44813" w:rsidP="00E44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1080" w:right="180" w:firstLine="180"/>
        <w:rPr>
          <w:rFonts w:ascii="Courier New" w:hAnsi="Courier New" w:cs="Courier New"/>
          <w:i/>
          <w:sz w:val="20"/>
        </w:rPr>
      </w:pPr>
      <w:r w:rsidRPr="007A12A9">
        <w:rPr>
          <w:i/>
          <w:sz w:val="20"/>
          <w:lang w:val="zh-Hans"/>
        </w:rPr>
        <w:t>$ ifconfig &lt; interface_name&gt; 192.168.1.2 mtu 4200</w:t>
      </w:r>
    </w:p>
    <w:p w14:paraId="7D7D3113" w14:textId="77777777" w:rsidR="00E44813" w:rsidRPr="007A12A9" w:rsidRDefault="00E44813" w:rsidP="00E448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right="180" w:firstLine="180"/>
        <w:rPr>
          <w:rFonts w:ascii="Courier New" w:hAnsi="Courier New" w:cs="Courier New"/>
          <w:i/>
          <w:sz w:val="20"/>
        </w:rPr>
      </w:pPr>
      <w:r w:rsidRPr="007A12A9">
        <w:rPr>
          <w:i/>
          <w:sz w:val="20"/>
          <w:lang w:val="zh-Hans"/>
        </w:rPr>
        <w:t>$ ifconfig &lt;interface_name&gt; up</w:t>
      </w:r>
    </w:p>
    <w:p w14:paraId="51E420A7" w14:textId="6B708BDD" w:rsidR="00E111DE" w:rsidRDefault="0055217F" w:rsidP="00BA7F2C">
      <w:pPr>
        <w:pStyle w:val="af"/>
        <w:numPr>
          <w:ilvl w:val="0"/>
          <w:numId w:val="11"/>
        </w:numPr>
        <w:spacing w:before="240" w:after="240" w:line="480" w:lineRule="auto"/>
      </w:pPr>
      <w:r>
        <w:rPr>
          <w:lang w:val="zh-Hans"/>
        </w:rPr>
        <w:t>使用</w:t>
      </w:r>
      <w:r>
        <w:rPr>
          <w:lang w:val="zh-Hans"/>
        </w:rPr>
        <w:t xml:space="preserve"> ping </w:t>
      </w:r>
      <w:r>
        <w:rPr>
          <w:lang w:val="zh-Hans"/>
        </w:rPr>
        <w:t>检查主机和</w:t>
      </w:r>
      <w:r>
        <w:rPr>
          <w:lang w:val="zh-Hans"/>
        </w:rPr>
        <w:t xml:space="preserve"> ERNIC </w:t>
      </w:r>
      <w:r>
        <w:rPr>
          <w:lang w:val="zh-Hans"/>
        </w:rPr>
        <w:t>参考平台之间的连接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0E79EF" w14:paraId="208ED86E" w14:textId="77777777" w:rsidTr="007464AE">
        <w:tc>
          <w:tcPr>
            <w:tcW w:w="8360" w:type="dxa"/>
          </w:tcPr>
          <w:p w14:paraId="1191C713" w14:textId="77A7FB5A" w:rsidR="000E79EF" w:rsidRPr="000A4F1F" w:rsidRDefault="000A4F1F" w:rsidP="000E79EF">
            <w:pPr>
              <w:pStyle w:val="af"/>
              <w:ind w:left="0"/>
              <w:rPr>
                <w:rFonts w:ascii="Courier New" w:hAnsi="Courier New" w:cs="Courier New"/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  <w:lang w:val="zh-Hans"/>
              </w:rPr>
              <w:t xml:space="preserve">$ </w:t>
            </w:r>
            <w:r>
              <w:rPr>
                <w:i/>
                <w:sz w:val="20"/>
                <w:szCs w:val="20"/>
                <w:lang w:val="zh-Hans"/>
              </w:rPr>
              <w:t>平</w:t>
            </w:r>
            <w:r>
              <w:rPr>
                <w:i/>
                <w:sz w:val="20"/>
                <w:szCs w:val="20"/>
                <w:lang w:val="zh-Hans"/>
              </w:rPr>
              <w:t xml:space="preserve"> 192.168.1.1</w:t>
            </w:r>
          </w:p>
        </w:tc>
      </w:tr>
    </w:tbl>
    <w:p w14:paraId="71705D45" w14:textId="1F5A10A0" w:rsidR="00E44813" w:rsidRPr="00F728EB" w:rsidRDefault="00B86860" w:rsidP="00891FDB">
      <w:pPr>
        <w:pStyle w:val="2"/>
        <w:rPr>
          <w:sz w:val="24"/>
          <w:szCs w:val="24"/>
        </w:rPr>
      </w:pPr>
      <w:bookmarkStart w:id="62" w:name="_Toc32581106"/>
      <w:bookmarkStart w:id="63" w:name="_Toc59101496"/>
      <w:bookmarkEnd w:id="38"/>
      <w:r w:rsidRPr="00F728EB">
        <w:rPr>
          <w:sz w:val="24"/>
          <w:szCs w:val="24"/>
          <w:lang w:val="zh-Hans"/>
        </w:rPr>
        <w:t>厄尼克测试应用</w:t>
      </w:r>
      <w:bookmarkEnd w:id="62"/>
      <w:bookmarkEnd w:id="63"/>
    </w:p>
    <w:p w14:paraId="6A207A3D" w14:textId="77777777" w:rsidR="005049A1" w:rsidRDefault="005049A1" w:rsidP="009404F9">
      <w:pPr>
        <w:pStyle w:val="3"/>
        <w:spacing w:line="360" w:lineRule="auto"/>
      </w:pPr>
      <w:bookmarkStart w:id="64" w:name="_Toc59101497"/>
      <w:bookmarkStart w:id="65" w:name="_Hlk59101385"/>
      <w:r>
        <w:rPr>
          <w:lang w:val="zh-Hans"/>
        </w:rPr>
        <w:t>设置</w:t>
      </w:r>
      <w:r>
        <w:rPr>
          <w:lang w:val="zh-Hans"/>
        </w:rPr>
        <w:t xml:space="preserve"> ERNIC</w:t>
      </w:r>
      <w:r>
        <w:rPr>
          <w:lang w:val="zh-Hans"/>
        </w:rPr>
        <w:t>：</w:t>
      </w:r>
      <w:bookmarkEnd w:id="64"/>
    </w:p>
    <w:p w14:paraId="7AFE57B7" w14:textId="16C29205" w:rsidR="005049A1" w:rsidRDefault="006C33E3" w:rsidP="005049A1">
      <w:pPr>
        <w:ind w:firstLine="720"/>
        <w:rPr>
          <w:lang w:eastAsia="zh-CN"/>
        </w:rPr>
      </w:pPr>
      <w:r>
        <w:rPr>
          <w:lang w:val="zh-Hans" w:eastAsia="zh-CN"/>
        </w:rPr>
        <w:t>为了灵活性和增强性能，软件中引入了很少的环境变量，用户可以使用这些变量指定用于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</w:t>
      </w:r>
      <w:r>
        <w:rPr>
          <w:lang w:val="zh-Hans" w:eastAsia="zh-CN"/>
        </w:rPr>
        <w:t xml:space="preserve"> RQ</w:t>
      </w:r>
      <w:r>
        <w:rPr>
          <w:lang w:val="zh-Hans" w:eastAsia="zh-CN"/>
        </w:rPr>
        <w:t>、</w:t>
      </w:r>
      <w:r>
        <w:rPr>
          <w:lang w:val="zh-Hans" w:eastAsia="zh-CN"/>
        </w:rPr>
        <w:t>SQ</w:t>
      </w:r>
      <w:r>
        <w:rPr>
          <w:lang w:val="zh-Hans" w:eastAsia="zh-CN"/>
        </w:rPr>
        <w:t>、</w:t>
      </w:r>
      <w:r>
        <w:rPr>
          <w:lang w:val="zh-Hans" w:eastAsia="zh-CN"/>
        </w:rPr>
        <w:t xml:space="preserve">CQ </w:t>
      </w:r>
      <w:r>
        <w:rPr>
          <w:lang w:val="zh-Hans" w:eastAsia="zh-CN"/>
        </w:rPr>
        <w:t>的内存。</w:t>
      </w:r>
    </w:p>
    <w:p w14:paraId="0A77F45B" w14:textId="77777777" w:rsidR="005049A1" w:rsidRDefault="005049A1" w:rsidP="005049A1">
      <w:pPr>
        <w:ind w:firstLine="720"/>
        <w:rPr>
          <w:lang w:eastAsia="zh-C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3"/>
        <w:gridCol w:w="4093"/>
        <w:gridCol w:w="1243"/>
        <w:gridCol w:w="1941"/>
      </w:tblGrid>
      <w:tr w:rsidR="005049A1" w14:paraId="6BA2FFAC" w14:textId="77777777" w:rsidTr="00D62217">
        <w:tc>
          <w:tcPr>
            <w:tcW w:w="2073" w:type="dxa"/>
          </w:tcPr>
          <w:p w14:paraId="36E5F7B0" w14:textId="77777777" w:rsidR="005049A1" w:rsidRDefault="005049A1" w:rsidP="008B0437">
            <w:pPr>
              <w:jc w:val="center"/>
            </w:pPr>
            <w:proofErr w:type="spellStart"/>
            <w:r>
              <w:rPr>
                <w:lang w:val="zh-Hans"/>
              </w:rPr>
              <w:t>名字</w:t>
            </w:r>
            <w:proofErr w:type="spellEnd"/>
          </w:p>
        </w:tc>
        <w:tc>
          <w:tcPr>
            <w:tcW w:w="4093" w:type="dxa"/>
          </w:tcPr>
          <w:p w14:paraId="2F5BF05B" w14:textId="77777777" w:rsidR="005049A1" w:rsidRDefault="005049A1" w:rsidP="008B0437">
            <w:pPr>
              <w:jc w:val="center"/>
            </w:pPr>
            <w:r>
              <w:rPr>
                <w:lang w:val="zh-Hans"/>
              </w:rPr>
              <w:t>描述</w:t>
            </w:r>
          </w:p>
        </w:tc>
        <w:tc>
          <w:tcPr>
            <w:tcW w:w="1243" w:type="dxa"/>
          </w:tcPr>
          <w:p w14:paraId="7520AF98" w14:textId="77777777" w:rsidR="005049A1" w:rsidRDefault="005049A1" w:rsidP="008B0437">
            <w:r>
              <w:rPr>
                <w:lang w:val="zh-Hans"/>
              </w:rPr>
              <w:t>默认值</w:t>
            </w:r>
          </w:p>
        </w:tc>
        <w:tc>
          <w:tcPr>
            <w:tcW w:w="1941" w:type="dxa"/>
          </w:tcPr>
          <w:p w14:paraId="01FD4093" w14:textId="77777777" w:rsidR="005049A1" w:rsidRDefault="005049A1" w:rsidP="008B0437">
            <w:proofErr w:type="spellStart"/>
            <w:r>
              <w:rPr>
                <w:lang w:val="zh-Hans"/>
              </w:rPr>
              <w:t>要配置为运行</w:t>
            </w:r>
            <w:proofErr w:type="spellEnd"/>
            <w:r>
              <w:rPr>
                <w:lang w:val="zh-Hans"/>
              </w:rPr>
              <w:t xml:space="preserve"> Perftest </w:t>
            </w:r>
            <w:proofErr w:type="spellStart"/>
            <w:r>
              <w:rPr>
                <w:lang w:val="zh-Hans"/>
              </w:rPr>
              <w:t>的值</w:t>
            </w:r>
            <w:proofErr w:type="spellEnd"/>
          </w:p>
        </w:tc>
      </w:tr>
      <w:tr w:rsidR="005049A1" w14:paraId="6ACAABD8" w14:textId="77777777" w:rsidTr="00D62217">
        <w:tc>
          <w:tcPr>
            <w:tcW w:w="2073" w:type="dxa"/>
          </w:tcPr>
          <w:p w14:paraId="67375322" w14:textId="77777777" w:rsidR="005049A1" w:rsidRDefault="005049A1" w:rsidP="008B0437">
            <w:pPr>
              <w:jc w:val="center"/>
            </w:pPr>
            <w:r>
              <w:rPr>
                <w:lang w:val="zh-Hans"/>
              </w:rPr>
              <w:t>XMM_SQ_TYPE</w:t>
            </w:r>
          </w:p>
        </w:tc>
        <w:tc>
          <w:tcPr>
            <w:tcW w:w="4093" w:type="dxa"/>
          </w:tcPr>
          <w:p w14:paraId="507D349D" w14:textId="77777777" w:rsidR="005049A1" w:rsidRDefault="005049A1" w:rsidP="008B0437">
            <w:r>
              <w:rPr>
                <w:lang w:val="zh-Hans"/>
              </w:rPr>
              <w:t>用于发送队列的内存</w:t>
            </w:r>
          </w:p>
        </w:tc>
        <w:tc>
          <w:tcPr>
            <w:tcW w:w="1243" w:type="dxa"/>
          </w:tcPr>
          <w:p w14:paraId="6E584F23" w14:textId="77777777" w:rsidR="005049A1" w:rsidRDefault="005049A1" w:rsidP="008B0437">
            <w:r w:rsidRPr="007A5ABB">
              <w:rPr>
                <w:lang w:val="zh-Hans"/>
              </w:rPr>
              <w:t>“</w:t>
            </w:r>
            <w:r w:rsidRPr="007A5ABB">
              <w:rPr>
                <w:lang w:val="zh-Hans"/>
              </w:rPr>
              <w:t>嗡</w:t>
            </w:r>
            <w:r w:rsidRPr="007A5ABB">
              <w:rPr>
                <w:lang w:val="zh-Hans"/>
              </w:rPr>
              <w:t>”</w:t>
            </w:r>
          </w:p>
        </w:tc>
        <w:tc>
          <w:tcPr>
            <w:tcW w:w="1941" w:type="dxa"/>
          </w:tcPr>
          <w:p w14:paraId="4CE0E554" w14:textId="77777777" w:rsidR="005049A1" w:rsidRDefault="005049A1" w:rsidP="008B0437">
            <w:r w:rsidRPr="003B3BA0">
              <w:rPr>
                <w:lang w:val="zh-Hans"/>
              </w:rPr>
              <w:t>“</w:t>
            </w:r>
            <w:r w:rsidRPr="003B3BA0">
              <w:rPr>
                <w:lang w:val="zh-Hans"/>
              </w:rPr>
              <w:t>嗡</w:t>
            </w:r>
            <w:r w:rsidRPr="003B3BA0">
              <w:rPr>
                <w:lang w:val="zh-Hans"/>
              </w:rPr>
              <w:t>”</w:t>
            </w:r>
          </w:p>
        </w:tc>
      </w:tr>
      <w:tr w:rsidR="005049A1" w14:paraId="5D17CB72" w14:textId="77777777" w:rsidTr="00D62217">
        <w:tc>
          <w:tcPr>
            <w:tcW w:w="2073" w:type="dxa"/>
          </w:tcPr>
          <w:p w14:paraId="7C2F5F9F" w14:textId="77777777" w:rsidR="005049A1" w:rsidRDefault="005049A1" w:rsidP="008B0437">
            <w:pPr>
              <w:jc w:val="center"/>
            </w:pPr>
            <w:r w:rsidRPr="00E67C5E">
              <w:rPr>
                <w:lang w:val="zh-Hans"/>
              </w:rPr>
              <w:t>XMM_RQ_TYPE</w:t>
            </w:r>
          </w:p>
        </w:tc>
        <w:tc>
          <w:tcPr>
            <w:tcW w:w="4093" w:type="dxa"/>
          </w:tcPr>
          <w:p w14:paraId="4074552B" w14:textId="77777777" w:rsidR="005049A1" w:rsidRDefault="005049A1" w:rsidP="008B0437">
            <w:r>
              <w:rPr>
                <w:lang w:val="zh-Hans"/>
              </w:rPr>
              <w:t>用于接收队列的内存</w:t>
            </w:r>
          </w:p>
        </w:tc>
        <w:tc>
          <w:tcPr>
            <w:tcW w:w="1243" w:type="dxa"/>
          </w:tcPr>
          <w:p w14:paraId="49F41695" w14:textId="77777777" w:rsidR="005049A1" w:rsidRPr="007A5ABB" w:rsidRDefault="005049A1" w:rsidP="008B0437">
            <w:r w:rsidRPr="007A5ABB">
              <w:rPr>
                <w:lang w:val="zh-Hans"/>
              </w:rPr>
              <w:t>“</w:t>
            </w:r>
            <w:r w:rsidRPr="007A5ABB">
              <w:rPr>
                <w:lang w:val="zh-Hans"/>
              </w:rPr>
              <w:t>嗡</w:t>
            </w:r>
            <w:r w:rsidRPr="007A5ABB">
              <w:rPr>
                <w:lang w:val="zh-Hans"/>
              </w:rPr>
              <w:t>”</w:t>
            </w:r>
          </w:p>
        </w:tc>
        <w:tc>
          <w:tcPr>
            <w:tcW w:w="1941" w:type="dxa"/>
          </w:tcPr>
          <w:p w14:paraId="3413224E" w14:textId="77777777" w:rsidR="005049A1" w:rsidRPr="003B3BA0" w:rsidRDefault="005049A1" w:rsidP="008B0437">
            <w:r>
              <w:rPr>
                <w:lang w:val="zh-Hans"/>
              </w:rPr>
              <w:t>“PL”</w:t>
            </w:r>
          </w:p>
        </w:tc>
      </w:tr>
      <w:tr w:rsidR="005049A1" w14:paraId="3615696E" w14:textId="77777777" w:rsidTr="00D62217">
        <w:tc>
          <w:tcPr>
            <w:tcW w:w="2073" w:type="dxa"/>
          </w:tcPr>
          <w:p w14:paraId="74E4CEB2" w14:textId="77777777" w:rsidR="005049A1" w:rsidRDefault="005049A1" w:rsidP="008B0437">
            <w:pPr>
              <w:jc w:val="center"/>
            </w:pPr>
            <w:r w:rsidRPr="00E67C5E">
              <w:rPr>
                <w:lang w:val="zh-Hans"/>
              </w:rPr>
              <w:t>XMM_CQ_TYPE</w:t>
            </w:r>
          </w:p>
        </w:tc>
        <w:tc>
          <w:tcPr>
            <w:tcW w:w="4093" w:type="dxa"/>
          </w:tcPr>
          <w:p w14:paraId="08DA6D4A" w14:textId="77777777" w:rsidR="005049A1" w:rsidRDefault="005049A1" w:rsidP="008B0437">
            <w:r>
              <w:rPr>
                <w:lang w:val="zh-Hans"/>
              </w:rPr>
              <w:t>用于完成队列的内存</w:t>
            </w:r>
          </w:p>
        </w:tc>
        <w:tc>
          <w:tcPr>
            <w:tcW w:w="1243" w:type="dxa"/>
          </w:tcPr>
          <w:p w14:paraId="3E9F75A4" w14:textId="77777777" w:rsidR="005049A1" w:rsidRPr="007A5ABB" w:rsidRDefault="005049A1" w:rsidP="008B0437">
            <w:r w:rsidRPr="007A5ABB">
              <w:rPr>
                <w:lang w:val="zh-Hans"/>
              </w:rPr>
              <w:t>“</w:t>
            </w:r>
            <w:r w:rsidRPr="007A5ABB">
              <w:rPr>
                <w:lang w:val="zh-Hans"/>
              </w:rPr>
              <w:t>嗡</w:t>
            </w:r>
            <w:r w:rsidRPr="007A5ABB">
              <w:rPr>
                <w:lang w:val="zh-Hans"/>
              </w:rPr>
              <w:t>”</w:t>
            </w:r>
          </w:p>
        </w:tc>
        <w:tc>
          <w:tcPr>
            <w:tcW w:w="1941" w:type="dxa"/>
          </w:tcPr>
          <w:p w14:paraId="0670F28B" w14:textId="77777777" w:rsidR="005049A1" w:rsidRPr="003B3BA0" w:rsidRDefault="005049A1" w:rsidP="008B0437">
            <w:r>
              <w:rPr>
                <w:lang w:val="zh-Hans"/>
              </w:rPr>
              <w:t>“PL”</w:t>
            </w:r>
          </w:p>
        </w:tc>
      </w:tr>
    </w:tbl>
    <w:p w14:paraId="7B657648" w14:textId="77777777" w:rsidR="00D62217" w:rsidRDefault="00D62217" w:rsidP="00C312F4">
      <w:pPr>
        <w:pStyle w:val="af"/>
        <w:numPr>
          <w:ilvl w:val="0"/>
          <w:numId w:val="9"/>
        </w:numPr>
        <w:spacing w:before="240" w:after="240"/>
        <w:ind w:left="360"/>
      </w:pPr>
      <w:bookmarkStart w:id="66" w:name="_Toc59101498"/>
      <w:bookmarkEnd w:id="65"/>
      <w:r>
        <w:rPr>
          <w:lang w:val="zh-Hans"/>
        </w:rPr>
        <w:t>配置环境变量：</w:t>
      </w:r>
    </w:p>
    <w:tbl>
      <w:tblPr>
        <w:tblStyle w:val="a7"/>
        <w:tblW w:w="0" w:type="auto"/>
        <w:tblInd w:w="1075" w:type="dxa"/>
        <w:tblLook w:val="04A0" w:firstRow="1" w:lastRow="0" w:firstColumn="1" w:lastColumn="0" w:noHBand="0" w:noVBand="1"/>
      </w:tblPr>
      <w:tblGrid>
        <w:gridCol w:w="8275"/>
      </w:tblGrid>
      <w:tr w:rsidR="00D62217" w14:paraId="4837BC54" w14:textId="77777777" w:rsidTr="008B0437">
        <w:tc>
          <w:tcPr>
            <w:tcW w:w="8365" w:type="dxa"/>
          </w:tcPr>
          <w:p w14:paraId="7E779F24" w14:textId="30A94CC6" w:rsidR="00D62217" w:rsidRDefault="00D62217" w:rsidP="008B0437">
            <w:pPr>
              <w:tabs>
                <w:tab w:val="left" w:pos="451"/>
              </w:tabs>
              <w:rPr>
                <w:rFonts w:ascii="Courier New" w:hAnsi="Courier New" w:cs="Courier New"/>
                <w:i/>
                <w:sz w:val="20"/>
              </w:rPr>
            </w:pPr>
            <w:r w:rsidRPr="005D1290">
              <w:rPr>
                <w:i/>
                <w:sz w:val="20"/>
                <w:lang w:val="zh-Hans"/>
              </w:rPr>
              <w:t xml:space="preserve">$ </w:t>
            </w:r>
            <w:r w:rsidR="00DF4304">
              <w:rPr>
                <w:i/>
                <w:sz w:val="20"/>
                <w:lang w:val="zh-Hans"/>
              </w:rPr>
              <w:t xml:space="preserve"> </w:t>
            </w:r>
            <w:r>
              <w:rPr>
                <w:i/>
                <w:sz w:val="20"/>
                <w:lang w:val="zh-Hans"/>
              </w:rPr>
              <w:t xml:space="preserve"> </w:t>
            </w:r>
            <w:r w:rsidR="00DF4304">
              <w:rPr>
                <w:i/>
                <w:sz w:val="20"/>
                <w:lang w:val="zh-Hans"/>
              </w:rPr>
              <w:t>root@250soc-zynqmp</w:t>
            </w:r>
            <w:r w:rsidR="00DF4304">
              <w:rPr>
                <w:i/>
                <w:sz w:val="20"/>
                <w:lang w:val="zh-Hans"/>
              </w:rPr>
              <w:t>：</w:t>
            </w:r>
            <w:r w:rsidR="00DF4304">
              <w:rPr>
                <w:i/>
                <w:sz w:val="20"/>
                <w:lang w:val="zh-Hans"/>
              </w:rPr>
              <w:t>~</w:t>
            </w:r>
            <w:r>
              <w:rPr>
                <w:lang w:val="zh-Hans"/>
              </w:rPr>
              <w:t xml:space="preserve"># export </w:t>
            </w:r>
            <w:r w:rsidRPr="00CD21F3">
              <w:rPr>
                <w:i/>
                <w:sz w:val="20"/>
                <w:lang w:val="zh-Hans"/>
              </w:rPr>
              <w:t>XMM_SQ_TYPE=P</w:t>
            </w:r>
            <w:r w:rsidR="00562470">
              <w:rPr>
                <w:i/>
                <w:sz w:val="20"/>
                <w:lang w:val="zh-Hans"/>
              </w:rPr>
              <w:t>S</w:t>
            </w:r>
            <w:r w:rsidR="00DF4304">
              <w:rPr>
                <w:i/>
                <w:sz w:val="20"/>
                <w:lang w:val="zh-Hans"/>
              </w:rPr>
              <w:t xml:space="preserve"> </w:t>
            </w:r>
          </w:p>
          <w:p w14:paraId="4E211300" w14:textId="35202DFB" w:rsidR="00D62217" w:rsidRDefault="00D62217" w:rsidP="008B0437">
            <w:pPr>
              <w:tabs>
                <w:tab w:val="left" w:pos="451"/>
              </w:tabs>
              <w:rPr>
                <w:rFonts w:ascii="Courier New" w:hAnsi="Courier New" w:cs="Courier New"/>
                <w:i/>
                <w:sz w:val="20"/>
              </w:rPr>
            </w:pPr>
            <w:r w:rsidRPr="005D1290">
              <w:rPr>
                <w:i/>
                <w:sz w:val="20"/>
                <w:lang w:val="zh-Hans"/>
              </w:rPr>
              <w:t xml:space="preserve">$ </w:t>
            </w:r>
            <w:r w:rsidR="00DF4304">
              <w:rPr>
                <w:i/>
                <w:sz w:val="20"/>
                <w:lang w:val="zh-Hans"/>
              </w:rPr>
              <w:t xml:space="preserve"> </w:t>
            </w:r>
            <w:r>
              <w:rPr>
                <w:i/>
                <w:sz w:val="20"/>
                <w:lang w:val="zh-Hans"/>
              </w:rPr>
              <w:t xml:space="preserve"> </w:t>
            </w:r>
            <w:r w:rsidR="00DF4304">
              <w:rPr>
                <w:i/>
                <w:sz w:val="20"/>
                <w:lang w:val="zh-Hans"/>
              </w:rPr>
              <w:t>root@250soc-zynqmp</w:t>
            </w:r>
            <w:r w:rsidR="00DF4304">
              <w:rPr>
                <w:i/>
                <w:sz w:val="20"/>
                <w:lang w:val="zh-Hans"/>
              </w:rPr>
              <w:t>：</w:t>
            </w:r>
            <w:r w:rsidR="00DF4304">
              <w:rPr>
                <w:i/>
                <w:sz w:val="20"/>
                <w:lang w:val="zh-Hans"/>
              </w:rPr>
              <w:t>~</w:t>
            </w:r>
            <w:r>
              <w:rPr>
                <w:lang w:val="zh-Hans"/>
              </w:rPr>
              <w:t># export XMM_</w:t>
            </w:r>
            <w:r>
              <w:rPr>
                <w:i/>
                <w:sz w:val="20"/>
                <w:lang w:val="zh-Hans"/>
              </w:rPr>
              <w:t>R</w:t>
            </w:r>
            <w:r w:rsidRPr="00CD21F3">
              <w:rPr>
                <w:i/>
                <w:sz w:val="20"/>
                <w:lang w:val="zh-Hans"/>
              </w:rPr>
              <w:t>Q_TYPE=PL</w:t>
            </w:r>
            <w:r w:rsidR="00DF4304">
              <w:rPr>
                <w:i/>
                <w:sz w:val="20"/>
                <w:lang w:val="zh-Hans"/>
              </w:rPr>
              <w:t xml:space="preserve"> </w:t>
            </w:r>
          </w:p>
          <w:p w14:paraId="65E2C8A1" w14:textId="226ED78B" w:rsidR="00D62217" w:rsidRDefault="00D62217" w:rsidP="008B0437">
            <w:pPr>
              <w:tabs>
                <w:tab w:val="left" w:pos="451"/>
              </w:tabs>
              <w:rPr>
                <w:lang w:bidi="en-US"/>
              </w:rPr>
            </w:pPr>
            <w:r>
              <w:rPr>
                <w:i/>
                <w:sz w:val="20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$ </w:t>
            </w:r>
            <w:r w:rsidR="007E64DA">
              <w:rPr>
                <w:i/>
                <w:sz w:val="20"/>
                <w:lang w:val="zh-Hans"/>
              </w:rPr>
              <w:t>root@250soc-zynqmp</w:t>
            </w:r>
            <w:r w:rsidR="007E64DA">
              <w:rPr>
                <w:i/>
                <w:sz w:val="20"/>
                <w:lang w:val="zh-Hans"/>
              </w:rPr>
              <w:t>：</w:t>
            </w:r>
            <w:r w:rsidR="007E64DA">
              <w:rPr>
                <w:i/>
                <w:sz w:val="20"/>
                <w:lang w:val="zh-Hans"/>
              </w:rPr>
              <w:t xml:space="preserve">~# </w:t>
            </w:r>
            <w:r>
              <w:rPr>
                <w:lang w:val="zh-Hans"/>
              </w:rPr>
              <w:t xml:space="preserve"> export XMM_C </w:t>
            </w:r>
            <w:r w:rsidRPr="00CD21F3">
              <w:rPr>
                <w:i/>
                <w:sz w:val="20"/>
                <w:lang w:val="zh-Hans"/>
              </w:rPr>
              <w:t>Q_TYPE=P</w:t>
            </w:r>
            <w:r w:rsidR="00E6604B">
              <w:rPr>
                <w:i/>
                <w:sz w:val="20"/>
                <w:lang w:val="zh-Hans"/>
              </w:rPr>
              <w:t>S</w:t>
            </w:r>
            <w:r w:rsidR="007E64DA">
              <w:rPr>
                <w:i/>
                <w:sz w:val="20"/>
                <w:lang w:val="zh-Hans"/>
              </w:rPr>
              <w:t xml:space="preserve"> </w:t>
            </w:r>
          </w:p>
        </w:tc>
      </w:tr>
    </w:tbl>
    <w:p w14:paraId="1E4A9E87" w14:textId="77777777" w:rsidR="00D62217" w:rsidRDefault="00D62217" w:rsidP="00D62217"/>
    <w:p w14:paraId="7EB71075" w14:textId="5FD8E15D" w:rsidR="00E44813" w:rsidRDefault="00C276FB" w:rsidP="00C87467">
      <w:pPr>
        <w:pStyle w:val="3"/>
        <w:spacing w:line="360" w:lineRule="auto"/>
      </w:pPr>
      <w:r>
        <w:rPr>
          <w:lang w:val="zh-Hans"/>
        </w:rPr>
        <w:t>基本验证：</w:t>
      </w:r>
      <w:bookmarkEnd w:id="66"/>
    </w:p>
    <w:p w14:paraId="0EE18D33" w14:textId="31361651" w:rsidR="00E44813" w:rsidRDefault="00E44813" w:rsidP="00F728EB">
      <w:pPr>
        <w:ind w:left="720" w:firstLine="288"/>
      </w:pPr>
      <w:r>
        <w:rPr>
          <w:lang w:val="zh-Hans" w:eastAsia="zh-CN"/>
        </w:rPr>
        <w:t>作为</w:t>
      </w:r>
      <w:r>
        <w:rPr>
          <w:lang w:val="zh-Hans" w:eastAsia="zh-CN"/>
        </w:rPr>
        <w:t xml:space="preserve"> rdma </w:t>
      </w:r>
      <w:r>
        <w:rPr>
          <w:lang w:val="zh-Hans" w:eastAsia="zh-CN"/>
        </w:rPr>
        <w:t>核心</w:t>
      </w:r>
      <w:r>
        <w:rPr>
          <w:rStyle w:val="af4"/>
          <w:lang w:val="zh-Hans"/>
        </w:rPr>
        <w:footnoteReference w:id="1"/>
      </w:r>
      <w:r>
        <w:rPr>
          <w:lang w:val="zh-Hans" w:eastAsia="zh-CN"/>
        </w:rPr>
        <w:t>一部分的标准</w:t>
      </w:r>
      <w:r>
        <w:rPr>
          <w:lang w:val="zh-Hans" w:eastAsia="zh-CN"/>
        </w:rPr>
        <w:t xml:space="preserve"> rping </w:t>
      </w:r>
      <w:r>
        <w:rPr>
          <w:lang w:val="zh-Hans" w:eastAsia="zh-CN"/>
        </w:rPr>
        <w:t>应用程序</w:t>
      </w:r>
      <w:r w:rsidR="00E10E18">
        <w:rPr>
          <w:lang w:val="zh-Hans" w:eastAsia="zh-CN"/>
        </w:rPr>
        <w:t>已经过修改，以支持多个</w:t>
      </w:r>
      <w:r w:rsidR="00E10E18">
        <w:rPr>
          <w:lang w:val="zh-Hans" w:eastAsia="zh-CN"/>
        </w:rPr>
        <w:t xml:space="preserve"> QP</w:t>
      </w:r>
      <w:r w:rsidR="00E10E18">
        <w:rPr>
          <w:lang w:val="zh-Hans" w:eastAsia="zh-CN"/>
        </w:rPr>
        <w:t>。</w:t>
      </w:r>
      <w:r w:rsidR="00E10E18">
        <w:rPr>
          <w:lang w:val="zh-Hans"/>
        </w:rPr>
        <w:t>xrping</w:t>
      </w:r>
      <w:r w:rsidR="0031454D">
        <w:rPr>
          <w:lang w:val="zh-Hans"/>
        </w:rPr>
        <w:t xml:space="preserve"> </w:t>
      </w:r>
      <w:proofErr w:type="spellStart"/>
      <w:r w:rsidR="0031454D">
        <w:rPr>
          <w:lang w:val="zh-Hans"/>
        </w:rPr>
        <w:t>应用程序在</w:t>
      </w:r>
      <w:proofErr w:type="spellEnd"/>
      <w:r w:rsidR="0031454D">
        <w:rPr>
          <w:lang w:val="zh-Hans"/>
        </w:rPr>
        <w:t xml:space="preserve"> ERNIC </w:t>
      </w:r>
      <w:r w:rsidR="0031454D">
        <w:rPr>
          <w:lang w:val="zh-Hans"/>
        </w:rPr>
        <w:t>和</w:t>
      </w:r>
      <w:r w:rsidR="0031454D">
        <w:rPr>
          <w:lang w:val="zh-Hans"/>
        </w:rPr>
        <w:t xml:space="preserve"> x86 </w:t>
      </w:r>
      <w:proofErr w:type="spellStart"/>
      <w:r w:rsidR="0031454D">
        <w:rPr>
          <w:lang w:val="zh-Hans"/>
        </w:rPr>
        <w:t>上同时支持客户端和服务器模式</w:t>
      </w:r>
      <w:proofErr w:type="spellEnd"/>
      <w:r w:rsidR="0031454D">
        <w:rPr>
          <w:lang w:val="zh-Hans"/>
        </w:rPr>
        <w:t>。</w:t>
      </w:r>
      <w:r w:rsidR="0031454D">
        <w:rPr>
          <w:lang w:val="zh-Hans"/>
        </w:rPr>
        <w:t xml:space="preserve"> </w:t>
      </w:r>
      <w:r w:rsidR="007F02AE">
        <w:rPr>
          <w:lang w:val="zh-Hans"/>
        </w:rPr>
        <w:t xml:space="preserve"> xrping </w:t>
      </w:r>
      <w:proofErr w:type="spellStart"/>
      <w:r w:rsidR="007F02AE">
        <w:rPr>
          <w:lang w:val="zh-Hans"/>
        </w:rPr>
        <w:t>采用以下参数</w:t>
      </w:r>
      <w:proofErr w:type="spellEnd"/>
    </w:p>
    <w:p w14:paraId="7FF00A58" w14:textId="77777777" w:rsidR="00E44813" w:rsidRDefault="00E44813" w:rsidP="00891FDB"/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44813" w14:paraId="69EBDA59" w14:textId="77777777" w:rsidTr="00A849DC">
        <w:tc>
          <w:tcPr>
            <w:tcW w:w="9620" w:type="dxa"/>
          </w:tcPr>
          <w:p w14:paraId="23A8AD7A" w14:textId="3FB946F4" w:rsidR="00E93FFB" w:rsidRPr="00E93FFB" w:rsidRDefault="00E44813" w:rsidP="00E93FFB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</w:t>
            </w:r>
            <w:r w:rsidR="00E93FFB" w:rsidRPr="00E93FFB">
              <w:rPr>
                <w:i/>
                <w:sz w:val="20"/>
                <w:lang w:val="zh-Hans"/>
              </w:rPr>
              <w:t xml:space="preserve"> xrping -h</w:t>
            </w:r>
          </w:p>
          <w:p w14:paraId="1913E6DB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/>
              </w:rPr>
              <w:lastRenderedPageBreak/>
              <w:t xml:space="preserve">        </w:t>
            </w:r>
            <w:r w:rsidRPr="00E93FFB">
              <w:rPr>
                <w:i/>
                <w:sz w:val="20"/>
                <w:lang w:val="zh-Hans" w:eastAsia="zh-Hans"/>
              </w:rPr>
              <w:t xml:space="preserve">-c </w:t>
            </w:r>
            <w:r w:rsidRPr="00E93FFB">
              <w:rPr>
                <w:i/>
                <w:sz w:val="20"/>
                <w:lang w:val="zh-Hans" w:eastAsia="zh-Hans"/>
              </w:rPr>
              <w:t>：客户端</w:t>
            </w:r>
          </w:p>
          <w:p w14:paraId="2B8C289E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-s </w:t>
            </w:r>
            <w:r w:rsidRPr="00E93FFB">
              <w:rPr>
                <w:i/>
                <w:sz w:val="20"/>
                <w:lang w:val="zh-Hans" w:eastAsia="zh-Hans"/>
              </w:rPr>
              <w:t>：服务器端</w:t>
            </w:r>
          </w:p>
          <w:p w14:paraId="3AFEECB2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-I </w:t>
            </w:r>
            <w:r w:rsidRPr="00E93FFB">
              <w:rPr>
                <w:i/>
                <w:sz w:val="20"/>
                <w:lang w:val="zh-Hans" w:eastAsia="zh-Hans"/>
              </w:rPr>
              <w:t>：客户端要绑定到的源地址</w:t>
            </w:r>
          </w:p>
          <w:p w14:paraId="60CB4473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-v :d</w:t>
            </w:r>
            <w:r w:rsidRPr="00E93FFB">
              <w:rPr>
                <w:i/>
                <w:sz w:val="20"/>
                <w:lang w:val="zh-Hans" w:eastAsia="zh-Hans"/>
              </w:rPr>
              <w:t>播放</w:t>
            </w:r>
            <w:r w:rsidRPr="00E93FFB">
              <w:rPr>
                <w:i/>
                <w:sz w:val="20"/>
                <w:lang w:val="zh-Hans" w:eastAsia="zh-Hans"/>
              </w:rPr>
              <w:t xml:space="preserve"> ping </w:t>
            </w:r>
            <w:r w:rsidRPr="00E93FFB">
              <w:rPr>
                <w:i/>
                <w:sz w:val="20"/>
                <w:lang w:val="zh-Hans" w:eastAsia="zh-Hans"/>
              </w:rPr>
              <w:t>数据</w:t>
            </w:r>
          </w:p>
          <w:p w14:paraId="710DDD2C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-V </w:t>
            </w:r>
            <w:r w:rsidRPr="00E93FFB">
              <w:rPr>
                <w:i/>
                <w:sz w:val="20"/>
                <w:lang w:val="zh-Hans" w:eastAsia="zh-Hans"/>
              </w:rPr>
              <w:t>：验证</w:t>
            </w:r>
            <w:r w:rsidRPr="00E93FFB">
              <w:rPr>
                <w:i/>
                <w:sz w:val="20"/>
                <w:lang w:val="zh-Hans" w:eastAsia="zh-Hans"/>
              </w:rPr>
              <w:t xml:space="preserve"> ping </w:t>
            </w:r>
            <w:r w:rsidRPr="00E93FFB">
              <w:rPr>
                <w:i/>
                <w:sz w:val="20"/>
                <w:lang w:val="zh-Hans" w:eastAsia="zh-Hans"/>
              </w:rPr>
              <w:t>数据</w:t>
            </w:r>
          </w:p>
          <w:p w14:paraId="3BEAC251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-d :d</w:t>
            </w:r>
            <w:r w:rsidRPr="00E93FFB">
              <w:rPr>
                <w:i/>
                <w:sz w:val="20"/>
                <w:lang w:val="zh-Hans" w:eastAsia="zh-Hans"/>
              </w:rPr>
              <w:t>错误打印</w:t>
            </w:r>
          </w:p>
          <w:p w14:paraId="382D7578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</w:t>
            </w:r>
            <w:r w:rsidRPr="00E93FFB">
              <w:rPr>
                <w:i/>
                <w:sz w:val="20"/>
                <w:lang w:val="zh-Hans" w:eastAsia="zh-CN"/>
              </w:rPr>
              <w:t>-S &lt;</w:t>
            </w:r>
            <w:r w:rsidRPr="00E93FFB">
              <w:rPr>
                <w:i/>
                <w:sz w:val="20"/>
                <w:lang w:val="zh-Hans" w:eastAsia="zh-CN"/>
              </w:rPr>
              <w:t>大小</w:t>
            </w:r>
            <w:r w:rsidRPr="00E93FFB">
              <w:rPr>
                <w:i/>
                <w:sz w:val="20"/>
                <w:lang w:val="zh-Hans" w:eastAsia="zh-CN"/>
              </w:rPr>
              <w:t>&gt; :p</w:t>
            </w:r>
            <w:r w:rsidRPr="00E93FFB">
              <w:rPr>
                <w:i/>
                <w:sz w:val="20"/>
                <w:lang w:val="zh-Hans" w:eastAsia="zh-CN"/>
              </w:rPr>
              <w:t>数据大小</w:t>
            </w:r>
          </w:p>
          <w:p w14:paraId="4300407B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93FFB">
              <w:rPr>
                <w:i/>
                <w:sz w:val="20"/>
                <w:lang w:val="zh-Hans" w:eastAsia="zh-CN"/>
              </w:rPr>
              <w:t xml:space="preserve">        -C &lt;</w:t>
            </w:r>
            <w:r w:rsidRPr="00E93FFB">
              <w:rPr>
                <w:i/>
                <w:sz w:val="20"/>
                <w:lang w:val="zh-Hans" w:eastAsia="zh-CN"/>
              </w:rPr>
              <w:t>计数</w:t>
            </w:r>
            <w:r w:rsidRPr="00E93FFB">
              <w:rPr>
                <w:i/>
                <w:sz w:val="20"/>
                <w:lang w:val="zh-Hans" w:eastAsia="zh-CN"/>
              </w:rPr>
              <w:t>&gt; :p</w:t>
            </w:r>
            <w:r w:rsidRPr="00E93FFB">
              <w:rPr>
                <w:i/>
                <w:sz w:val="20"/>
                <w:lang w:val="zh-Hans" w:eastAsia="zh-CN"/>
              </w:rPr>
              <w:t>计数时间</w:t>
            </w:r>
          </w:p>
          <w:p w14:paraId="7BB677E3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CN"/>
              </w:rPr>
              <w:t xml:space="preserve">        </w:t>
            </w:r>
            <w:r w:rsidRPr="00E93FFB">
              <w:rPr>
                <w:i/>
                <w:sz w:val="20"/>
                <w:lang w:val="zh-Hans" w:eastAsia="zh-Hans"/>
              </w:rPr>
              <w:t>-a &lt;</w:t>
            </w:r>
            <w:r w:rsidRPr="00E93FFB">
              <w:rPr>
                <w:i/>
                <w:sz w:val="20"/>
                <w:lang w:val="zh-Hans" w:eastAsia="zh-Hans"/>
              </w:rPr>
              <w:t>地址</w:t>
            </w:r>
            <w:r w:rsidRPr="00E93FFB">
              <w:rPr>
                <w:i/>
                <w:sz w:val="20"/>
                <w:lang w:val="zh-Hans" w:eastAsia="zh-Hans"/>
              </w:rPr>
              <w:t xml:space="preserve">&gt; </w:t>
            </w:r>
            <w:r w:rsidRPr="00E93FFB">
              <w:rPr>
                <w:i/>
                <w:sz w:val="20"/>
                <w:lang w:val="zh-Hans" w:eastAsia="zh-Hans"/>
              </w:rPr>
              <w:t>：服务器地址</w:t>
            </w:r>
          </w:p>
          <w:p w14:paraId="22222B10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-p &lt;</w:t>
            </w:r>
            <w:r w:rsidRPr="00E93FFB">
              <w:rPr>
                <w:i/>
                <w:sz w:val="20"/>
                <w:lang w:val="zh-Hans" w:eastAsia="zh-Hans"/>
              </w:rPr>
              <w:t>端口</w:t>
            </w:r>
            <w:r w:rsidRPr="00E93FFB">
              <w:rPr>
                <w:i/>
                <w:sz w:val="20"/>
                <w:lang w:val="zh-Hans" w:eastAsia="zh-Hans"/>
              </w:rPr>
              <w:t>&gt; :p</w:t>
            </w:r>
            <w:r w:rsidRPr="00E93FFB">
              <w:rPr>
                <w:i/>
                <w:sz w:val="20"/>
                <w:lang w:val="zh-Hans" w:eastAsia="zh-Hans"/>
              </w:rPr>
              <w:t>或编号</w:t>
            </w:r>
          </w:p>
          <w:p w14:paraId="13DAD85C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-Q &lt;</w:t>
            </w:r>
            <w:r w:rsidRPr="00E93FFB">
              <w:rPr>
                <w:i/>
                <w:sz w:val="20"/>
                <w:lang w:val="zh-Hans" w:eastAsia="zh-Hans"/>
              </w:rPr>
              <w:t>值</w:t>
            </w:r>
            <w:r w:rsidRPr="00E93FFB">
              <w:rPr>
                <w:i/>
                <w:sz w:val="20"/>
                <w:lang w:val="zh-Hans" w:eastAsia="zh-Hans"/>
              </w:rPr>
              <w:t xml:space="preserve">&gt; </w:t>
            </w:r>
            <w:r w:rsidRPr="00E93FFB">
              <w:rPr>
                <w:i/>
                <w:sz w:val="20"/>
                <w:lang w:val="zh-Hans" w:eastAsia="zh-Hans"/>
              </w:rPr>
              <w:t>：</w:t>
            </w:r>
            <w:r w:rsidRPr="00E93FFB">
              <w:rPr>
                <w:i/>
                <w:sz w:val="20"/>
                <w:lang w:val="zh-Hans" w:eastAsia="zh-Hans"/>
              </w:rPr>
              <w:t xml:space="preserve"> QP </w:t>
            </w:r>
            <w:r w:rsidRPr="00E93FFB">
              <w:rPr>
                <w:i/>
                <w:sz w:val="20"/>
                <w:lang w:val="zh-Hans" w:eastAsia="zh-Hans"/>
              </w:rPr>
              <w:t>计数</w:t>
            </w:r>
          </w:p>
          <w:p w14:paraId="4DAB0934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-D &lt;val&gt; </w:t>
            </w:r>
            <w:r w:rsidRPr="00E93FFB">
              <w:rPr>
                <w:i/>
                <w:sz w:val="20"/>
                <w:lang w:val="zh-Hans" w:eastAsia="zh-Hans"/>
              </w:rPr>
              <w:t>：</w:t>
            </w:r>
            <w:r w:rsidRPr="00E93FFB">
              <w:rPr>
                <w:i/>
                <w:sz w:val="20"/>
                <w:lang w:val="zh-Hans" w:eastAsia="zh-Hans"/>
              </w:rPr>
              <w:t xml:space="preserve"> </w:t>
            </w:r>
            <w:r w:rsidRPr="00E93FFB">
              <w:rPr>
                <w:i/>
                <w:sz w:val="20"/>
                <w:lang w:val="zh-Hans" w:eastAsia="zh-Hans"/>
              </w:rPr>
              <w:t>深度</w:t>
            </w:r>
          </w:p>
          <w:p w14:paraId="358CEA2E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-m &lt;</w:t>
            </w:r>
            <w:r w:rsidRPr="00E93FFB">
              <w:rPr>
                <w:i/>
                <w:sz w:val="20"/>
                <w:lang w:val="zh-Hans" w:eastAsia="zh-Hans"/>
              </w:rPr>
              <w:t>内存类型</w:t>
            </w:r>
            <w:r w:rsidRPr="00E93FFB">
              <w:rPr>
                <w:i/>
                <w:sz w:val="20"/>
                <w:lang w:val="zh-Hans" w:eastAsia="zh-Hans"/>
              </w:rPr>
              <w:t>&gt;</w:t>
            </w:r>
            <w:r w:rsidRPr="00E93FFB">
              <w:rPr>
                <w:i/>
                <w:sz w:val="20"/>
                <w:lang w:val="zh-Hans" w:eastAsia="zh-Hans"/>
              </w:rPr>
              <w:t>：字符串中的内存类型</w:t>
            </w:r>
            <w:r w:rsidRPr="00E93FFB">
              <w:rPr>
                <w:i/>
                <w:sz w:val="20"/>
                <w:lang w:val="zh-Hans" w:eastAsia="zh-Hans"/>
              </w:rPr>
              <w:t xml:space="preserve"> - pl</w:t>
            </w:r>
            <w:r w:rsidRPr="00E93FFB">
              <w:rPr>
                <w:i/>
                <w:sz w:val="20"/>
                <w:lang w:val="zh-Hans" w:eastAsia="zh-Hans"/>
              </w:rPr>
              <w:t>，</w:t>
            </w:r>
            <w:r w:rsidRPr="00E93FFB">
              <w:rPr>
                <w:i/>
                <w:sz w:val="20"/>
                <w:lang w:val="zh-Hans" w:eastAsia="zh-Hans"/>
              </w:rPr>
              <w:t xml:space="preserve"> ps</w:t>
            </w:r>
          </w:p>
          <w:p w14:paraId="7A00BBD4" w14:textId="77777777" w:rsidR="00E93FFB" w:rsidRPr="00E93FFB" w:rsidRDefault="00E93FFB" w:rsidP="00E93FFB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93FFB">
              <w:rPr>
                <w:i/>
                <w:sz w:val="20"/>
                <w:lang w:val="zh-Hans" w:eastAsia="zh-Hans"/>
              </w:rPr>
              <w:t xml:space="preserve">        </w:t>
            </w:r>
            <w:r w:rsidRPr="00E93FFB">
              <w:rPr>
                <w:i/>
                <w:sz w:val="20"/>
                <w:lang w:val="zh-Hans" w:eastAsia="zh-CN"/>
              </w:rPr>
              <w:t xml:space="preserve">-R </w:t>
            </w:r>
            <w:r w:rsidRPr="00E93FFB">
              <w:rPr>
                <w:i/>
                <w:sz w:val="20"/>
                <w:lang w:val="zh-Hans" w:eastAsia="zh-CN"/>
              </w:rPr>
              <w:t>：测试多内存注册</w:t>
            </w:r>
          </w:p>
          <w:p w14:paraId="10F6DF94" w14:textId="22339D68" w:rsidR="00E841C3" w:rsidRPr="003C03E6" w:rsidRDefault="00E93FFB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93FFB">
              <w:rPr>
                <w:i/>
                <w:sz w:val="20"/>
                <w:lang w:val="zh-Hans" w:eastAsia="zh-CN"/>
              </w:rPr>
              <w:t xml:space="preserve">                        QP </w:t>
            </w:r>
            <w:r w:rsidRPr="00E93FFB">
              <w:rPr>
                <w:i/>
                <w:sz w:val="20"/>
                <w:lang w:val="zh-Hans" w:eastAsia="zh-CN"/>
              </w:rPr>
              <w:t>计数不应超过最大</w:t>
            </w:r>
            <w:r w:rsidRPr="00E93FFB">
              <w:rPr>
                <w:i/>
                <w:sz w:val="20"/>
                <w:lang w:val="zh-Hans" w:eastAsia="zh-CN"/>
              </w:rPr>
              <w:t xml:space="preserve"> QP </w:t>
            </w:r>
            <w:r w:rsidRPr="00E93FFB">
              <w:rPr>
                <w:i/>
                <w:sz w:val="20"/>
                <w:lang w:val="zh-Hans" w:eastAsia="zh-CN"/>
              </w:rPr>
              <w:t>计数除以</w:t>
            </w:r>
            <w:r w:rsidRPr="00E93FFB">
              <w:rPr>
                <w:i/>
                <w:sz w:val="20"/>
                <w:lang w:val="zh-Hans" w:eastAsia="zh-CN"/>
              </w:rPr>
              <w:t xml:space="preserve"> 3</w:t>
            </w:r>
            <w:r w:rsidRPr="00E93FFB">
              <w:rPr>
                <w:i/>
                <w:sz w:val="20"/>
                <w:lang w:val="zh-Hans" w:eastAsia="zh-CN"/>
              </w:rPr>
              <w:t>，因为每个</w:t>
            </w:r>
            <w:r w:rsidRPr="00E93FFB">
              <w:rPr>
                <w:i/>
                <w:sz w:val="20"/>
                <w:lang w:val="zh-Hans" w:eastAsia="zh-CN"/>
              </w:rPr>
              <w:t xml:space="preserve"> QP </w:t>
            </w:r>
            <w:r w:rsidRPr="00E93FFB">
              <w:rPr>
                <w:i/>
                <w:sz w:val="20"/>
                <w:lang w:val="zh-Hans" w:eastAsia="zh-CN"/>
              </w:rPr>
              <w:t>注册</w:t>
            </w:r>
            <w:r w:rsidRPr="00E93FFB">
              <w:rPr>
                <w:i/>
                <w:sz w:val="20"/>
                <w:lang w:val="zh-Hans" w:eastAsia="zh-CN"/>
              </w:rPr>
              <w:t xml:space="preserve"> 3 </w:t>
            </w:r>
            <w:r w:rsidRPr="00E93FFB">
              <w:rPr>
                <w:i/>
                <w:sz w:val="20"/>
                <w:lang w:val="zh-Hans" w:eastAsia="zh-CN"/>
              </w:rPr>
              <w:t>个</w:t>
            </w:r>
            <w:r w:rsidRPr="00E93FFB">
              <w:rPr>
                <w:i/>
                <w:sz w:val="20"/>
                <w:lang w:val="zh-Hans" w:eastAsia="zh-CN"/>
              </w:rPr>
              <w:t xml:space="preserve"> MR</w:t>
            </w:r>
          </w:p>
        </w:tc>
      </w:tr>
    </w:tbl>
    <w:p w14:paraId="160A6E5A" w14:textId="73E5BCE3" w:rsidR="006270AA" w:rsidRDefault="00F52C54" w:rsidP="00153B57">
      <w:pPr>
        <w:pStyle w:val="af"/>
        <w:numPr>
          <w:ilvl w:val="0"/>
          <w:numId w:val="19"/>
        </w:numPr>
        <w:spacing w:before="240" w:line="276" w:lineRule="auto"/>
      </w:pPr>
      <w:proofErr w:type="spellStart"/>
      <w:r>
        <w:rPr>
          <w:lang w:val="zh-Hans"/>
        </w:rPr>
        <w:lastRenderedPageBreak/>
        <w:t>服务器应用程序</w:t>
      </w:r>
      <w:proofErr w:type="spellEnd"/>
      <w:r>
        <w:rPr>
          <w:lang w:val="zh-Hans"/>
        </w:rPr>
        <w:t>：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F11886" w14:paraId="6416A285" w14:textId="77777777" w:rsidTr="006E7155">
        <w:trPr>
          <w:trHeight w:val="107"/>
        </w:trPr>
        <w:tc>
          <w:tcPr>
            <w:tcW w:w="8360" w:type="dxa"/>
          </w:tcPr>
          <w:p w14:paraId="249E32FC" w14:textId="312A6FA1" w:rsidR="00F11886" w:rsidRPr="003C03E6" w:rsidRDefault="00F11886" w:rsidP="005F745B">
            <w:pPr>
              <w:pStyle w:val="af"/>
              <w:ind w:left="0"/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xrping</w:t>
            </w:r>
            <w:r>
              <w:rPr>
                <w:lang w:val="zh-Hans"/>
              </w:rPr>
              <w:t xml:space="preserve"> -</w:t>
            </w:r>
            <w:r w:rsidR="000D65F2">
              <w:rPr>
                <w:i/>
                <w:sz w:val="20"/>
                <w:lang w:val="zh-Hans"/>
              </w:rPr>
              <w:t>s -Q &lt;QPs</w:t>
            </w:r>
            <w:r w:rsidR="000D65F2">
              <w:rPr>
                <w:i/>
                <w:sz w:val="20"/>
                <w:lang w:val="zh-Hans"/>
              </w:rPr>
              <w:t>数量</w:t>
            </w:r>
            <w:r w:rsidR="000D65F2">
              <w:rPr>
                <w:i/>
                <w:sz w:val="20"/>
                <w:lang w:val="zh-Hans"/>
              </w:rPr>
              <w:t>&gt; -</w:t>
            </w:r>
            <w:r w:rsidR="006C4A0C">
              <w:rPr>
                <w:i/>
                <w:sz w:val="20"/>
                <w:lang w:val="zh-Hans"/>
              </w:rPr>
              <w:t>m “PL”</w:t>
            </w:r>
          </w:p>
        </w:tc>
      </w:tr>
    </w:tbl>
    <w:p w14:paraId="18DCDDB7" w14:textId="3436CF1C" w:rsidR="00F52C54" w:rsidRDefault="00C26EA1" w:rsidP="00153B57">
      <w:pPr>
        <w:pStyle w:val="af"/>
        <w:numPr>
          <w:ilvl w:val="0"/>
          <w:numId w:val="19"/>
        </w:numPr>
        <w:spacing w:before="240" w:line="360" w:lineRule="auto"/>
      </w:pPr>
      <w:r>
        <w:rPr>
          <w:lang w:val="zh-Hans"/>
        </w:rPr>
        <w:t>客户端应用程序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44813" w14:paraId="05D9C60D" w14:textId="77777777" w:rsidTr="00317816">
        <w:trPr>
          <w:trHeight w:val="107"/>
        </w:trPr>
        <w:tc>
          <w:tcPr>
            <w:tcW w:w="8360" w:type="dxa"/>
          </w:tcPr>
          <w:p w14:paraId="4B7FEDFC" w14:textId="44094CF4" w:rsidR="00E44813" w:rsidRPr="003C03E6" w:rsidRDefault="00E44813" w:rsidP="00A849DC">
            <w:pPr>
              <w:pStyle w:val="af"/>
              <w:ind w:left="0"/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xrping</w:t>
            </w:r>
            <w:r>
              <w:rPr>
                <w:lang w:val="zh-Hans"/>
              </w:rPr>
              <w:t xml:space="preserve"> -</w:t>
            </w:r>
            <w:r w:rsidR="003B797F">
              <w:rPr>
                <w:i/>
                <w:sz w:val="20"/>
                <w:lang w:val="zh-Hans"/>
              </w:rPr>
              <w:t xml:space="preserve">c </w:t>
            </w:r>
            <w:r>
              <w:rPr>
                <w:lang w:val="zh-Hans"/>
              </w:rPr>
              <w:t xml:space="preserve"> -a &lt;</w:t>
            </w:r>
            <w:r w:rsidR="00C94F0E">
              <w:rPr>
                <w:i/>
                <w:sz w:val="20"/>
                <w:lang w:val="zh-Hans"/>
              </w:rPr>
              <w:t>server-IP</w:t>
            </w:r>
            <w:r>
              <w:rPr>
                <w:lang w:val="zh-Hans"/>
              </w:rPr>
              <w:t xml:space="preserve">&gt; </w:t>
            </w:r>
            <w:r>
              <w:rPr>
                <w:i/>
                <w:sz w:val="20"/>
                <w:lang w:val="zh-Hans"/>
              </w:rPr>
              <w:t xml:space="preserve"> -Q  </w:t>
            </w:r>
            <w:r w:rsidR="00AD573C">
              <w:rPr>
                <w:i/>
                <w:sz w:val="20"/>
                <w:lang w:val="zh-Hans"/>
              </w:rPr>
              <w:t>&lt;</w:t>
            </w:r>
            <w:r w:rsidR="00B05555">
              <w:rPr>
                <w:i/>
                <w:sz w:val="20"/>
                <w:lang w:val="zh-Hans"/>
              </w:rPr>
              <w:t>QP count&gt;</w:t>
            </w:r>
          </w:p>
        </w:tc>
      </w:tr>
    </w:tbl>
    <w:p w14:paraId="0E8F8A9C" w14:textId="31D7B6EA" w:rsidR="00E44813" w:rsidRDefault="000224A4" w:rsidP="00E44813">
      <w:r>
        <w:tab/>
      </w:r>
    </w:p>
    <w:p w14:paraId="4ACF4BAC" w14:textId="0CE1742C" w:rsidR="00F10058" w:rsidRPr="00891FDB" w:rsidRDefault="008A3733" w:rsidP="00891FDB">
      <w:pPr>
        <w:ind w:left="720"/>
        <w:rPr>
          <w:i/>
          <w:lang w:eastAsia="zh-CN"/>
        </w:rPr>
      </w:pPr>
      <w:r w:rsidRPr="00891FDB">
        <w:rPr>
          <w:b/>
          <w:i/>
          <w:lang w:val="zh-Hans" w:eastAsia="zh-CN"/>
        </w:rPr>
        <w:t>注意：</w:t>
      </w:r>
      <w:r w:rsidRPr="00891FDB">
        <w:rPr>
          <w:i/>
          <w:lang w:val="zh-Hans" w:eastAsia="zh-CN"/>
        </w:rPr>
        <w:t xml:space="preserve"> </w:t>
      </w:r>
      <w:r w:rsidRPr="00891FDB">
        <w:rPr>
          <w:i/>
          <w:lang w:val="zh-Hans" w:eastAsia="zh-CN"/>
        </w:rPr>
        <w:t>要运行多客户端测试，服务器作为参数的</w:t>
      </w:r>
      <w:r w:rsidRPr="00891FDB">
        <w:rPr>
          <w:i/>
          <w:lang w:val="zh-Hans" w:eastAsia="zh-CN"/>
        </w:rPr>
        <w:t xml:space="preserve"> QP </w:t>
      </w:r>
      <w:r w:rsidRPr="00891FDB">
        <w:rPr>
          <w:i/>
          <w:lang w:val="zh-Hans" w:eastAsia="zh-CN"/>
        </w:rPr>
        <w:t>数必须等于使用</w:t>
      </w:r>
      <w:r w:rsidRPr="00891FDB">
        <w:rPr>
          <w:i/>
          <w:lang w:val="zh-Hans" w:eastAsia="zh-CN"/>
        </w:rPr>
        <w:t xml:space="preserve"> xrping </w:t>
      </w:r>
      <w:r w:rsidRPr="00891FDB">
        <w:rPr>
          <w:i/>
          <w:lang w:val="zh-Hans" w:eastAsia="zh-CN"/>
        </w:rPr>
        <w:t>客户端应用程序测试的所有</w:t>
      </w:r>
      <w:r w:rsidRPr="00891FDB">
        <w:rPr>
          <w:i/>
          <w:lang w:val="zh-Hans" w:eastAsia="zh-CN"/>
        </w:rPr>
        <w:t xml:space="preserve"> QP </w:t>
      </w:r>
      <w:r w:rsidRPr="00891FDB">
        <w:rPr>
          <w:i/>
          <w:lang w:val="zh-Hans" w:eastAsia="zh-CN"/>
        </w:rPr>
        <w:t>的总和。</w:t>
      </w:r>
    </w:p>
    <w:p w14:paraId="1E3867BD" w14:textId="77777777" w:rsidR="000E3D47" w:rsidRDefault="000E3D47" w:rsidP="00891FDB">
      <w:pPr>
        <w:pStyle w:val="3"/>
      </w:pPr>
      <w:bookmarkStart w:id="67" w:name="_Toc59101499"/>
      <w:bookmarkStart w:id="68" w:name="_Toc32581108"/>
      <w:proofErr w:type="spellStart"/>
      <w:r>
        <w:rPr>
          <w:lang w:val="zh-Hans"/>
        </w:rPr>
        <w:t>功率因数校正</w:t>
      </w:r>
      <w:bookmarkEnd w:id="67"/>
      <w:proofErr w:type="spellEnd"/>
    </w:p>
    <w:p w14:paraId="74F08EE1" w14:textId="1B1056EF" w:rsidR="000E3D47" w:rsidRDefault="000E3D47" w:rsidP="00961846">
      <w:pPr>
        <w:ind w:left="720" w:firstLine="720"/>
        <w:rPr>
          <w:lang w:eastAsia="zh-CN"/>
        </w:rPr>
      </w:pPr>
      <w:r>
        <w:rPr>
          <w:lang w:val="zh-Hans" w:eastAsia="zh-CN"/>
        </w:rPr>
        <w:t xml:space="preserve">ERNIC </w:t>
      </w:r>
      <w:r>
        <w:rPr>
          <w:lang w:val="zh-Hans" w:eastAsia="zh-CN"/>
        </w:rPr>
        <w:t>支持</w:t>
      </w:r>
      <w:r>
        <w:rPr>
          <w:lang w:val="zh-Hans" w:eastAsia="zh-CN"/>
        </w:rPr>
        <w:t xml:space="preserve"> PFC </w:t>
      </w:r>
      <w:r>
        <w:rPr>
          <w:lang w:val="zh-Hans" w:eastAsia="zh-CN"/>
        </w:rPr>
        <w:t>来控制数据传输并避免重试数据包生成。但是，</w:t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不支持</w:t>
      </w:r>
      <w:r>
        <w:rPr>
          <w:lang w:val="zh-Hans" w:eastAsia="zh-CN"/>
        </w:rPr>
        <w:t xml:space="preserve"> 802.1Q </w:t>
      </w:r>
      <w:r>
        <w:rPr>
          <w:lang w:val="zh-Hans" w:eastAsia="zh-CN"/>
        </w:rPr>
        <w:t>标记，因此从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传出的任何数据都将始终未标记，并最终定向到接收端的默认优先级缓冲区。这会限制其他远程</w:t>
      </w:r>
      <w:r>
        <w:rPr>
          <w:lang w:val="zh-Hans" w:eastAsia="zh-CN"/>
        </w:rPr>
        <w:t xml:space="preserve"> RNIC </w:t>
      </w:r>
      <w:r w:rsidR="00251960">
        <w:rPr>
          <w:lang w:val="zh-Hans" w:eastAsia="zh-CN"/>
        </w:rPr>
        <w:t xml:space="preserve"> </w:t>
      </w:r>
      <w:r w:rsidR="00251960">
        <w:rPr>
          <w:lang w:val="zh-Hans" w:eastAsia="zh-CN"/>
        </w:rPr>
        <w:t>在</w:t>
      </w:r>
      <w:r>
        <w:rPr>
          <w:lang w:val="zh-Hans" w:eastAsia="zh-CN"/>
        </w:rPr>
        <w:t>默认优先级上启用</w:t>
      </w:r>
      <w:r>
        <w:rPr>
          <w:lang w:val="zh-Hans" w:eastAsia="zh-CN"/>
        </w:rPr>
        <w:t xml:space="preserve"> PFC</w:t>
      </w:r>
      <w:r>
        <w:rPr>
          <w:lang w:val="zh-Hans" w:eastAsia="zh-CN"/>
        </w:rPr>
        <w:t>。</w:t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支持</w:t>
      </w:r>
      <w:r>
        <w:rPr>
          <w:lang w:val="zh-Hans" w:eastAsia="zh-CN"/>
        </w:rPr>
        <w:t xml:space="preserve"> 0-8 </w:t>
      </w:r>
      <w:r>
        <w:rPr>
          <w:lang w:val="zh-Hans" w:eastAsia="zh-CN"/>
        </w:rPr>
        <w:t>个</w:t>
      </w:r>
      <w:r>
        <w:rPr>
          <w:lang w:val="zh-Hans" w:eastAsia="zh-CN"/>
        </w:rPr>
        <w:t xml:space="preserve"> PFC </w:t>
      </w:r>
      <w:r>
        <w:rPr>
          <w:lang w:val="zh-Hans" w:eastAsia="zh-CN"/>
        </w:rPr>
        <w:t>优先级。</w:t>
      </w:r>
      <w:r w:rsidR="000A68D8">
        <w:rPr>
          <w:lang w:val="zh-Hans" w:eastAsia="zh-CN"/>
        </w:rPr>
        <w:t xml:space="preserve">ERNIC </w:t>
      </w:r>
      <w:r w:rsidR="000A68D8">
        <w:rPr>
          <w:lang w:val="zh-Hans" w:eastAsia="zh-CN"/>
        </w:rPr>
        <w:t>驱动程序公开</w:t>
      </w:r>
      <w:r w:rsidR="00251960">
        <w:rPr>
          <w:lang w:val="zh-Hans" w:eastAsia="zh-CN"/>
        </w:rPr>
        <w:t>用于配置</w:t>
      </w:r>
      <w:r w:rsidR="00251960">
        <w:rPr>
          <w:lang w:val="zh-Hans" w:eastAsia="zh-CN"/>
        </w:rPr>
        <w:t xml:space="preserve"> PFC </w:t>
      </w:r>
      <w:r w:rsidR="00251960">
        <w:rPr>
          <w:lang w:val="zh-Hans" w:eastAsia="zh-CN"/>
        </w:rPr>
        <w:t>的系统</w:t>
      </w:r>
      <w:r w:rsidR="00251960">
        <w:rPr>
          <w:lang w:val="zh-Hans" w:eastAsia="zh-CN"/>
        </w:rPr>
        <w:t xml:space="preserve"> </w:t>
      </w:r>
      <w:r w:rsidR="000A68D8">
        <w:rPr>
          <w:lang w:val="zh-Hans" w:eastAsia="zh-CN"/>
        </w:rPr>
        <w:t xml:space="preserve">fs </w:t>
      </w:r>
      <w:r w:rsidR="000A68D8">
        <w:rPr>
          <w:lang w:val="zh-Hans" w:eastAsia="zh-CN"/>
        </w:rPr>
        <w:t>条目。</w:t>
      </w:r>
      <w:r w:rsidR="00251960">
        <w:rPr>
          <w:lang w:val="zh-Hans" w:eastAsia="zh-CN"/>
        </w:rPr>
        <w:t xml:space="preserve"> </w:t>
      </w:r>
      <w:r w:rsidR="00251960">
        <w:rPr>
          <w:lang w:val="zh-Hans" w:eastAsia="zh-CN"/>
        </w:rPr>
        <w:t>以下部分介绍如何</w:t>
      </w:r>
      <w:r w:rsidR="00F4301B">
        <w:rPr>
          <w:lang w:val="zh-Hans" w:eastAsia="zh-CN"/>
        </w:rPr>
        <w:t>在</w:t>
      </w:r>
      <w:r w:rsidR="00F4301B">
        <w:rPr>
          <w:lang w:val="zh-Hans" w:eastAsia="zh-CN"/>
        </w:rPr>
        <w:t xml:space="preserve"> 250-SoC </w:t>
      </w:r>
      <w:r w:rsidR="00F4301B">
        <w:rPr>
          <w:lang w:val="zh-Hans" w:eastAsia="zh-CN"/>
        </w:rPr>
        <w:t>参考设计上</w:t>
      </w:r>
      <w:r w:rsidR="0062038B">
        <w:rPr>
          <w:lang w:val="zh-Hans" w:eastAsia="zh-CN"/>
        </w:rPr>
        <w:t>启用和使用</w:t>
      </w:r>
      <w:r w:rsidR="0062038B">
        <w:rPr>
          <w:lang w:val="zh-Hans" w:eastAsia="zh-CN"/>
        </w:rPr>
        <w:t xml:space="preserve"> PFC</w:t>
      </w:r>
    </w:p>
    <w:p w14:paraId="45736F06" w14:textId="50B36855" w:rsidR="000E3D47" w:rsidRDefault="00981B03" w:rsidP="006342AA">
      <w:pPr>
        <w:pStyle w:val="4"/>
        <w:tabs>
          <w:tab w:val="left" w:pos="450"/>
        </w:tabs>
      </w:pPr>
      <w:r>
        <w:rPr>
          <w:lang w:val="zh-Hans"/>
        </w:rPr>
        <w:t xml:space="preserve">ERNIC </w:t>
      </w:r>
      <w:proofErr w:type="spellStart"/>
      <w:r>
        <w:rPr>
          <w:lang w:val="zh-Hans"/>
        </w:rPr>
        <w:t>上的</w:t>
      </w:r>
      <w:proofErr w:type="spellEnd"/>
      <w:r>
        <w:rPr>
          <w:lang w:val="zh-Hans"/>
        </w:rPr>
        <w:t xml:space="preserve"> PFC </w:t>
      </w:r>
      <w:proofErr w:type="spellStart"/>
      <w:r>
        <w:rPr>
          <w:lang w:val="zh-Hans"/>
        </w:rPr>
        <w:t>配置</w:t>
      </w:r>
      <w:proofErr w:type="spellEnd"/>
      <w:r>
        <w:rPr>
          <w:lang w:val="zh-Hans"/>
        </w:rPr>
        <w:t>：</w:t>
      </w:r>
    </w:p>
    <w:p w14:paraId="266DEEAE" w14:textId="77777777" w:rsidR="009B3756" w:rsidRDefault="009B3756" w:rsidP="00C53EF4">
      <w:pPr>
        <w:spacing w:before="240"/>
        <w:ind w:firstLine="720"/>
      </w:pPr>
      <w:r>
        <w:rPr>
          <w:lang w:val="zh-Hans"/>
        </w:rPr>
        <w:t xml:space="preserve">ERNIC </w:t>
      </w:r>
      <w:proofErr w:type="spellStart"/>
      <w:r>
        <w:rPr>
          <w:lang w:val="zh-Hans"/>
        </w:rPr>
        <w:t>支持分别为</w:t>
      </w:r>
      <w:proofErr w:type="spellEnd"/>
      <w:r>
        <w:rPr>
          <w:lang w:val="zh-Hans"/>
        </w:rPr>
        <w:t xml:space="preserve"> RoCE  </w:t>
      </w:r>
      <w:proofErr w:type="spellStart"/>
      <w:r>
        <w:rPr>
          <w:lang w:val="zh-Hans"/>
        </w:rPr>
        <w:t>和非</w:t>
      </w:r>
      <w:proofErr w:type="spellEnd"/>
      <w:r>
        <w:rPr>
          <w:lang w:val="zh-Hans"/>
        </w:rPr>
        <w:t xml:space="preserve"> RoCE </w:t>
      </w:r>
      <w:proofErr w:type="spellStart"/>
      <w:r>
        <w:rPr>
          <w:lang w:val="zh-Hans"/>
        </w:rPr>
        <w:t>流量配置</w:t>
      </w:r>
      <w:proofErr w:type="spellEnd"/>
      <w:r>
        <w:rPr>
          <w:lang w:val="zh-Hans"/>
        </w:rPr>
        <w:t xml:space="preserve"> PFC</w:t>
      </w:r>
      <w:r>
        <w:rPr>
          <w:lang w:val="zh-Hans"/>
        </w:rPr>
        <w:t>。</w:t>
      </w:r>
    </w:p>
    <w:p w14:paraId="626A4108" w14:textId="77777777" w:rsidR="009B3756" w:rsidRDefault="009B3756" w:rsidP="009B3756"/>
    <w:p w14:paraId="214DB61C" w14:textId="77777777" w:rsidR="009B3756" w:rsidRDefault="009B3756" w:rsidP="009B3756">
      <w:pPr>
        <w:pStyle w:val="af"/>
        <w:numPr>
          <w:ilvl w:val="0"/>
          <w:numId w:val="32"/>
        </w:numPr>
        <w:spacing w:line="360" w:lineRule="auto"/>
      </w:pPr>
      <w:r>
        <w:rPr>
          <w:lang w:val="zh-Hans"/>
        </w:rPr>
        <w:t>为</w:t>
      </w:r>
      <w:r>
        <w:rPr>
          <w:lang w:val="zh-Hans"/>
        </w:rPr>
        <w:t xml:space="preserve"> RoCE </w:t>
      </w:r>
      <w:proofErr w:type="spellStart"/>
      <w:r>
        <w:rPr>
          <w:lang w:val="zh-Hans"/>
        </w:rPr>
        <w:t>流量启用</w:t>
      </w:r>
      <w:proofErr w:type="spellEnd"/>
      <w:r>
        <w:rPr>
          <w:lang w:val="zh-Hans"/>
        </w:rPr>
        <w:t xml:space="preserve"> PFC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460416CC" w14:textId="77777777" w:rsidTr="009B3756"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020B8" w14:textId="77777777" w:rsidR="009B3756" w:rsidRDefault="009B3756">
            <w:r>
              <w:rPr>
                <w:i/>
                <w:sz w:val="20"/>
                <w:lang w:val="zh-Hans"/>
              </w:rPr>
              <w:t>$ echo 1 &gt; /sys/class/infiniband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pfc/en_roce_pfc</w:t>
            </w:r>
          </w:p>
        </w:tc>
      </w:tr>
    </w:tbl>
    <w:p w14:paraId="25EB75CA" w14:textId="77777777" w:rsidR="009B3756" w:rsidRDefault="009B3756" w:rsidP="009B3756">
      <w:pPr>
        <w:pStyle w:val="af"/>
        <w:numPr>
          <w:ilvl w:val="0"/>
          <w:numId w:val="32"/>
        </w:numPr>
        <w:spacing w:before="240" w:line="360" w:lineRule="auto"/>
      </w:pPr>
      <w:proofErr w:type="spellStart"/>
      <w:r>
        <w:rPr>
          <w:lang w:val="zh-Hans"/>
        </w:rPr>
        <w:t>禁用</w:t>
      </w:r>
      <w:proofErr w:type="spellEnd"/>
      <w:r>
        <w:rPr>
          <w:lang w:val="zh-Hans"/>
        </w:rPr>
        <w:t xml:space="preserve"> RoCE </w:t>
      </w:r>
      <w:proofErr w:type="spellStart"/>
      <w:r>
        <w:rPr>
          <w:lang w:val="zh-Hans"/>
        </w:rPr>
        <w:t>流量的</w:t>
      </w:r>
      <w:proofErr w:type="spellEnd"/>
      <w:r>
        <w:rPr>
          <w:lang w:val="zh-Hans"/>
        </w:rPr>
        <w:t xml:space="preserve"> PFC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43A57E64" w14:textId="77777777" w:rsidTr="009B3756">
        <w:trPr>
          <w:trHeight w:val="278"/>
        </w:trPr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28C84" w14:textId="77777777" w:rsidR="009B3756" w:rsidRDefault="009B3756">
            <w:r>
              <w:rPr>
                <w:i/>
                <w:sz w:val="20"/>
                <w:lang w:val="zh-Hans"/>
              </w:rPr>
              <w:t>$ echo 0 &gt; /sys/class/infiniband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pfc/en_roce_pfc</w:t>
            </w:r>
          </w:p>
        </w:tc>
      </w:tr>
    </w:tbl>
    <w:p w14:paraId="3EEEA562" w14:textId="77777777" w:rsidR="009B3756" w:rsidRDefault="009B3756" w:rsidP="009B3756">
      <w:pPr>
        <w:ind w:left="864"/>
      </w:pPr>
    </w:p>
    <w:p w14:paraId="644B7F62" w14:textId="77777777" w:rsidR="009B3756" w:rsidRDefault="009B3756" w:rsidP="009B3756">
      <w:pPr>
        <w:pStyle w:val="af"/>
        <w:numPr>
          <w:ilvl w:val="0"/>
          <w:numId w:val="32"/>
        </w:numPr>
        <w:spacing w:line="360" w:lineRule="auto"/>
      </w:pPr>
      <w:r>
        <w:rPr>
          <w:lang w:val="zh-Hans"/>
        </w:rPr>
        <w:t>为</w:t>
      </w:r>
      <w:r>
        <w:rPr>
          <w:lang w:val="zh-Hans"/>
        </w:rPr>
        <w:t xml:space="preserve"> RoCE </w:t>
      </w:r>
      <w:proofErr w:type="spellStart"/>
      <w:r>
        <w:rPr>
          <w:lang w:val="zh-Hans"/>
        </w:rPr>
        <w:t>流量配置</w:t>
      </w:r>
      <w:proofErr w:type="spellEnd"/>
      <w:r>
        <w:rPr>
          <w:lang w:val="zh-Hans"/>
        </w:rPr>
        <w:t xml:space="preserve"> PFC </w:t>
      </w:r>
      <w:proofErr w:type="spellStart"/>
      <w:r>
        <w:rPr>
          <w:lang w:val="zh-Hans"/>
        </w:rPr>
        <w:t>优先级</w:t>
      </w:r>
      <w:proofErr w:type="spellEnd"/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4BF36961" w14:textId="77777777" w:rsidTr="009B3756">
        <w:trPr>
          <w:trHeight w:val="305"/>
        </w:trPr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2CA30" w14:textId="77777777" w:rsidR="009B3756" w:rsidRDefault="009B3756">
            <w:r>
              <w:rPr>
                <w:i/>
                <w:sz w:val="20"/>
                <w:lang w:val="zh-Hans"/>
              </w:rPr>
              <w:lastRenderedPageBreak/>
              <w:t>$ echo &lt;priority</w:t>
            </w:r>
            <w:r>
              <w:rPr>
                <w:rStyle w:val="af4"/>
                <w:i/>
                <w:sz w:val="20"/>
                <w:lang w:val="zh-Hans"/>
              </w:rPr>
              <w:footnoteReference w:id="2"/>
            </w:r>
            <w:r>
              <w:rPr>
                <w:i/>
                <w:sz w:val="20"/>
                <w:lang w:val="zh-Hans"/>
              </w:rPr>
              <w:t>&gt; &gt; /sys/class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infiniband</w:t>
            </w:r>
            <w:r>
              <w:rPr>
                <w:lang w:val="zh-Hans"/>
              </w:rPr>
              <w:t>/xib_0/</w:t>
            </w:r>
            <w:r>
              <w:rPr>
                <w:i/>
                <w:sz w:val="20"/>
                <w:lang w:val="zh-Hans"/>
              </w:rPr>
              <w:t>pfc/roce_pfc_priority</w:t>
            </w:r>
          </w:p>
        </w:tc>
      </w:tr>
    </w:tbl>
    <w:p w14:paraId="541E9530" w14:textId="77777777" w:rsidR="009B3756" w:rsidRDefault="009B3756" w:rsidP="009B3756">
      <w:pPr>
        <w:pStyle w:val="af"/>
        <w:numPr>
          <w:ilvl w:val="0"/>
          <w:numId w:val="32"/>
        </w:numPr>
        <w:spacing w:before="240" w:line="360" w:lineRule="auto"/>
      </w:pPr>
      <w:r>
        <w:rPr>
          <w:lang w:val="zh-Hans"/>
        </w:rPr>
        <w:t xml:space="preserve"> </w:t>
      </w:r>
      <w:r>
        <w:rPr>
          <w:lang w:val="zh-Hans"/>
        </w:rPr>
        <w:t>为</w:t>
      </w:r>
      <w:r>
        <w:rPr>
          <w:lang w:val="zh-Hans"/>
        </w:rPr>
        <w:t xml:space="preserve"> RoCE </w:t>
      </w:r>
      <w:proofErr w:type="spellStart"/>
      <w:r>
        <w:rPr>
          <w:lang w:val="zh-Hans"/>
        </w:rPr>
        <w:t>流量配置</w:t>
      </w:r>
      <w:proofErr w:type="spellEnd"/>
      <w:r>
        <w:rPr>
          <w:lang w:val="zh-Hans"/>
        </w:rPr>
        <w:t xml:space="preserve"> xon</w:t>
      </w:r>
      <w:r>
        <w:rPr>
          <w:lang w:val="zh-Hans"/>
        </w:rPr>
        <w:t>、</w:t>
      </w:r>
      <w:r>
        <w:rPr>
          <w:lang w:val="zh-Hans"/>
        </w:rPr>
        <w:t xml:space="preserve">xoff </w:t>
      </w:r>
      <w:proofErr w:type="spellStart"/>
      <w:r>
        <w:rPr>
          <w:lang w:val="zh-Hans"/>
        </w:rPr>
        <w:t>阈值</w:t>
      </w:r>
      <w:proofErr w:type="spellEnd"/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2EBC577A" w14:textId="77777777" w:rsidTr="009B3756">
        <w:trPr>
          <w:trHeight w:val="494"/>
        </w:trPr>
        <w:tc>
          <w:tcPr>
            <w:tcW w:w="8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E424E" w14:textId="77777777" w:rsidR="009B3756" w:rsidRDefault="009B3756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echo &lt;xon</w:t>
            </w:r>
            <w:r>
              <w:rPr>
                <w:rStyle w:val="af4"/>
                <w:i/>
                <w:sz w:val="20"/>
                <w:lang w:val="zh-Hans"/>
              </w:rPr>
              <w:footnoteReference w:id="3"/>
            </w:r>
            <w:r>
              <w:rPr>
                <w:i/>
                <w:sz w:val="20"/>
                <w:lang w:val="zh-Hans"/>
              </w:rPr>
              <w:t>&gt; &gt; /sys/class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pfc/roce_xon_threshold</w:t>
            </w:r>
          </w:p>
          <w:p w14:paraId="39528B72" w14:textId="77777777" w:rsidR="009B3756" w:rsidRDefault="009B3756">
            <w:r>
              <w:rPr>
                <w:i/>
                <w:sz w:val="20"/>
                <w:lang w:val="zh-Hans"/>
              </w:rPr>
              <w:t>$ echo &lt;xoff</w:t>
            </w:r>
            <w:r>
              <w:rPr>
                <w:rStyle w:val="af4"/>
                <w:i/>
                <w:sz w:val="20"/>
                <w:lang w:val="zh-Hans"/>
              </w:rPr>
              <w:footnoteReference w:id="4"/>
            </w:r>
            <w:r>
              <w:rPr>
                <w:i/>
                <w:sz w:val="20"/>
                <w:lang w:val="zh-Hans"/>
              </w:rPr>
              <w:t>&gt; &gt; /sys/class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pfc/roce_xoff_threshold</w:t>
            </w:r>
          </w:p>
        </w:tc>
      </w:tr>
    </w:tbl>
    <w:p w14:paraId="0A74AC9B" w14:textId="77777777" w:rsidR="009B3756" w:rsidRDefault="009B3756" w:rsidP="009B3756">
      <w:pPr>
        <w:pStyle w:val="af"/>
        <w:numPr>
          <w:ilvl w:val="0"/>
          <w:numId w:val="32"/>
        </w:numPr>
        <w:spacing w:before="240" w:line="360" w:lineRule="auto"/>
      </w:pPr>
      <w:proofErr w:type="spellStart"/>
      <w:r>
        <w:rPr>
          <w:lang w:val="zh-Hans"/>
        </w:rPr>
        <w:t>为非</w:t>
      </w:r>
      <w:proofErr w:type="spellEnd"/>
      <w:r>
        <w:rPr>
          <w:lang w:val="zh-Hans"/>
        </w:rPr>
        <w:t xml:space="preserve"> RoCE </w:t>
      </w:r>
      <w:proofErr w:type="spellStart"/>
      <w:r>
        <w:rPr>
          <w:lang w:val="zh-Hans"/>
        </w:rPr>
        <w:t>流量启用</w:t>
      </w:r>
      <w:proofErr w:type="spellEnd"/>
      <w:r>
        <w:rPr>
          <w:lang w:val="zh-Hans"/>
        </w:rPr>
        <w:t xml:space="preserve"> PFC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76F1ED3A" w14:textId="77777777" w:rsidTr="009B3756"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E5C26" w14:textId="77777777" w:rsidR="009B3756" w:rsidRDefault="009B3756">
            <w:r>
              <w:rPr>
                <w:i/>
                <w:sz w:val="20"/>
                <w:lang w:val="zh-Hans"/>
              </w:rPr>
              <w:t>$ echo 1 &gt; /sys/class/infiniband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pfc/en_non_roce_pfc</w:t>
            </w:r>
          </w:p>
        </w:tc>
      </w:tr>
    </w:tbl>
    <w:p w14:paraId="3A26B897" w14:textId="77777777" w:rsidR="009B3756" w:rsidRDefault="009B3756" w:rsidP="009B3756">
      <w:pPr>
        <w:pStyle w:val="af"/>
        <w:numPr>
          <w:ilvl w:val="0"/>
          <w:numId w:val="32"/>
        </w:numPr>
        <w:spacing w:before="240" w:line="360" w:lineRule="auto"/>
      </w:pPr>
      <w:proofErr w:type="spellStart"/>
      <w:r>
        <w:rPr>
          <w:lang w:val="zh-Hans"/>
        </w:rPr>
        <w:t>为非</w:t>
      </w:r>
      <w:proofErr w:type="spellEnd"/>
      <w:r>
        <w:rPr>
          <w:lang w:val="zh-Hans"/>
        </w:rPr>
        <w:t xml:space="preserve"> RoCE </w:t>
      </w:r>
      <w:proofErr w:type="spellStart"/>
      <w:r>
        <w:rPr>
          <w:lang w:val="zh-Hans"/>
        </w:rPr>
        <w:t>流量禁用</w:t>
      </w:r>
      <w:proofErr w:type="spellEnd"/>
      <w:r>
        <w:rPr>
          <w:lang w:val="zh-Hans"/>
        </w:rPr>
        <w:t xml:space="preserve"> PFC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40F24D82" w14:textId="77777777" w:rsidTr="009B3756"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44FB2" w14:textId="77777777" w:rsidR="009B3756" w:rsidRDefault="009B3756">
            <w:r>
              <w:rPr>
                <w:i/>
                <w:sz w:val="20"/>
                <w:lang w:val="zh-Hans"/>
              </w:rPr>
              <w:t>$ echo 0 &gt; /sys/class/infiniband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pfc/en_non_roce_pfc</w:t>
            </w:r>
          </w:p>
        </w:tc>
      </w:tr>
    </w:tbl>
    <w:p w14:paraId="2A945928" w14:textId="77777777" w:rsidR="009B3756" w:rsidRDefault="009B3756" w:rsidP="009B3756">
      <w:pPr>
        <w:ind w:left="864"/>
      </w:pPr>
    </w:p>
    <w:p w14:paraId="182D20B6" w14:textId="77777777" w:rsidR="009B3756" w:rsidRDefault="009B3756" w:rsidP="009B3756">
      <w:pPr>
        <w:pStyle w:val="af"/>
        <w:numPr>
          <w:ilvl w:val="0"/>
          <w:numId w:val="32"/>
        </w:numPr>
        <w:spacing w:line="360" w:lineRule="auto"/>
      </w:pPr>
      <w:proofErr w:type="spellStart"/>
      <w:r>
        <w:rPr>
          <w:lang w:val="zh-Hans"/>
        </w:rPr>
        <w:t>为非</w:t>
      </w:r>
      <w:proofErr w:type="spellEnd"/>
      <w:r>
        <w:rPr>
          <w:lang w:val="zh-Hans"/>
        </w:rPr>
        <w:t xml:space="preserve"> RoCE </w:t>
      </w:r>
      <w:proofErr w:type="spellStart"/>
      <w:r>
        <w:rPr>
          <w:lang w:val="zh-Hans"/>
        </w:rPr>
        <w:t>流量配置</w:t>
      </w:r>
      <w:proofErr w:type="spellEnd"/>
      <w:r>
        <w:rPr>
          <w:lang w:val="zh-Hans"/>
        </w:rPr>
        <w:t xml:space="preserve"> PFC </w:t>
      </w:r>
      <w:proofErr w:type="spellStart"/>
      <w:r>
        <w:rPr>
          <w:lang w:val="zh-Hans"/>
        </w:rPr>
        <w:t>优先级</w:t>
      </w:r>
      <w:proofErr w:type="spellEnd"/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143167F2" w14:textId="77777777" w:rsidTr="009B3756">
        <w:trPr>
          <w:trHeight w:val="494"/>
        </w:trPr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C9D0B" w14:textId="77777777" w:rsidR="009B3756" w:rsidRDefault="009B3756">
            <w:r>
              <w:rPr>
                <w:i/>
                <w:sz w:val="20"/>
                <w:lang w:val="zh-Hans"/>
              </w:rPr>
              <w:t>$ echo &lt;priority</w:t>
            </w:r>
            <w:r>
              <w:rPr>
                <w:rStyle w:val="af4"/>
                <w:i/>
                <w:sz w:val="20"/>
                <w:lang w:val="zh-Hans"/>
              </w:rPr>
              <w:footnoteReference w:id="5"/>
            </w:r>
            <w:r>
              <w:rPr>
                <w:i/>
                <w:sz w:val="20"/>
                <w:lang w:val="zh-Hans"/>
              </w:rPr>
              <w:t>&gt; &gt; /sys/class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infiniband</w:t>
            </w:r>
            <w:r>
              <w:rPr>
                <w:lang w:val="zh-Hans"/>
              </w:rPr>
              <w:t>/xib_0/</w:t>
            </w:r>
            <w:r>
              <w:rPr>
                <w:i/>
                <w:sz w:val="20"/>
                <w:lang w:val="zh-Hans"/>
              </w:rPr>
              <w:t>pfc/non_roce_pfc_priority</w:t>
            </w:r>
          </w:p>
        </w:tc>
      </w:tr>
    </w:tbl>
    <w:p w14:paraId="466D6430" w14:textId="77777777" w:rsidR="009B3756" w:rsidRDefault="009B3756" w:rsidP="009B3756">
      <w:pPr>
        <w:pStyle w:val="af"/>
        <w:numPr>
          <w:ilvl w:val="0"/>
          <w:numId w:val="32"/>
        </w:numPr>
        <w:spacing w:before="240" w:line="360" w:lineRule="auto"/>
      </w:pPr>
      <w:r>
        <w:rPr>
          <w:lang w:val="zh-Hans"/>
        </w:rPr>
        <w:t xml:space="preserve"> </w:t>
      </w:r>
      <w:proofErr w:type="spellStart"/>
      <w:r>
        <w:rPr>
          <w:lang w:val="zh-Hans"/>
        </w:rPr>
        <w:t>为非</w:t>
      </w:r>
      <w:proofErr w:type="spellEnd"/>
      <w:r>
        <w:rPr>
          <w:lang w:val="zh-Hans"/>
        </w:rPr>
        <w:t xml:space="preserve"> RoCE </w:t>
      </w:r>
      <w:proofErr w:type="spellStart"/>
      <w:r>
        <w:rPr>
          <w:lang w:val="zh-Hans"/>
        </w:rPr>
        <w:t>流量配置</w:t>
      </w:r>
      <w:proofErr w:type="spellEnd"/>
      <w:r>
        <w:rPr>
          <w:lang w:val="zh-Hans"/>
        </w:rPr>
        <w:t xml:space="preserve"> xon</w:t>
      </w:r>
      <w:r>
        <w:rPr>
          <w:lang w:val="zh-Hans"/>
        </w:rPr>
        <w:t>、</w:t>
      </w:r>
      <w:r>
        <w:rPr>
          <w:lang w:val="zh-Hans"/>
        </w:rPr>
        <w:t xml:space="preserve">xoff </w:t>
      </w:r>
      <w:proofErr w:type="spellStart"/>
      <w:r>
        <w:rPr>
          <w:lang w:val="zh-Hans"/>
        </w:rPr>
        <w:t>阈值</w:t>
      </w:r>
      <w:proofErr w:type="spellEnd"/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42C1CC7F" w14:textId="77777777" w:rsidTr="009B3756">
        <w:trPr>
          <w:trHeight w:val="791"/>
        </w:trPr>
        <w:tc>
          <w:tcPr>
            <w:tcW w:w="8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964E5" w14:textId="77777777" w:rsidR="009B3756" w:rsidRDefault="009B3756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echo &lt;xon</w:t>
            </w:r>
            <w:r>
              <w:rPr>
                <w:rStyle w:val="af4"/>
                <w:i/>
                <w:sz w:val="20"/>
                <w:lang w:val="zh-Hans"/>
              </w:rPr>
              <w:footnoteReference w:id="6"/>
            </w:r>
            <w:r>
              <w:rPr>
                <w:i/>
                <w:sz w:val="20"/>
                <w:lang w:val="zh-Hans"/>
              </w:rPr>
              <w:t>&gt; &gt; /sys/class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pfc/non_roce_xon_threshold</w:t>
            </w:r>
          </w:p>
          <w:p w14:paraId="16908EC5" w14:textId="77777777" w:rsidR="009B3756" w:rsidRDefault="009B3756">
            <w:r>
              <w:rPr>
                <w:i/>
                <w:sz w:val="20"/>
                <w:lang w:val="zh-Hans"/>
              </w:rPr>
              <w:t>$ echo &lt;xoff</w:t>
            </w:r>
            <w:r>
              <w:rPr>
                <w:rStyle w:val="af4"/>
                <w:i/>
                <w:sz w:val="20"/>
                <w:lang w:val="zh-Hans"/>
              </w:rPr>
              <w:footnoteReference w:id="7"/>
            </w:r>
            <w:r>
              <w:rPr>
                <w:i/>
                <w:sz w:val="20"/>
                <w:lang w:val="zh-Hans"/>
              </w:rPr>
              <w:t>&gt; &gt; /sys/class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pfc/non_roce_xoff_threshold</w:t>
            </w:r>
          </w:p>
        </w:tc>
      </w:tr>
    </w:tbl>
    <w:p w14:paraId="1FCEEF11" w14:textId="77777777" w:rsidR="009B3756" w:rsidRDefault="009B3756" w:rsidP="009B3756">
      <w:pPr>
        <w:pStyle w:val="af"/>
        <w:numPr>
          <w:ilvl w:val="0"/>
          <w:numId w:val="32"/>
        </w:numPr>
        <w:spacing w:before="240" w:line="360" w:lineRule="auto"/>
      </w:pPr>
      <w:r>
        <w:rPr>
          <w:lang w:val="zh-Hans"/>
        </w:rPr>
        <w:t>优先级检查禁用：</w:t>
      </w:r>
    </w:p>
    <w:p w14:paraId="60B62B3A" w14:textId="77777777" w:rsidR="009B3756" w:rsidRDefault="009B3756" w:rsidP="009B3756">
      <w:pPr>
        <w:pStyle w:val="af"/>
        <w:ind w:left="864" w:firstLine="576"/>
      </w:pPr>
      <w:r>
        <w:rPr>
          <w:lang w:val="zh-Hans" w:eastAsia="zh-CN"/>
        </w:rPr>
        <w:t>启用此功能后，</w:t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会在收到</w:t>
      </w:r>
      <w:proofErr w:type="gramStart"/>
      <w:r>
        <w:rPr>
          <w:lang w:val="zh-Hans" w:eastAsia="zh-CN"/>
        </w:rPr>
        <w:t>暂停帧时停止</w:t>
      </w:r>
      <w:proofErr w:type="gramEnd"/>
      <w:r>
        <w:rPr>
          <w:lang w:val="zh-Hans" w:eastAsia="zh-CN"/>
        </w:rPr>
        <w:t>发送数据包，而不管收到的暂停优先级如何。</w:t>
      </w:r>
      <w:r>
        <w:rPr>
          <w:lang w:val="zh-Hans" w:eastAsia="zh-CN"/>
        </w:rPr>
        <w:t xml:space="preserve"> </w:t>
      </w:r>
      <w:r>
        <w:rPr>
          <w:lang w:val="zh-Hans"/>
        </w:rPr>
        <w:t xml:space="preserve">ERNIC </w:t>
      </w:r>
      <w:proofErr w:type="spellStart"/>
      <w:r>
        <w:rPr>
          <w:lang w:val="zh-Hans"/>
        </w:rPr>
        <w:t>仅在启用</w:t>
      </w:r>
      <w:proofErr w:type="spellEnd"/>
      <w:r>
        <w:rPr>
          <w:lang w:val="zh-Hans"/>
        </w:rPr>
        <w:t xml:space="preserve"> PFC </w:t>
      </w:r>
      <w:proofErr w:type="spellStart"/>
      <w:r>
        <w:rPr>
          <w:lang w:val="zh-Hans"/>
        </w:rPr>
        <w:t>时停止</w:t>
      </w:r>
      <w:proofErr w:type="spellEnd"/>
      <w:r>
        <w:rPr>
          <w:lang w:val="zh-Hans"/>
        </w:rPr>
        <w:t xml:space="preserve"> Tx </w:t>
      </w:r>
      <w:proofErr w:type="spellStart"/>
      <w:r>
        <w:rPr>
          <w:lang w:val="zh-Hans"/>
        </w:rPr>
        <w:t>流量</w:t>
      </w:r>
      <w:proofErr w:type="spellEnd"/>
      <w:r>
        <w:rPr>
          <w:lang w:val="zh-Hans"/>
        </w:rPr>
        <w:t>（</w:t>
      </w:r>
      <w:r>
        <w:rPr>
          <w:lang w:val="zh-Hans"/>
        </w:rPr>
        <w:t xml:space="preserve">RoCE </w:t>
      </w:r>
      <w:proofErr w:type="spellStart"/>
      <w:r>
        <w:rPr>
          <w:lang w:val="zh-Hans"/>
        </w:rPr>
        <w:t>或非</w:t>
      </w:r>
      <w:proofErr w:type="spellEnd"/>
      <w:r>
        <w:rPr>
          <w:lang w:val="zh-Hans"/>
        </w:rPr>
        <w:t xml:space="preserve"> RoCE </w:t>
      </w:r>
      <w:proofErr w:type="spellStart"/>
      <w:r>
        <w:rPr>
          <w:lang w:val="zh-Hans"/>
        </w:rPr>
        <w:t>或两者</w:t>
      </w:r>
      <w:proofErr w:type="spellEnd"/>
      <w:r>
        <w:rPr>
          <w:lang w:val="zh-Hans"/>
        </w:rPr>
        <w:t>）。</w:t>
      </w:r>
    </w:p>
    <w:p w14:paraId="47A537EC" w14:textId="77777777" w:rsidR="009B3756" w:rsidRDefault="009B3756" w:rsidP="009B3756">
      <w:pPr>
        <w:pStyle w:val="af"/>
        <w:numPr>
          <w:ilvl w:val="0"/>
          <w:numId w:val="33"/>
        </w:numPr>
        <w:spacing w:after="240"/>
      </w:pPr>
      <w:r>
        <w:rPr>
          <w:lang w:val="zh-Hans"/>
        </w:rPr>
        <w:t>禁用</w:t>
      </w:r>
      <w:r>
        <w:rPr>
          <w:lang w:val="zh-Hans"/>
        </w:rPr>
        <w:t xml:space="preserve"> PFC </w:t>
      </w:r>
      <w:r>
        <w:rPr>
          <w:lang w:val="zh-Hans"/>
        </w:rPr>
        <w:t>优先级检查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65B9D35E" w14:textId="77777777" w:rsidTr="009B3756">
        <w:tc>
          <w:tcPr>
            <w:tcW w:w="8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2922" w14:textId="77777777" w:rsidR="009B3756" w:rsidRDefault="009B3756">
            <w:r>
              <w:rPr>
                <w:i/>
                <w:sz w:val="20"/>
                <w:lang w:val="zh-Hans"/>
              </w:rPr>
              <w:t>$ echo 1 &gt; /sys/class/infiniband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pfc/dis_prioirty_check</w:t>
            </w:r>
          </w:p>
        </w:tc>
      </w:tr>
    </w:tbl>
    <w:p w14:paraId="24EEAB12" w14:textId="77777777" w:rsidR="009B3756" w:rsidRDefault="009B3756" w:rsidP="009B3756">
      <w:pPr>
        <w:pStyle w:val="af"/>
        <w:ind w:left="864" w:firstLine="576"/>
      </w:pPr>
    </w:p>
    <w:p w14:paraId="732596EB" w14:textId="77777777" w:rsidR="009B3756" w:rsidRDefault="009B3756" w:rsidP="009B3756">
      <w:pPr>
        <w:pStyle w:val="af"/>
        <w:numPr>
          <w:ilvl w:val="0"/>
          <w:numId w:val="33"/>
        </w:numPr>
        <w:spacing w:after="240"/>
      </w:pPr>
      <w:r>
        <w:rPr>
          <w:lang w:val="zh-Hans"/>
        </w:rPr>
        <w:t>启用</w:t>
      </w:r>
      <w:r>
        <w:rPr>
          <w:lang w:val="zh-Hans"/>
        </w:rPr>
        <w:t xml:space="preserve"> PFC </w:t>
      </w:r>
      <w:r>
        <w:rPr>
          <w:lang w:val="zh-Hans"/>
        </w:rPr>
        <w:t>优先级检查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B3756" w14:paraId="3736CCF5" w14:textId="77777777" w:rsidTr="009B3756"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BBD38" w14:textId="77777777" w:rsidR="009B3756" w:rsidRDefault="009B3756">
            <w:r>
              <w:rPr>
                <w:i/>
                <w:sz w:val="20"/>
                <w:lang w:val="zh-Hans"/>
              </w:rPr>
              <w:t>$ echo 0 &gt; /sys/class/infiniband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xib_0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pfc/dis_prioirty_check</w:t>
            </w:r>
          </w:p>
        </w:tc>
      </w:tr>
    </w:tbl>
    <w:p w14:paraId="6FFF3D94" w14:textId="5B7F5D5D" w:rsidR="00EC31D0" w:rsidRDefault="00991365" w:rsidP="00A2540B">
      <w:pPr>
        <w:pStyle w:val="4"/>
      </w:pPr>
      <w:r>
        <w:rPr>
          <w:lang w:val="zh-Hans"/>
        </w:rPr>
        <w:t>远程</w:t>
      </w:r>
      <w:r>
        <w:rPr>
          <w:lang w:val="zh-Hans"/>
        </w:rPr>
        <w:t xml:space="preserve"> Mellanox RNIC </w:t>
      </w:r>
      <w:r>
        <w:rPr>
          <w:lang w:val="zh-Hans"/>
        </w:rPr>
        <w:t>主机上的</w:t>
      </w:r>
      <w:r>
        <w:rPr>
          <w:lang w:val="zh-Hans"/>
        </w:rPr>
        <w:t xml:space="preserve"> PFC </w:t>
      </w:r>
      <w:r>
        <w:rPr>
          <w:lang w:val="zh-Hans"/>
        </w:rPr>
        <w:t>配置</w:t>
      </w:r>
    </w:p>
    <w:p w14:paraId="7EB10C2B" w14:textId="49319961" w:rsidR="00991365" w:rsidRDefault="0062038B" w:rsidP="0062038B">
      <w:pPr>
        <w:ind w:left="720"/>
      </w:pPr>
      <w:r>
        <w:rPr>
          <w:lang w:val="zh-Hans"/>
        </w:rPr>
        <w:t>还需要使用以下命令为</w:t>
      </w:r>
      <w:r>
        <w:rPr>
          <w:lang w:val="zh-Hans"/>
        </w:rPr>
        <w:t xml:space="preserve"> PFC </w:t>
      </w:r>
      <w:r>
        <w:rPr>
          <w:lang w:val="zh-Hans"/>
        </w:rPr>
        <w:t>启用远程</w:t>
      </w:r>
      <w:r>
        <w:rPr>
          <w:lang w:val="zh-Hans"/>
        </w:rPr>
        <w:t xml:space="preserve"> x86 </w:t>
      </w:r>
      <w:r>
        <w:rPr>
          <w:lang w:val="zh-Hans"/>
        </w:rPr>
        <w:t>上的</w:t>
      </w:r>
      <w:r>
        <w:rPr>
          <w:lang w:val="zh-Hans"/>
        </w:rPr>
        <w:t xml:space="preserve"> Mellanox RNIC</w:t>
      </w:r>
    </w:p>
    <w:p w14:paraId="0ED60531" w14:textId="4391F24E" w:rsidR="00AF7630" w:rsidRDefault="00AF7630" w:rsidP="0062038B">
      <w:pPr>
        <w:ind w:left="720"/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F7630" w14:paraId="2BACBA2C" w14:textId="77777777" w:rsidTr="00AF7630">
        <w:tc>
          <w:tcPr>
            <w:tcW w:w="9440" w:type="dxa"/>
          </w:tcPr>
          <w:p w14:paraId="1A13493E" w14:textId="3AE8017A" w:rsidR="00AF7630" w:rsidRDefault="00AF7630" w:rsidP="00AF7630">
            <w:pPr>
              <w:rPr>
                <w:rFonts w:ascii="Courier New" w:hAnsi="Courier New" w:cs="Courier New"/>
                <w:i/>
                <w:sz w:val="20"/>
              </w:rPr>
            </w:pPr>
            <w:r w:rsidRPr="005D1290">
              <w:rPr>
                <w:i/>
                <w:sz w:val="20"/>
                <w:lang w:val="zh-Hans"/>
              </w:rPr>
              <w:lastRenderedPageBreak/>
              <w:t xml:space="preserve">$ mlnx_qos -i </w:t>
            </w:r>
            <w:r>
              <w:rPr>
                <w:i/>
                <w:sz w:val="20"/>
                <w:lang w:val="zh-Hans"/>
              </w:rPr>
              <w:t xml:space="preserve"> &lt;</w:t>
            </w:r>
            <w:r w:rsidR="008A1FA5">
              <w:rPr>
                <w:i/>
                <w:sz w:val="20"/>
                <w:lang w:val="zh-Hans"/>
              </w:rPr>
              <w:t>mlnx-interface</w:t>
            </w:r>
            <w:r>
              <w:rPr>
                <w:i/>
                <w:sz w:val="20"/>
                <w:lang w:val="zh-Hans"/>
              </w:rPr>
              <w:t>&gt;</w:t>
            </w:r>
            <w:r w:rsidRPr="00AF7630">
              <w:rPr>
                <w:i/>
                <w:sz w:val="20"/>
                <w:lang w:val="zh-Hans"/>
              </w:rPr>
              <w:t xml:space="preserve"> </w:t>
            </w:r>
          </w:p>
          <w:p w14:paraId="1408AB9F" w14:textId="122FB1C8" w:rsidR="00AF7630" w:rsidRPr="00D745EA" w:rsidRDefault="00AF7630" w:rsidP="0062038B">
            <w:pPr>
              <w:rPr>
                <w:rFonts w:ascii="Courier New" w:hAnsi="Courier New" w:cs="Courier New"/>
                <w:i/>
              </w:rPr>
            </w:pPr>
            <w:r>
              <w:rPr>
                <w:i/>
                <w:sz w:val="20"/>
                <w:lang w:val="zh-Hans"/>
              </w:rPr>
              <w:t>$</w:t>
            </w:r>
            <w:r w:rsidRPr="00AF7630">
              <w:rPr>
                <w:i/>
                <w:sz w:val="20"/>
                <w:lang w:val="zh-Hans"/>
              </w:rPr>
              <w:t xml:space="preserve"> mlnx_qos -i</w:t>
            </w:r>
            <w:r w:rsidR="00D63BE5">
              <w:rPr>
                <w:i/>
                <w:sz w:val="20"/>
                <w:lang w:val="zh-Hans"/>
              </w:rPr>
              <w:t xml:space="preserve"> &lt;</w:t>
            </w:r>
            <w:r w:rsidR="008A1FA5">
              <w:rPr>
                <w:i/>
                <w:sz w:val="20"/>
                <w:lang w:val="zh-Hans"/>
              </w:rPr>
              <w:t>mlnx-interface</w:t>
            </w:r>
            <w:r w:rsidR="00D63BE5">
              <w:rPr>
                <w:i/>
                <w:sz w:val="20"/>
                <w:lang w:val="zh-Hans"/>
              </w:rPr>
              <w:t>&gt;</w:t>
            </w:r>
            <w:r>
              <w:rPr>
                <w:lang w:val="zh-Hans"/>
              </w:rPr>
              <w:t xml:space="preserve"> -</w:t>
            </w:r>
            <w:r w:rsidRPr="00AF7630">
              <w:rPr>
                <w:i/>
                <w:sz w:val="20"/>
                <w:lang w:val="zh-Hans"/>
              </w:rPr>
              <w:t>-pfc 1</w:t>
            </w:r>
            <w:r>
              <w:rPr>
                <w:lang w:val="zh-Hans"/>
              </w:rPr>
              <w:t>，</w:t>
            </w:r>
            <w:r>
              <w:rPr>
                <w:lang w:val="zh-Hans"/>
              </w:rPr>
              <w:t>0</w:t>
            </w:r>
            <w:r>
              <w:rPr>
                <w:lang w:val="zh-Hans"/>
              </w:rPr>
              <w:t>，</w:t>
            </w:r>
            <w:r>
              <w:rPr>
                <w:lang w:val="zh-Hans"/>
              </w:rPr>
              <w:t>0</w:t>
            </w:r>
            <w:r>
              <w:rPr>
                <w:lang w:val="zh-Hans"/>
              </w:rPr>
              <w:t>，</w:t>
            </w:r>
            <w:r>
              <w:rPr>
                <w:lang w:val="zh-Hans"/>
              </w:rPr>
              <w:t>0</w:t>
            </w:r>
            <w:r>
              <w:rPr>
                <w:lang w:val="zh-Hans"/>
              </w:rPr>
              <w:t>，</w:t>
            </w:r>
            <w:r>
              <w:rPr>
                <w:lang w:val="zh-Hans"/>
              </w:rPr>
              <w:t>0</w:t>
            </w:r>
            <w:r>
              <w:rPr>
                <w:lang w:val="zh-Hans"/>
              </w:rPr>
              <w:t>，</w:t>
            </w:r>
            <w:r>
              <w:rPr>
                <w:lang w:val="zh-Hans"/>
              </w:rPr>
              <w:t>0</w:t>
            </w:r>
            <w:r>
              <w:rPr>
                <w:lang w:val="zh-Hans"/>
              </w:rPr>
              <w:t>，</w:t>
            </w:r>
            <w:r>
              <w:rPr>
                <w:lang w:val="zh-Hans"/>
              </w:rPr>
              <w:t>0</w:t>
            </w:r>
            <w:r>
              <w:rPr>
                <w:lang w:val="zh-Hans"/>
              </w:rPr>
              <w:t>，</w:t>
            </w:r>
            <w:r>
              <w:rPr>
                <w:lang w:val="zh-Hans"/>
              </w:rPr>
              <w:t>0</w:t>
            </w:r>
            <w:r>
              <w:rPr>
                <w:lang w:val="zh-Hans"/>
              </w:rPr>
              <w:t>，</w:t>
            </w:r>
            <w:r w:rsidR="00D74508">
              <w:rPr>
                <w:i/>
                <w:sz w:val="20"/>
                <w:lang w:val="zh-Hans"/>
              </w:rPr>
              <w:t>0</w:t>
            </w:r>
          </w:p>
        </w:tc>
      </w:tr>
    </w:tbl>
    <w:p w14:paraId="3EC07588" w14:textId="17DFDADF" w:rsidR="000F0418" w:rsidRDefault="00EC31D0" w:rsidP="00B90B0A">
      <w:pPr>
        <w:pStyle w:val="4"/>
        <w:spacing w:line="360" w:lineRule="auto"/>
      </w:pPr>
      <w:r>
        <w:rPr>
          <w:lang w:val="zh-Hans"/>
        </w:rPr>
        <w:t xml:space="preserve">Mellanox 100G </w:t>
      </w:r>
      <w:r>
        <w:rPr>
          <w:lang w:val="zh-Hans"/>
        </w:rPr>
        <w:t>以太网交换机上的</w:t>
      </w:r>
      <w:r>
        <w:rPr>
          <w:lang w:val="zh-Hans"/>
        </w:rPr>
        <w:t xml:space="preserve"> PFC </w:t>
      </w:r>
      <w:r>
        <w:rPr>
          <w:lang w:val="zh-Hans"/>
        </w:rPr>
        <w:t>配置</w:t>
      </w:r>
    </w:p>
    <w:p w14:paraId="01DC5450" w14:textId="19E80363" w:rsidR="00254430" w:rsidRDefault="00254430" w:rsidP="00254430">
      <w:pPr>
        <w:ind w:left="720"/>
        <w:rPr>
          <w:lang w:eastAsia="zh-CN"/>
        </w:rPr>
      </w:pPr>
      <w:r>
        <w:rPr>
          <w:lang w:val="zh-Hans" w:eastAsia="zh-CN"/>
        </w:rPr>
        <w:t>如果网络包含以太网交换机，则需要为交换机上的端口配置</w:t>
      </w:r>
      <w:r>
        <w:rPr>
          <w:lang w:val="zh-Hans" w:eastAsia="zh-CN"/>
        </w:rPr>
        <w:t xml:space="preserve"> PFC</w:t>
      </w:r>
      <w:r>
        <w:rPr>
          <w:lang w:val="zh-Hans" w:eastAsia="zh-CN"/>
        </w:rPr>
        <w:t>。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下面给出了一个示例配置。有关更多详细信息，请参阅以太网交换机文档</w:t>
      </w:r>
    </w:p>
    <w:p w14:paraId="74D6BCD6" w14:textId="6D174FB5" w:rsidR="00254430" w:rsidRDefault="00254430" w:rsidP="00254430">
      <w:pPr>
        <w:ind w:left="720"/>
        <w:rPr>
          <w:lang w:eastAsia="zh-CN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54430" w14:paraId="6CA13963" w14:textId="77777777" w:rsidTr="00254430">
        <w:tc>
          <w:tcPr>
            <w:tcW w:w="9440" w:type="dxa"/>
          </w:tcPr>
          <w:p w14:paraId="5795113A" w14:textId="77777777" w:rsidR="00254430" w:rsidRPr="00254430" w:rsidRDefault="00254430" w:rsidP="0025443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254430">
              <w:rPr>
                <w:i/>
                <w:sz w:val="20"/>
                <w:lang w:val="zh-Hans" w:eastAsia="zh-CN"/>
              </w:rPr>
              <w:t>交换机</w:t>
            </w:r>
            <w:r w:rsidRPr="00254430">
              <w:rPr>
                <w:i/>
                <w:sz w:val="20"/>
                <w:lang w:val="zh-Hans" w:eastAsia="zh-CN"/>
              </w:rPr>
              <w:t>-A46234 [</w:t>
            </w:r>
            <w:r w:rsidRPr="00254430">
              <w:rPr>
                <w:i/>
                <w:sz w:val="20"/>
                <w:lang w:val="zh-Hans" w:eastAsia="zh-CN"/>
              </w:rPr>
              <w:t>单机：主</w:t>
            </w:r>
            <w:r w:rsidRPr="00254430">
              <w:rPr>
                <w:i/>
                <w:sz w:val="20"/>
                <w:lang w:val="zh-Hans" w:eastAsia="zh-CN"/>
              </w:rPr>
              <w:t>] &gt;</w:t>
            </w:r>
            <w:r w:rsidRPr="00254430">
              <w:rPr>
                <w:i/>
                <w:sz w:val="20"/>
                <w:lang w:val="zh-Hans" w:eastAsia="zh-CN"/>
              </w:rPr>
              <w:t>启用开关</w:t>
            </w:r>
            <w:r w:rsidRPr="00254430">
              <w:rPr>
                <w:i/>
                <w:sz w:val="20"/>
                <w:lang w:val="zh-Hans" w:eastAsia="zh-CN"/>
              </w:rPr>
              <w:t>-A46234 [</w:t>
            </w:r>
            <w:r w:rsidRPr="00254430">
              <w:rPr>
                <w:i/>
                <w:sz w:val="20"/>
                <w:lang w:val="zh-Hans" w:eastAsia="zh-CN"/>
              </w:rPr>
              <w:t>单机：主</w:t>
            </w:r>
            <w:r w:rsidRPr="00254430">
              <w:rPr>
                <w:i/>
                <w:sz w:val="20"/>
                <w:lang w:val="zh-Hans" w:eastAsia="zh-CN"/>
              </w:rPr>
              <w:t xml:space="preserve">] # </w:t>
            </w:r>
            <w:r w:rsidRPr="00254430">
              <w:rPr>
                <w:i/>
                <w:sz w:val="20"/>
                <w:lang w:val="zh-Hans" w:eastAsia="zh-CN"/>
              </w:rPr>
              <w:t>配置终端交换机</w:t>
            </w:r>
            <w:r w:rsidRPr="00254430">
              <w:rPr>
                <w:i/>
                <w:sz w:val="20"/>
                <w:lang w:val="zh-Hans" w:eastAsia="zh-CN"/>
              </w:rPr>
              <w:t>-A46234 [</w:t>
            </w:r>
            <w:r w:rsidRPr="00254430">
              <w:rPr>
                <w:i/>
                <w:sz w:val="20"/>
                <w:lang w:val="zh-Hans" w:eastAsia="zh-CN"/>
              </w:rPr>
              <w:t>单机：主</w:t>
            </w:r>
            <w:r w:rsidRPr="00254430">
              <w:rPr>
                <w:i/>
                <w:sz w:val="20"/>
                <w:lang w:val="zh-Hans" w:eastAsia="zh-CN"/>
              </w:rPr>
              <w:t xml:space="preserve">] </w:t>
            </w:r>
            <w:r w:rsidRPr="00254430">
              <w:rPr>
                <w:i/>
                <w:sz w:val="20"/>
                <w:lang w:val="zh-Hans" w:eastAsia="zh-CN"/>
              </w:rPr>
              <w:t>（配置）</w:t>
            </w:r>
            <w:r w:rsidRPr="00254430">
              <w:rPr>
                <w:i/>
                <w:sz w:val="20"/>
                <w:lang w:val="zh-Hans" w:eastAsia="zh-CN"/>
              </w:rPr>
              <w:t xml:space="preserve"> # DCB </w:t>
            </w:r>
            <w:r w:rsidRPr="00254430">
              <w:rPr>
                <w:i/>
                <w:sz w:val="20"/>
                <w:lang w:val="zh-Hans" w:eastAsia="zh-CN"/>
              </w:rPr>
              <w:t>优先级</w:t>
            </w:r>
            <w:r w:rsidRPr="00254430">
              <w:rPr>
                <w:i/>
                <w:sz w:val="20"/>
                <w:lang w:val="zh-Hans" w:eastAsia="zh-CN"/>
              </w:rPr>
              <w:t>-</w:t>
            </w:r>
            <w:r w:rsidRPr="00254430">
              <w:rPr>
                <w:i/>
                <w:sz w:val="20"/>
                <w:lang w:val="zh-Hans" w:eastAsia="zh-CN"/>
              </w:rPr>
              <w:t>流量控制优先级</w:t>
            </w:r>
            <w:r w:rsidRPr="00254430">
              <w:rPr>
                <w:i/>
                <w:sz w:val="20"/>
                <w:lang w:val="zh-Hans" w:eastAsia="zh-CN"/>
              </w:rPr>
              <w:t xml:space="preserve"> 0 </w:t>
            </w:r>
            <w:r w:rsidRPr="00254430">
              <w:rPr>
                <w:i/>
                <w:sz w:val="20"/>
                <w:lang w:val="zh-Hans" w:eastAsia="zh-CN"/>
              </w:rPr>
              <w:t>启用</w:t>
            </w:r>
          </w:p>
          <w:p w14:paraId="0CC2D01D" w14:textId="77777777" w:rsidR="00254430" w:rsidRPr="00254430" w:rsidRDefault="00254430" w:rsidP="0025443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254430">
              <w:rPr>
                <w:i/>
                <w:sz w:val="20"/>
                <w:lang w:val="zh-Hans" w:eastAsia="zh-CN"/>
              </w:rPr>
              <w:t>交换机</w:t>
            </w:r>
            <w:r w:rsidRPr="00254430">
              <w:rPr>
                <w:i/>
                <w:sz w:val="20"/>
                <w:lang w:val="zh-Hans" w:eastAsia="zh-CN"/>
              </w:rPr>
              <w:t>-A46234 [</w:t>
            </w:r>
            <w:r w:rsidRPr="00254430">
              <w:rPr>
                <w:i/>
                <w:sz w:val="20"/>
                <w:lang w:val="zh-Hans" w:eastAsia="zh-CN"/>
              </w:rPr>
              <w:t>单机：主</w:t>
            </w:r>
            <w:r w:rsidRPr="00254430">
              <w:rPr>
                <w:i/>
                <w:sz w:val="20"/>
                <w:lang w:val="zh-Hans" w:eastAsia="zh-CN"/>
              </w:rPr>
              <w:t xml:space="preserve">] </w:t>
            </w:r>
            <w:r w:rsidRPr="00254430">
              <w:rPr>
                <w:i/>
                <w:sz w:val="20"/>
                <w:lang w:val="zh-Hans" w:eastAsia="zh-CN"/>
              </w:rPr>
              <w:t>（配置）</w:t>
            </w:r>
            <w:r w:rsidRPr="00254430">
              <w:rPr>
                <w:i/>
                <w:sz w:val="20"/>
                <w:lang w:val="zh-Hans" w:eastAsia="zh-CN"/>
              </w:rPr>
              <w:t xml:space="preserve"> # </w:t>
            </w:r>
            <w:r w:rsidRPr="00254430">
              <w:rPr>
                <w:i/>
                <w:sz w:val="20"/>
                <w:lang w:val="zh-Hans" w:eastAsia="zh-CN"/>
              </w:rPr>
              <w:t>接口以太网</w:t>
            </w:r>
            <w:r w:rsidRPr="00254430">
              <w:rPr>
                <w:i/>
                <w:sz w:val="20"/>
                <w:lang w:val="zh-Hans" w:eastAsia="zh-CN"/>
              </w:rPr>
              <w:t xml:space="preserve"> 1/11-1/12 DCB </w:t>
            </w:r>
            <w:r w:rsidRPr="00254430">
              <w:rPr>
                <w:i/>
                <w:sz w:val="20"/>
                <w:lang w:val="zh-Hans" w:eastAsia="zh-CN"/>
              </w:rPr>
              <w:t>优先级流量控制模式强制开启</w:t>
            </w:r>
          </w:p>
          <w:p w14:paraId="28B6AD8C" w14:textId="77777777" w:rsidR="00254430" w:rsidRPr="00254430" w:rsidRDefault="00254430" w:rsidP="00254430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 w:rsidRPr="00254430">
              <w:rPr>
                <w:i/>
                <w:sz w:val="20"/>
                <w:lang w:val="zh-Hans"/>
              </w:rPr>
              <w:t>注意：在连接到</w:t>
            </w:r>
            <w:proofErr w:type="spellEnd"/>
            <w:r w:rsidRPr="00254430">
              <w:rPr>
                <w:i/>
                <w:sz w:val="20"/>
                <w:lang w:val="zh-Hans"/>
              </w:rPr>
              <w:t xml:space="preserve"> ernic </w:t>
            </w:r>
            <w:proofErr w:type="spellStart"/>
            <w:r w:rsidRPr="00254430">
              <w:rPr>
                <w:i/>
                <w:sz w:val="20"/>
                <w:lang w:val="zh-Hans"/>
              </w:rPr>
              <w:t>的交换机接口上启用</w:t>
            </w:r>
            <w:proofErr w:type="spellEnd"/>
            <w:r w:rsidRPr="00254430">
              <w:rPr>
                <w:i/>
                <w:sz w:val="20"/>
                <w:lang w:val="zh-Hans"/>
              </w:rPr>
              <w:t xml:space="preserve"> PFC</w:t>
            </w:r>
            <w:r w:rsidRPr="00254430">
              <w:rPr>
                <w:i/>
                <w:sz w:val="20"/>
                <w:lang w:val="zh-Hans"/>
              </w:rPr>
              <w:t>，</w:t>
            </w:r>
            <w:proofErr w:type="spellStart"/>
            <w:r w:rsidRPr="00254430">
              <w:rPr>
                <w:i/>
                <w:sz w:val="20"/>
                <w:lang w:val="zh-Hans"/>
              </w:rPr>
              <w:t>然后切换到</w:t>
            </w:r>
            <w:proofErr w:type="spellEnd"/>
            <w:r w:rsidRPr="00254430">
              <w:rPr>
                <w:i/>
                <w:sz w:val="20"/>
                <w:lang w:val="zh-Hans"/>
              </w:rPr>
              <w:t xml:space="preserve"> mellanox</w:t>
            </w:r>
            <w:r w:rsidRPr="00254430">
              <w:rPr>
                <w:i/>
                <w:sz w:val="20"/>
                <w:lang w:val="zh-Hans"/>
              </w:rPr>
              <w:t>（</w:t>
            </w:r>
            <w:proofErr w:type="spellStart"/>
            <w:r w:rsidRPr="00254430">
              <w:rPr>
                <w:i/>
                <w:sz w:val="20"/>
                <w:lang w:val="zh-Hans"/>
              </w:rPr>
              <w:t>此处为</w:t>
            </w:r>
            <w:proofErr w:type="spellEnd"/>
            <w:r w:rsidRPr="00254430">
              <w:rPr>
                <w:i/>
                <w:sz w:val="20"/>
                <w:lang w:val="zh-Hans"/>
              </w:rPr>
              <w:t xml:space="preserve"> 1/11 </w:t>
            </w:r>
            <w:r w:rsidRPr="00254430">
              <w:rPr>
                <w:i/>
                <w:sz w:val="20"/>
                <w:lang w:val="zh-Hans"/>
              </w:rPr>
              <w:t>和</w:t>
            </w:r>
            <w:r w:rsidRPr="00254430">
              <w:rPr>
                <w:i/>
                <w:sz w:val="20"/>
                <w:lang w:val="zh-Hans"/>
              </w:rPr>
              <w:t xml:space="preserve"> 1/12</w:t>
            </w:r>
            <w:r w:rsidRPr="00254430">
              <w:rPr>
                <w:i/>
                <w:sz w:val="20"/>
                <w:lang w:val="zh-Hans"/>
              </w:rPr>
              <w:t>）</w:t>
            </w:r>
          </w:p>
          <w:p w14:paraId="032C9281" w14:textId="77777777" w:rsidR="00254430" w:rsidRPr="00254430" w:rsidRDefault="00254430" w:rsidP="00254430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 w:rsidRPr="00254430">
              <w:rPr>
                <w:i/>
                <w:sz w:val="20"/>
                <w:lang w:val="zh-Hans"/>
              </w:rPr>
              <w:t>交换机</w:t>
            </w:r>
            <w:proofErr w:type="spellEnd"/>
            <w:r w:rsidRPr="00254430">
              <w:rPr>
                <w:i/>
                <w:sz w:val="20"/>
                <w:lang w:val="zh-Hans"/>
              </w:rPr>
              <w:t>-A46234 [</w:t>
            </w:r>
            <w:proofErr w:type="spellStart"/>
            <w:r w:rsidRPr="00254430">
              <w:rPr>
                <w:i/>
                <w:sz w:val="20"/>
                <w:lang w:val="zh-Hans"/>
              </w:rPr>
              <w:t>独立：主</w:t>
            </w:r>
            <w:proofErr w:type="spellEnd"/>
            <w:r w:rsidRPr="00254430">
              <w:rPr>
                <w:i/>
                <w:sz w:val="20"/>
                <w:lang w:val="zh-Hans"/>
              </w:rPr>
              <w:t xml:space="preserve">] </w:t>
            </w:r>
            <w:r w:rsidRPr="00254430">
              <w:rPr>
                <w:i/>
                <w:sz w:val="20"/>
                <w:lang w:val="zh-Hans"/>
              </w:rPr>
              <w:t>（</w:t>
            </w:r>
            <w:proofErr w:type="spellStart"/>
            <w:r w:rsidRPr="00254430">
              <w:rPr>
                <w:i/>
                <w:sz w:val="20"/>
                <w:lang w:val="zh-Hans"/>
              </w:rPr>
              <w:t>配置</w:t>
            </w:r>
            <w:proofErr w:type="spellEnd"/>
            <w:r w:rsidRPr="00254430">
              <w:rPr>
                <w:i/>
                <w:sz w:val="20"/>
                <w:lang w:val="zh-Hans"/>
              </w:rPr>
              <w:t>）</w:t>
            </w:r>
            <w:r w:rsidRPr="00254430">
              <w:rPr>
                <w:i/>
                <w:sz w:val="20"/>
                <w:lang w:val="zh-Hans"/>
              </w:rPr>
              <w:t xml:space="preserve"> # DCB </w:t>
            </w:r>
            <w:proofErr w:type="spellStart"/>
            <w:r w:rsidRPr="00254430">
              <w:rPr>
                <w:i/>
                <w:sz w:val="20"/>
                <w:lang w:val="zh-Hans"/>
              </w:rPr>
              <w:t>优先级流量控制启用强制开关</w:t>
            </w:r>
            <w:proofErr w:type="spellEnd"/>
            <w:r w:rsidRPr="00254430">
              <w:rPr>
                <w:i/>
                <w:sz w:val="20"/>
                <w:lang w:val="zh-Hans"/>
              </w:rPr>
              <w:t>-A46234 [</w:t>
            </w:r>
            <w:proofErr w:type="spellStart"/>
            <w:r w:rsidRPr="00254430">
              <w:rPr>
                <w:i/>
                <w:sz w:val="20"/>
                <w:lang w:val="zh-Hans"/>
              </w:rPr>
              <w:t>独立：主</w:t>
            </w:r>
            <w:proofErr w:type="spellEnd"/>
            <w:r w:rsidRPr="00254430">
              <w:rPr>
                <w:i/>
                <w:sz w:val="20"/>
                <w:lang w:val="zh-Hans"/>
              </w:rPr>
              <w:t xml:space="preserve">] </w:t>
            </w:r>
            <w:r w:rsidRPr="00254430">
              <w:rPr>
                <w:i/>
                <w:sz w:val="20"/>
                <w:lang w:val="zh-Hans"/>
              </w:rPr>
              <w:t>（</w:t>
            </w:r>
            <w:proofErr w:type="spellStart"/>
            <w:r w:rsidRPr="00254430">
              <w:rPr>
                <w:i/>
                <w:sz w:val="20"/>
                <w:lang w:val="zh-Hans"/>
              </w:rPr>
              <w:t>配置</w:t>
            </w:r>
            <w:proofErr w:type="spellEnd"/>
            <w:r w:rsidRPr="00254430">
              <w:rPr>
                <w:i/>
                <w:sz w:val="20"/>
                <w:lang w:val="zh-Hans"/>
              </w:rPr>
              <w:t>）</w:t>
            </w:r>
            <w:r w:rsidRPr="00254430">
              <w:rPr>
                <w:i/>
                <w:sz w:val="20"/>
                <w:lang w:val="zh-Hans"/>
              </w:rPr>
              <w:t xml:space="preserve"> #switch-A46234 [</w:t>
            </w:r>
            <w:proofErr w:type="spellStart"/>
            <w:r w:rsidRPr="00254430">
              <w:rPr>
                <w:i/>
                <w:sz w:val="20"/>
                <w:lang w:val="zh-Hans"/>
              </w:rPr>
              <w:t>独立：主</w:t>
            </w:r>
            <w:proofErr w:type="spellEnd"/>
            <w:r w:rsidRPr="00254430">
              <w:rPr>
                <w:i/>
                <w:sz w:val="20"/>
                <w:lang w:val="zh-Hans"/>
              </w:rPr>
              <w:t xml:space="preserve">] </w:t>
            </w:r>
            <w:r w:rsidRPr="00254430">
              <w:rPr>
                <w:i/>
                <w:sz w:val="20"/>
                <w:lang w:val="zh-Hans"/>
              </w:rPr>
              <w:t>（</w:t>
            </w:r>
            <w:proofErr w:type="spellStart"/>
            <w:r w:rsidRPr="00254430">
              <w:rPr>
                <w:i/>
                <w:sz w:val="20"/>
                <w:lang w:val="zh-Hans"/>
              </w:rPr>
              <w:t>配置</w:t>
            </w:r>
            <w:proofErr w:type="spellEnd"/>
            <w:r w:rsidRPr="00254430">
              <w:rPr>
                <w:i/>
                <w:sz w:val="20"/>
                <w:lang w:val="zh-Hans"/>
              </w:rPr>
              <w:t>）</w:t>
            </w:r>
            <w:r w:rsidRPr="00254430">
              <w:rPr>
                <w:i/>
                <w:sz w:val="20"/>
                <w:lang w:val="zh-Hans"/>
              </w:rPr>
              <w:t xml:space="preserve"> # </w:t>
            </w:r>
            <w:proofErr w:type="spellStart"/>
            <w:r w:rsidRPr="00254430">
              <w:rPr>
                <w:i/>
                <w:sz w:val="20"/>
                <w:lang w:val="zh-Hans"/>
              </w:rPr>
              <w:t>显示</w:t>
            </w:r>
            <w:proofErr w:type="spellEnd"/>
            <w:r w:rsidRPr="00254430">
              <w:rPr>
                <w:i/>
                <w:sz w:val="20"/>
                <w:lang w:val="zh-Hans"/>
              </w:rPr>
              <w:t xml:space="preserve"> DCB </w:t>
            </w:r>
            <w:proofErr w:type="spellStart"/>
            <w:r w:rsidRPr="00254430">
              <w:rPr>
                <w:i/>
                <w:sz w:val="20"/>
                <w:lang w:val="zh-Hans"/>
              </w:rPr>
              <w:t>优先级流量控制</w:t>
            </w:r>
            <w:proofErr w:type="spellEnd"/>
          </w:p>
          <w:p w14:paraId="39F7A5D2" w14:textId="77777777" w:rsidR="00254430" w:rsidRDefault="00254430" w:rsidP="00254430"/>
        </w:tc>
      </w:tr>
    </w:tbl>
    <w:p w14:paraId="33C54AC1" w14:textId="7F61CFD5" w:rsidR="00E44813" w:rsidRDefault="00B56FC6" w:rsidP="00891FDB">
      <w:pPr>
        <w:pStyle w:val="3"/>
      </w:pPr>
      <w:bookmarkStart w:id="69" w:name="_Toc59101500"/>
      <w:r>
        <w:rPr>
          <w:lang w:val="zh-Hans"/>
        </w:rPr>
        <w:t>带宽性能</w:t>
      </w:r>
      <w:r>
        <w:rPr>
          <w:lang w:val="zh-Hans"/>
        </w:rPr>
        <w:t xml:space="preserve"> </w:t>
      </w:r>
      <w:r w:rsidR="00E44813" w:rsidRPr="00CC37B1">
        <w:rPr>
          <w:lang w:val="zh-Hans"/>
        </w:rPr>
        <w:t>测试</w:t>
      </w:r>
      <w:bookmarkEnd w:id="68"/>
      <w:bookmarkEnd w:id="69"/>
    </w:p>
    <w:p w14:paraId="7FAA4128" w14:textId="31C948CB" w:rsidR="00B20F4F" w:rsidRDefault="00D06A95" w:rsidP="00405903">
      <w:pPr>
        <w:ind w:left="720" w:firstLine="720"/>
        <w:rPr>
          <w:lang w:eastAsia="zh-CN"/>
        </w:rPr>
      </w:pPr>
      <w:r>
        <w:rPr>
          <w:lang w:val="zh-Hans" w:eastAsia="zh-CN"/>
        </w:rPr>
        <w:t>该软件包包含</w:t>
      </w:r>
      <w:r w:rsidR="00C5185B">
        <w:rPr>
          <w:lang w:val="zh-Hans" w:eastAsia="zh-CN"/>
        </w:rPr>
        <w:t>可用于</w:t>
      </w:r>
      <w:r w:rsidR="00E44813">
        <w:rPr>
          <w:lang w:val="zh-Hans" w:eastAsia="zh-CN"/>
        </w:rPr>
        <w:t>测量</w:t>
      </w:r>
      <w:r w:rsidR="00E44813">
        <w:rPr>
          <w:lang w:val="zh-Hans" w:eastAsia="zh-CN"/>
        </w:rPr>
        <w:t xml:space="preserve"> ERNIC IP </w:t>
      </w:r>
      <w:r w:rsidR="00E44813">
        <w:rPr>
          <w:lang w:val="zh-Hans" w:eastAsia="zh-CN"/>
        </w:rPr>
        <w:t>的</w:t>
      </w:r>
      <w:r w:rsidR="00960A3B">
        <w:rPr>
          <w:lang w:val="zh-Hans" w:eastAsia="zh-CN"/>
        </w:rPr>
        <w:t>测试应用程序</w:t>
      </w:r>
    </w:p>
    <w:p w14:paraId="13F8C18C" w14:textId="4F67A3DF" w:rsidR="00B20F4F" w:rsidRDefault="00B20F4F" w:rsidP="00B20F4F">
      <w:pPr>
        <w:ind w:left="720"/>
        <w:rPr>
          <w:lang w:eastAsia="zh-CN"/>
        </w:rPr>
      </w:pPr>
      <w:proofErr w:type="spellStart"/>
      <w:r>
        <w:rPr>
          <w:lang w:val="zh-Hans"/>
        </w:rPr>
        <w:t>各种</w:t>
      </w:r>
      <w:proofErr w:type="spellEnd"/>
      <w:r>
        <w:rPr>
          <w:lang w:val="zh-Hans"/>
        </w:rPr>
        <w:t xml:space="preserve"> RDMA </w:t>
      </w:r>
      <w:proofErr w:type="spellStart"/>
      <w:r>
        <w:rPr>
          <w:lang w:val="zh-Hans"/>
        </w:rPr>
        <w:t>操作的性能</w:t>
      </w:r>
      <w:proofErr w:type="spellEnd"/>
      <w:r>
        <w:rPr>
          <w:lang w:val="zh-Hans"/>
        </w:rPr>
        <w:t>。</w:t>
      </w:r>
      <w:r>
        <w:rPr>
          <w:lang w:val="zh-Hans"/>
        </w:rPr>
        <w:t xml:space="preserve"> </w:t>
      </w:r>
      <w:r>
        <w:rPr>
          <w:lang w:val="zh-Hans" w:eastAsia="zh-CN"/>
        </w:rPr>
        <w:t xml:space="preserve">ERNIC IP </w:t>
      </w:r>
      <w:r>
        <w:rPr>
          <w:lang w:val="zh-Hans" w:eastAsia="zh-CN"/>
        </w:rPr>
        <w:t>不支持数据缓冲区的分散收集列表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（</w:t>
      </w:r>
      <w:r>
        <w:rPr>
          <w:lang w:val="zh-Hans" w:eastAsia="zh-CN"/>
        </w:rPr>
        <w:t>SGL</w:t>
      </w:r>
      <w:r>
        <w:rPr>
          <w:lang w:val="zh-Hans" w:eastAsia="zh-CN"/>
        </w:rPr>
        <w:t>），并要求数据缓冲区在物理内存中是连续的。</w:t>
      </w:r>
      <w:r>
        <w:rPr>
          <w:lang w:val="zh-Hans" w:eastAsia="zh-CN"/>
        </w:rPr>
        <w:t xml:space="preserve">ERNIC IP </w:t>
      </w:r>
      <w:r>
        <w:rPr>
          <w:lang w:val="zh-Hans" w:eastAsia="zh-CN"/>
        </w:rPr>
        <w:t>也不支持</w:t>
      </w:r>
      <w:r>
        <w:rPr>
          <w:lang w:val="zh-Hans" w:eastAsia="zh-CN"/>
        </w:rPr>
        <w:t xml:space="preserve"> MTT</w:t>
      </w:r>
      <w:r>
        <w:rPr>
          <w:lang w:val="zh-Hans" w:eastAsia="zh-CN"/>
        </w:rPr>
        <w:t>（内存转换表）将用户虚拟地址转换为系统物理地址。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软件驱动程序通过提供一组模块（在内核空间和用户空间中）和</w:t>
      </w:r>
      <w:r>
        <w:rPr>
          <w:lang w:val="zh-Hans" w:eastAsia="zh-CN"/>
        </w:rPr>
        <w:t xml:space="preserve"> API </w:t>
      </w:r>
      <w:r>
        <w:rPr>
          <w:lang w:val="zh-Hans" w:eastAsia="zh-CN"/>
        </w:rPr>
        <w:t>来划分保留内存并将其映射到用户空间，从而克服了这一限制。用户应用程序可以使用这些存储器通过标准</w:t>
      </w:r>
      <w:r>
        <w:rPr>
          <w:lang w:val="zh-Hans" w:eastAsia="zh-CN"/>
        </w:rPr>
        <w:t xml:space="preserve"> RDMA </w:t>
      </w:r>
      <w:r>
        <w:rPr>
          <w:lang w:val="zh-Hans" w:eastAsia="zh-CN"/>
        </w:rPr>
        <w:t>动词进行数据传输。</w:t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软件在内部以有效的方式提供必要的翻译，以实现更好的性能。</w:t>
      </w:r>
      <w:r>
        <w:rPr>
          <w:lang w:val="zh-Hans" w:eastAsia="zh-CN"/>
        </w:rPr>
        <w:t xml:space="preserve"> </w:t>
      </w:r>
    </w:p>
    <w:p w14:paraId="5606788E" w14:textId="514BB18F" w:rsidR="00F16711" w:rsidRDefault="00F16711" w:rsidP="00B20F4F">
      <w:pPr>
        <w:ind w:left="720"/>
        <w:rPr>
          <w:lang w:eastAsia="zh-CN"/>
        </w:rPr>
      </w:pPr>
    </w:p>
    <w:p w14:paraId="5FE789D9" w14:textId="3BD39544" w:rsidR="00F16711" w:rsidRDefault="00F16711" w:rsidP="00B20F4F">
      <w:pPr>
        <w:ind w:left="720"/>
        <w:rPr>
          <w:lang w:eastAsia="zh-CN"/>
        </w:rPr>
      </w:pPr>
      <w:r>
        <w:rPr>
          <w:lang w:val="zh-Hans" w:eastAsia="zh-CN"/>
        </w:rPr>
        <w:t xml:space="preserve">ERNIC </w:t>
      </w:r>
      <w:r>
        <w:rPr>
          <w:lang w:val="zh-Hans" w:eastAsia="zh-CN"/>
        </w:rPr>
        <w:t>还支持硬件握手模式，在该模式下，硬件应用程序可以使用用于门铃管理的边带接口发布和接收</w:t>
      </w:r>
      <w:r>
        <w:rPr>
          <w:lang w:val="zh-Hans" w:eastAsia="zh-CN"/>
        </w:rPr>
        <w:t xml:space="preserve"> RDMA </w:t>
      </w:r>
      <w:r>
        <w:rPr>
          <w:lang w:val="zh-Hans" w:eastAsia="zh-CN"/>
        </w:rPr>
        <w:t>消息。</w:t>
      </w:r>
    </w:p>
    <w:p w14:paraId="32D19DEA" w14:textId="314D82F5" w:rsidR="00E44813" w:rsidRDefault="00E44813" w:rsidP="00F728EB">
      <w:pPr>
        <w:ind w:left="720"/>
        <w:rPr>
          <w:lang w:eastAsia="zh-CN"/>
        </w:rPr>
      </w:pPr>
    </w:p>
    <w:p w14:paraId="2EA3DEA5" w14:textId="460C2756" w:rsidR="00E44813" w:rsidRDefault="00E44813" w:rsidP="00E44813">
      <w:pPr>
        <w:ind w:left="720"/>
        <w:rPr>
          <w:lang w:eastAsia="zh-CN"/>
        </w:rPr>
      </w:pPr>
      <w:r>
        <w:rPr>
          <w:lang w:val="zh-Hans" w:eastAsia="zh-CN"/>
        </w:rPr>
        <w:t>在参考设计中，</w:t>
      </w:r>
      <w:r>
        <w:rPr>
          <w:lang w:val="zh-Hans" w:eastAsia="zh-CN"/>
        </w:rPr>
        <w:t xml:space="preserve">RDMA </w:t>
      </w:r>
      <w:r>
        <w:rPr>
          <w:lang w:val="zh-Hans" w:eastAsia="zh-CN"/>
        </w:rPr>
        <w:t>操作带宽使用以下方法测量：</w:t>
      </w:r>
    </w:p>
    <w:p w14:paraId="5FA1221A" w14:textId="14884223" w:rsidR="00E44813" w:rsidRDefault="00E44813" w:rsidP="00E44813">
      <w:pPr>
        <w:ind w:left="720"/>
      </w:pPr>
      <w:r>
        <w:rPr>
          <w:lang w:val="zh-Hans" w:eastAsia="zh-CN"/>
        </w:rPr>
        <w:tab/>
      </w:r>
      <w:r>
        <w:rPr>
          <w:lang w:val="zh-Hans"/>
        </w:rPr>
        <w:t xml:space="preserve">- </w:t>
      </w:r>
      <w:proofErr w:type="spellStart"/>
      <w:r>
        <w:rPr>
          <w:lang w:val="zh-Hans"/>
        </w:rPr>
        <w:t>用户空间性能测试应用程序</w:t>
      </w:r>
      <w:proofErr w:type="spellEnd"/>
      <w:r>
        <w:rPr>
          <w:lang w:val="zh-Hans"/>
        </w:rPr>
        <w:t>（</w:t>
      </w:r>
      <w:r>
        <w:rPr>
          <w:lang w:val="zh-Hans"/>
        </w:rPr>
        <w:t>ib_read_bw</w:t>
      </w:r>
      <w:r>
        <w:rPr>
          <w:lang w:val="zh-Hans"/>
        </w:rPr>
        <w:t>、</w:t>
      </w:r>
      <w:r w:rsidR="006D4626">
        <w:rPr>
          <w:lang w:val="zh-Hans"/>
        </w:rPr>
        <w:t>ib_write_bw</w:t>
      </w:r>
      <w:r w:rsidR="006D4626">
        <w:rPr>
          <w:lang w:val="zh-Hans"/>
        </w:rPr>
        <w:t>、</w:t>
      </w:r>
      <w:r w:rsidR="006D4626">
        <w:rPr>
          <w:lang w:val="zh-Hans"/>
        </w:rPr>
        <w:t>ib_send_bw</w:t>
      </w:r>
      <w:r w:rsidR="006D4626">
        <w:rPr>
          <w:lang w:val="zh-Hans"/>
        </w:rPr>
        <w:t>）</w:t>
      </w:r>
      <w:r w:rsidR="006D4626">
        <w:rPr>
          <w:lang w:val="zh-Hans"/>
        </w:rPr>
        <w:t xml:space="preserve"> </w:t>
      </w:r>
    </w:p>
    <w:p w14:paraId="2DB77F8B" w14:textId="1ABA3388" w:rsidR="00E44813" w:rsidRPr="00B32213" w:rsidRDefault="00F16711" w:rsidP="00B348B5">
      <w:pPr>
        <w:ind w:left="720"/>
      </w:pPr>
      <w:r>
        <w:rPr>
          <w:lang w:val="zh-Hans"/>
        </w:rPr>
        <w:t xml:space="preserve">- </w:t>
      </w:r>
      <w:r>
        <w:rPr>
          <w:lang w:val="zh-Hans"/>
        </w:rPr>
        <w:t>带有测试应用程序的硬件握手模式的参考驱动程序</w:t>
      </w:r>
    </w:p>
    <w:p w14:paraId="73A4C904" w14:textId="3BED188C" w:rsidR="00E44813" w:rsidRDefault="00E44813" w:rsidP="00891FDB">
      <w:pPr>
        <w:pStyle w:val="4"/>
        <w:rPr>
          <w:lang w:eastAsia="zh-CN"/>
        </w:rPr>
      </w:pPr>
      <w:r>
        <w:rPr>
          <w:lang w:val="zh-Hans" w:eastAsia="zh-CN"/>
        </w:rPr>
        <w:t xml:space="preserve">RDMA </w:t>
      </w:r>
      <w:r>
        <w:rPr>
          <w:lang w:val="zh-Hans" w:eastAsia="zh-CN"/>
        </w:rPr>
        <w:t>读取带宽测试</w:t>
      </w:r>
      <w:r>
        <w:rPr>
          <w:lang w:val="zh-Hans" w:eastAsia="zh-CN"/>
        </w:rPr>
        <w:t xml:space="preserve"> </w:t>
      </w:r>
    </w:p>
    <w:p w14:paraId="13C09046" w14:textId="77777777" w:rsidR="00E44813" w:rsidRPr="009C19DC" w:rsidRDefault="00E44813" w:rsidP="00E44813">
      <w:pPr>
        <w:rPr>
          <w:lang w:eastAsia="zh-CN"/>
        </w:rPr>
      </w:pPr>
    </w:p>
    <w:p w14:paraId="278B5AA8" w14:textId="77777777" w:rsidR="00686759" w:rsidRDefault="00686759" w:rsidP="00686759">
      <w:pPr>
        <w:ind w:left="720"/>
      </w:pPr>
      <w:proofErr w:type="spellStart"/>
      <w:r>
        <w:rPr>
          <w:lang w:val="zh-Hans"/>
        </w:rPr>
        <w:t>为了测量</w:t>
      </w:r>
      <w:proofErr w:type="spellEnd"/>
      <w:r>
        <w:rPr>
          <w:lang w:val="zh-Hans"/>
        </w:rPr>
        <w:t>RDMA</w:t>
      </w:r>
      <w:r>
        <w:rPr>
          <w:lang w:val="zh-Hans"/>
        </w:rPr>
        <w:t>，</w:t>
      </w:r>
      <w:proofErr w:type="spellStart"/>
      <w:r>
        <w:rPr>
          <w:lang w:val="zh-Hans"/>
        </w:rPr>
        <w:t>读取</w:t>
      </w:r>
      <w:proofErr w:type="spellEnd"/>
      <w:r>
        <w:rPr>
          <w:lang w:val="zh-Hans"/>
        </w:rPr>
        <w:t xml:space="preserve">BW </w:t>
      </w:r>
      <w:r>
        <w:rPr>
          <w:i/>
          <w:lang w:val="zh-Hans"/>
        </w:rPr>
        <w:t>，</w:t>
      </w:r>
      <w:r>
        <w:rPr>
          <w:lang w:val="zh-Hans"/>
        </w:rPr>
        <w:t xml:space="preserve"> </w:t>
      </w:r>
      <w:r>
        <w:rPr>
          <w:lang w:val="zh-Hans"/>
        </w:rPr>
        <w:t>使用</w:t>
      </w:r>
      <w:r>
        <w:rPr>
          <w:lang w:val="zh-Hans"/>
        </w:rPr>
        <w:t>ib_read_bw</w:t>
      </w:r>
      <w:r>
        <w:rPr>
          <w:lang w:val="zh-Hans"/>
        </w:rPr>
        <w:t>测试应用程序。</w:t>
      </w:r>
      <w:r>
        <w:rPr>
          <w:lang w:val="zh-Hans"/>
        </w:rPr>
        <w:t xml:space="preserve">  </w:t>
      </w:r>
    </w:p>
    <w:p w14:paraId="2821AF95" w14:textId="77777777" w:rsidR="00686759" w:rsidRDefault="00686759" w:rsidP="00686759">
      <w:pPr>
        <w:spacing w:after="240"/>
        <w:ind w:left="720"/>
      </w:pPr>
      <w:proofErr w:type="spellStart"/>
      <w:r>
        <w:rPr>
          <w:lang w:val="zh-Hans"/>
        </w:rPr>
        <w:t>在远程主机</w:t>
      </w:r>
      <w:proofErr w:type="spellEnd"/>
      <w:r>
        <w:rPr>
          <w:lang w:val="zh-Hans"/>
        </w:rPr>
        <w:t>（</w:t>
      </w:r>
      <w:r>
        <w:rPr>
          <w:lang w:val="zh-Hans"/>
        </w:rPr>
        <w:t xml:space="preserve">x86 </w:t>
      </w:r>
      <w:proofErr w:type="spellStart"/>
      <w:r>
        <w:rPr>
          <w:lang w:val="zh-Hans"/>
        </w:rPr>
        <w:t>服务器）上，以客户端模式运行</w:t>
      </w:r>
      <w:proofErr w:type="spellEnd"/>
      <w:r>
        <w:rPr>
          <w:lang w:val="zh-Hans"/>
        </w:rPr>
        <w:t xml:space="preserve"> </w:t>
      </w:r>
      <w:r>
        <w:rPr>
          <w:i/>
          <w:lang w:val="zh-Hans"/>
        </w:rPr>
        <w:t>ib_read_bw</w:t>
      </w:r>
      <w:r>
        <w:rPr>
          <w:lang w:val="zh-Hans"/>
        </w:rPr>
        <w:t xml:space="preserve"> </w:t>
      </w:r>
      <w:proofErr w:type="spellStart"/>
      <w:r>
        <w:rPr>
          <w:lang w:val="zh-Hans"/>
        </w:rPr>
        <w:t>应用程序，如下所示</w:t>
      </w:r>
      <w:proofErr w:type="spellEnd"/>
      <w:r>
        <w:rPr>
          <w:lang w:val="zh-Hans"/>
        </w:rPr>
        <w:t>：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86759" w14:paraId="1D110C86" w14:textId="77777777" w:rsidTr="00686759">
        <w:tc>
          <w:tcPr>
            <w:tcW w:w="8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D6585" w14:textId="77777777" w:rsidR="00686759" w:rsidRDefault="00686759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/home/perftest# ./ib_read_bw -z -R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 xml:space="preserve">dont_xchg_versions 192.168.1.1 -s &lt;payload-size&gt; &lt;-d mlx5_0/1&gt; </w:t>
            </w:r>
          </w:p>
          <w:p w14:paraId="4CBBD2DC" w14:textId="77777777" w:rsidR="00417E46" w:rsidRDefault="00417E46">
            <w:pPr>
              <w:rPr>
                <w:rFonts w:ascii="Courier New" w:hAnsi="Courier New" w:cs="Courier New"/>
                <w:i/>
              </w:rPr>
            </w:pPr>
          </w:p>
          <w:p w14:paraId="3052986E" w14:textId="022E3F72" w:rsid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>$ root@xhdhost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>/home/perftest# ./ib_read_bw -z -R --report_gbits --dont_xchg_versions 192.168.1.1 -s 16K -d mlx5_0</w:t>
            </w:r>
          </w:p>
          <w:p w14:paraId="2C2ADA98" w14:textId="5EF6777B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>---------------------------------------------------------------------------------------</w:t>
            </w:r>
          </w:p>
          <w:p w14:paraId="0310D1CA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                   RDMA_Read </w:t>
            </w:r>
            <w:r w:rsidRPr="00417E46">
              <w:rPr>
                <w:i/>
                <w:lang w:val="zh-Hans" w:eastAsia="zh-CN"/>
              </w:rPr>
              <w:t>体重测试</w:t>
            </w:r>
          </w:p>
          <w:p w14:paraId="374CDA5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双端口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关闭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mlx5_0</w:t>
            </w:r>
            <w:r w:rsidRPr="00417E46">
              <w:rPr>
                <w:i/>
                <w:lang w:val="zh-Hans" w:eastAsia="zh-CN"/>
              </w:rPr>
              <w:tab/>
            </w:r>
          </w:p>
          <w:p w14:paraId="1A604E84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lastRenderedPageBreak/>
              <w:t xml:space="preserve"> QPS </w:t>
            </w:r>
            <w:r w:rsidRPr="00417E46">
              <w:rPr>
                <w:i/>
                <w:lang w:val="zh-Hans" w:eastAsia="zh-CN"/>
              </w:rPr>
              <w:t>数量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1 </w:t>
            </w:r>
            <w:r w:rsidRPr="00417E46">
              <w:rPr>
                <w:i/>
                <w:lang w:val="zh-Hans" w:eastAsia="zh-CN"/>
              </w:rPr>
              <w:t>运输类型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IB</w:t>
            </w:r>
            <w:r w:rsidRPr="00417E46">
              <w:rPr>
                <w:i/>
                <w:lang w:val="zh-Hans" w:eastAsia="zh-CN"/>
              </w:rPr>
              <w:tab/>
            </w:r>
          </w:p>
          <w:p w14:paraId="7BB0D67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 w:eastAsia="zh-CN"/>
              </w:rPr>
              <w:t xml:space="preserve"> </w:t>
            </w:r>
            <w:proofErr w:type="spellStart"/>
            <w:r w:rsidRPr="00417E46">
              <w:rPr>
                <w:i/>
                <w:lang w:val="zh-Hans"/>
              </w:rPr>
              <w:t>连接类型</w:t>
            </w:r>
            <w:proofErr w:type="spellEnd"/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 xml:space="preserve"> RCUsing SRQ 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 xml:space="preserve"> OFF</w:t>
            </w:r>
            <w:r w:rsidRPr="00417E46">
              <w:rPr>
                <w:i/>
                <w:lang w:val="zh-Hans"/>
              </w:rPr>
              <w:tab/>
            </w:r>
          </w:p>
          <w:p w14:paraId="4A1FD1F8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深度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128</w:t>
            </w:r>
          </w:p>
          <w:p w14:paraId="41C6E8FE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CQ </w:t>
            </w:r>
            <w:r w:rsidRPr="00417E46">
              <w:rPr>
                <w:i/>
                <w:lang w:val="zh-Hans" w:eastAsia="zh-CN"/>
              </w:rPr>
              <w:t>审核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100</w:t>
            </w:r>
          </w:p>
          <w:p w14:paraId="06E52035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交通</w:t>
            </w:r>
            <w:proofErr w:type="gramStart"/>
            <w:r w:rsidRPr="00417E46">
              <w:rPr>
                <w:i/>
                <w:lang w:val="zh-Hans" w:eastAsia="zh-CN"/>
              </w:rPr>
              <w:t>总大学</w:t>
            </w:r>
            <w:proofErr w:type="gramEnd"/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4096[</w:t>
            </w:r>
            <w:r w:rsidRPr="00417E46">
              <w:rPr>
                <w:i/>
                <w:lang w:val="zh-Hans" w:eastAsia="zh-CN"/>
              </w:rPr>
              <w:t>早</w:t>
            </w:r>
            <w:r w:rsidRPr="00417E46">
              <w:rPr>
                <w:i/>
                <w:lang w:val="zh-Hans" w:eastAsia="zh-CN"/>
              </w:rPr>
              <w:t>]</w:t>
            </w:r>
          </w:p>
          <w:p w14:paraId="1F11531E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链路类型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以太网</w:t>
            </w:r>
          </w:p>
          <w:p w14:paraId="76AE72C6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GID</w:t>
            </w:r>
            <w:r w:rsidRPr="00417E46">
              <w:rPr>
                <w:i/>
                <w:lang w:val="zh-Hans" w:eastAsia="zh-CN"/>
              </w:rPr>
              <w:t>指数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0</w:t>
            </w:r>
          </w:p>
          <w:p w14:paraId="1D75FDB5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突出的阅读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16</w:t>
            </w:r>
          </w:p>
          <w:p w14:paraId="5292D24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rdma_cm QP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开</w:t>
            </w:r>
          </w:p>
          <w:p w14:paraId="65990F15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 w:eastAsia="zh-CN"/>
              </w:rPr>
              <w:t xml:space="preserve"> </w:t>
            </w:r>
            <w:proofErr w:type="spellStart"/>
            <w:r w:rsidRPr="00417E46">
              <w:rPr>
                <w:i/>
                <w:lang w:val="zh-Hans"/>
              </w:rPr>
              <w:t>数据示例方法</w:t>
            </w:r>
            <w:proofErr w:type="spellEnd"/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>rdma_cm</w:t>
            </w:r>
          </w:p>
          <w:p w14:paraId="3BE4820E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>---------------------------------------------------------------------------------------</w:t>
            </w:r>
          </w:p>
          <w:p w14:paraId="485E1C5E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本地地址：</w:t>
            </w:r>
            <w:r w:rsidRPr="00417E46">
              <w:rPr>
                <w:i/>
                <w:lang w:val="zh-Hans"/>
              </w:rPr>
              <w:t xml:space="preserve"> LID 0000 QPN 0x0122 PSN 0x1851d8</w:t>
            </w:r>
          </w:p>
          <w:p w14:paraId="5D730E59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Hans"/>
              </w:rPr>
            </w:pP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 w:eastAsia="zh-Hans"/>
              </w:rPr>
              <w:t>GID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 xml:space="preserve"> 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255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255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192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168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01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24</w:t>
            </w:r>
          </w:p>
          <w:p w14:paraId="21FA621F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 w:eastAsia="zh-Hans"/>
              </w:rPr>
              <w:t xml:space="preserve"> </w:t>
            </w:r>
            <w:proofErr w:type="spellStart"/>
            <w:r w:rsidRPr="00417E46">
              <w:rPr>
                <w:i/>
                <w:lang w:val="zh-Hans"/>
              </w:rPr>
              <w:t>远程地址</w:t>
            </w:r>
            <w:proofErr w:type="spellEnd"/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 xml:space="preserve"> LID 0000 QPN 0x0003 PSN 0xdd8ab8</w:t>
            </w:r>
          </w:p>
          <w:p w14:paraId="1D93076C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Hans"/>
              </w:rPr>
            </w:pP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 w:eastAsia="zh-Hans"/>
              </w:rPr>
              <w:t>GID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255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255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192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168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01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250</w:t>
            </w:r>
          </w:p>
          <w:p w14:paraId="2C906AA4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>---------------------------------------------------------------------------------------</w:t>
            </w:r>
          </w:p>
          <w:p w14:paraId="3B57D618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 xml:space="preserve"> #bytes #iterations</w:t>
            </w:r>
            <w:r w:rsidRPr="00417E46">
              <w:rPr>
                <w:i/>
                <w:lang w:val="zh-Hans"/>
              </w:rPr>
              <w:t>带宽峰值</w:t>
            </w:r>
            <w:r w:rsidRPr="00417E46">
              <w:rPr>
                <w:i/>
                <w:lang w:val="zh-Hans"/>
              </w:rPr>
              <w:t>[</w:t>
            </w:r>
            <w:r w:rsidRPr="00417E46">
              <w:rPr>
                <w:i/>
                <w:lang w:val="zh-Hans"/>
              </w:rPr>
              <w:t>千兆字节</w:t>
            </w:r>
            <w:r w:rsidRPr="00417E46">
              <w:rPr>
                <w:i/>
                <w:lang w:val="zh-Hans"/>
              </w:rPr>
              <w:t>/</w:t>
            </w:r>
            <w:r w:rsidRPr="00417E46">
              <w:rPr>
                <w:i/>
                <w:lang w:val="zh-Hans"/>
              </w:rPr>
              <w:t>秒</w:t>
            </w:r>
            <w:r w:rsidRPr="00417E46">
              <w:rPr>
                <w:i/>
                <w:lang w:val="zh-Hans"/>
              </w:rPr>
              <w:t xml:space="preserve">] </w:t>
            </w:r>
            <w:r w:rsidRPr="00417E46">
              <w:rPr>
                <w:i/>
                <w:lang w:val="zh-Hans"/>
              </w:rPr>
              <w:t>带宽平均值</w:t>
            </w:r>
            <w:r w:rsidRPr="00417E46">
              <w:rPr>
                <w:i/>
                <w:lang w:val="zh-Hans"/>
              </w:rPr>
              <w:t>[</w:t>
            </w:r>
            <w:r w:rsidRPr="00417E46">
              <w:rPr>
                <w:i/>
                <w:lang w:val="zh-Hans"/>
              </w:rPr>
              <w:t>千兆字节</w:t>
            </w:r>
            <w:r w:rsidRPr="00417E46">
              <w:rPr>
                <w:i/>
                <w:lang w:val="zh-Hans"/>
              </w:rPr>
              <w:t>/</w:t>
            </w:r>
            <w:r w:rsidRPr="00417E46">
              <w:rPr>
                <w:i/>
                <w:lang w:val="zh-Hans"/>
              </w:rPr>
              <w:t>秒</w:t>
            </w:r>
            <w:r w:rsidRPr="00417E46">
              <w:rPr>
                <w:i/>
                <w:lang w:val="zh-Hans"/>
              </w:rPr>
              <w:t xml:space="preserve">] </w:t>
            </w:r>
            <w:r w:rsidRPr="00417E46">
              <w:rPr>
                <w:i/>
                <w:lang w:val="zh-Hans"/>
              </w:rPr>
              <w:t>消息速率</w:t>
            </w:r>
            <w:r w:rsidRPr="00417E46">
              <w:rPr>
                <w:i/>
                <w:lang w:val="zh-Hans"/>
              </w:rPr>
              <w:t>[</w:t>
            </w:r>
            <w:r w:rsidRPr="00417E46">
              <w:rPr>
                <w:i/>
                <w:lang w:val="zh-Hans"/>
              </w:rPr>
              <w:t>兆平倍</w:t>
            </w:r>
            <w:r w:rsidRPr="00417E46">
              <w:rPr>
                <w:i/>
                <w:lang w:val="zh-Hans"/>
              </w:rPr>
              <w:t>]</w:t>
            </w:r>
          </w:p>
          <w:p w14:paraId="33BD194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 xml:space="preserve"> 16384      1000             78.72              78.70     0.600470</w:t>
            </w:r>
            <w:r w:rsidRPr="00417E46">
              <w:rPr>
                <w:i/>
                <w:lang w:val="zh-Hans"/>
              </w:rPr>
              <w:tab/>
            </w:r>
          </w:p>
          <w:p w14:paraId="2F59A4B9" w14:textId="787EB7D7" w:rsid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>---------------------------------------------------------------------------------------</w:t>
            </w:r>
          </w:p>
        </w:tc>
      </w:tr>
    </w:tbl>
    <w:p w14:paraId="321A36D0" w14:textId="2F4AF7F6" w:rsidR="00686759" w:rsidRDefault="007A0E8E" w:rsidP="00686759">
      <w:pPr>
        <w:spacing w:before="240"/>
        <w:ind w:left="720"/>
      </w:pPr>
      <w:r w:rsidRPr="007A0E8E">
        <w:rPr>
          <w:lang w:val="zh-Hans"/>
        </w:rPr>
        <w:lastRenderedPageBreak/>
        <w:t>在</w:t>
      </w:r>
      <w:r w:rsidRPr="007A0E8E">
        <w:rPr>
          <w:lang w:val="zh-Hans"/>
        </w:rPr>
        <w:t xml:space="preserve"> 250soc </w:t>
      </w:r>
      <w:proofErr w:type="spellStart"/>
      <w:r w:rsidRPr="007A0E8E">
        <w:rPr>
          <w:lang w:val="zh-Hans"/>
        </w:rPr>
        <w:t>参考平台上</w:t>
      </w:r>
      <w:proofErr w:type="spellEnd"/>
      <w:r w:rsidRPr="007A0E8E">
        <w:rPr>
          <w:lang w:val="zh-Hans"/>
        </w:rPr>
        <w:t>，</w:t>
      </w:r>
      <w:r w:rsidRPr="007A0E8E">
        <w:rPr>
          <w:lang w:val="zh-Hans"/>
        </w:rPr>
        <w:t xml:space="preserve"> </w:t>
      </w:r>
      <w:r w:rsidR="00686759">
        <w:rPr>
          <w:i/>
          <w:lang w:val="zh-Hans"/>
        </w:rPr>
        <w:t>ib_read_bw</w:t>
      </w:r>
      <w:r w:rsidR="00686759">
        <w:rPr>
          <w:lang w:val="zh-Hans"/>
        </w:rPr>
        <w:t xml:space="preserve"> </w:t>
      </w:r>
      <w:proofErr w:type="spellStart"/>
      <w:r w:rsidR="00686759">
        <w:rPr>
          <w:lang w:val="zh-Hans"/>
        </w:rPr>
        <w:t>应用程序作为服务器运行，如下所示</w:t>
      </w:r>
      <w:proofErr w:type="spellEnd"/>
      <w:r w:rsidR="00686759">
        <w:rPr>
          <w:lang w:val="zh-Hans"/>
        </w:rPr>
        <w:t>：</w:t>
      </w:r>
    </w:p>
    <w:p w14:paraId="32B5A401" w14:textId="77777777" w:rsidR="00686759" w:rsidRDefault="00686759" w:rsidP="00686759">
      <w:pPr>
        <w:ind w:left="720"/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86759" w14:paraId="1F2132DF" w14:textId="77777777" w:rsidTr="00686759"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E5932" w14:textId="77777777" w:rsidR="00417E46" w:rsidRDefault="00686759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ib_read_bw</w:t>
            </w:r>
            <w:r>
              <w:rPr>
                <w:lang w:val="zh-Hans"/>
              </w:rPr>
              <w:t xml:space="preserve"> -z -R --</w:t>
            </w:r>
            <w:r>
              <w:rPr>
                <w:i/>
                <w:sz w:val="20"/>
                <w:lang w:val="zh-Hans"/>
              </w:rPr>
              <w:t>dont_xchg_versions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s &lt;payload-size&gt; </w:t>
            </w:r>
          </w:p>
          <w:p w14:paraId="38DD2736" w14:textId="756CC700" w:rsidR="00417E46" w:rsidRDefault="00417E46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691B3133" w14:textId="06050EA4" w:rsidR="00417E46" w:rsidRDefault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/>
              </w:rPr>
              <w:t>$ root@250soc-zynqmp</w:t>
            </w:r>
            <w:r w:rsidRPr="00417E46">
              <w:rPr>
                <w:i/>
                <w:sz w:val="20"/>
                <w:lang w:val="zh-Hans"/>
              </w:rPr>
              <w:t>：</w:t>
            </w:r>
            <w:r w:rsidRPr="00417E46">
              <w:rPr>
                <w:i/>
                <w:sz w:val="20"/>
                <w:lang w:val="zh-Hans"/>
              </w:rPr>
              <w:t>~# ib_read_bw -z -R --dont_xchg_versions -s 16K</w:t>
            </w:r>
          </w:p>
          <w:p w14:paraId="0B0F5471" w14:textId="77777777" w:rsidR="00417E46" w:rsidRDefault="00417E46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0E5A28A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* </w:t>
            </w:r>
            <w:r w:rsidRPr="00417E46">
              <w:rPr>
                <w:i/>
                <w:sz w:val="20"/>
                <w:lang w:val="zh-Hans" w:eastAsia="zh-CN"/>
              </w:rPr>
              <w:t>等待客户端连接</w:t>
            </w:r>
            <w:r w:rsidRPr="00417E46">
              <w:rPr>
                <w:i/>
                <w:sz w:val="20"/>
                <w:lang w:val="zh-Hans" w:eastAsia="zh-CN"/>
              </w:rPr>
              <w:t>... *</w:t>
            </w:r>
          </w:p>
          <w:p w14:paraId="33D58B05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>************************************</w:t>
            </w:r>
          </w:p>
          <w:p w14:paraId="22431330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>---------------------------------------------------------------------------------------</w:t>
            </w:r>
          </w:p>
          <w:p w14:paraId="0243E026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                   RDMA_Read </w:t>
            </w:r>
            <w:r w:rsidRPr="00417E46">
              <w:rPr>
                <w:i/>
                <w:sz w:val="20"/>
                <w:lang w:val="zh-Hans" w:eastAsia="zh-CN"/>
              </w:rPr>
              <w:t>体重测试</w:t>
            </w:r>
          </w:p>
          <w:p w14:paraId="00FABEC4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双端口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关闭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xib_0</w:t>
            </w:r>
            <w:r w:rsidRPr="00417E46">
              <w:rPr>
                <w:i/>
                <w:sz w:val="20"/>
                <w:lang w:val="zh-Hans" w:eastAsia="zh-CN"/>
              </w:rPr>
              <w:tab/>
            </w:r>
          </w:p>
          <w:p w14:paraId="2E751815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QPS </w:t>
            </w:r>
            <w:r w:rsidRPr="00417E46">
              <w:rPr>
                <w:i/>
                <w:sz w:val="20"/>
                <w:lang w:val="zh-Hans" w:eastAsia="zh-CN"/>
              </w:rPr>
              <w:t>数量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1 </w:t>
            </w:r>
            <w:r w:rsidRPr="00417E46">
              <w:rPr>
                <w:i/>
                <w:sz w:val="20"/>
                <w:lang w:val="zh-Hans" w:eastAsia="zh-CN"/>
              </w:rPr>
              <w:t>运输类型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IB</w:t>
            </w:r>
            <w:r w:rsidRPr="00417E46">
              <w:rPr>
                <w:i/>
                <w:sz w:val="20"/>
                <w:lang w:val="zh-Hans" w:eastAsia="zh-CN"/>
              </w:rPr>
              <w:tab/>
            </w:r>
          </w:p>
          <w:p w14:paraId="5D29B4EA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proofErr w:type="spellStart"/>
            <w:r w:rsidRPr="00417E46">
              <w:rPr>
                <w:i/>
                <w:sz w:val="20"/>
                <w:lang w:val="zh-Hans"/>
              </w:rPr>
              <w:t>连接类型</w:t>
            </w:r>
            <w:proofErr w:type="spellEnd"/>
            <w:r w:rsidRPr="00417E46">
              <w:rPr>
                <w:i/>
                <w:sz w:val="20"/>
                <w:lang w:val="zh-Hans"/>
              </w:rPr>
              <w:t xml:space="preserve"> </w:t>
            </w:r>
            <w:r w:rsidRPr="00417E46">
              <w:rPr>
                <w:i/>
                <w:sz w:val="20"/>
                <w:lang w:val="zh-Hans"/>
              </w:rPr>
              <w:t>：</w:t>
            </w:r>
            <w:r w:rsidRPr="00417E46">
              <w:rPr>
                <w:i/>
                <w:sz w:val="20"/>
                <w:lang w:val="zh-Hans"/>
              </w:rPr>
              <w:t xml:space="preserve"> RCUsing SRQ </w:t>
            </w:r>
            <w:r w:rsidRPr="00417E46">
              <w:rPr>
                <w:i/>
                <w:sz w:val="20"/>
                <w:lang w:val="zh-Hans"/>
              </w:rPr>
              <w:t>：</w:t>
            </w:r>
            <w:r w:rsidRPr="00417E46">
              <w:rPr>
                <w:i/>
                <w:sz w:val="20"/>
                <w:lang w:val="zh-Hans"/>
              </w:rPr>
              <w:t xml:space="preserve"> OFF</w:t>
            </w:r>
            <w:r w:rsidRPr="00417E46">
              <w:rPr>
                <w:i/>
                <w:sz w:val="20"/>
                <w:lang w:val="zh-Hans"/>
              </w:rPr>
              <w:tab/>
            </w:r>
          </w:p>
          <w:p w14:paraId="240E5328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 xml:space="preserve">CQ </w:t>
            </w:r>
            <w:r w:rsidRPr="00417E46">
              <w:rPr>
                <w:i/>
                <w:sz w:val="20"/>
                <w:lang w:val="zh-Hans" w:eastAsia="zh-CN"/>
              </w:rPr>
              <w:t>审核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100</w:t>
            </w:r>
          </w:p>
          <w:p w14:paraId="5498F51B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交通</w:t>
            </w:r>
            <w:proofErr w:type="gramStart"/>
            <w:r w:rsidRPr="00417E46">
              <w:rPr>
                <w:i/>
                <w:sz w:val="20"/>
                <w:lang w:val="zh-Hans" w:eastAsia="zh-CN"/>
              </w:rPr>
              <w:t>总大学</w:t>
            </w:r>
            <w:proofErr w:type="gramEnd"/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4096[</w:t>
            </w:r>
            <w:r w:rsidRPr="00417E46">
              <w:rPr>
                <w:i/>
                <w:sz w:val="20"/>
                <w:lang w:val="zh-Hans" w:eastAsia="zh-CN"/>
              </w:rPr>
              <w:t>早</w:t>
            </w:r>
            <w:r w:rsidRPr="00417E46">
              <w:rPr>
                <w:i/>
                <w:sz w:val="20"/>
                <w:lang w:val="zh-Hans" w:eastAsia="zh-CN"/>
              </w:rPr>
              <w:t>]</w:t>
            </w:r>
          </w:p>
          <w:p w14:paraId="0AFFE2E8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链路类型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以太网</w:t>
            </w:r>
          </w:p>
          <w:p w14:paraId="15B0867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GID</w:t>
            </w:r>
            <w:r w:rsidRPr="00417E46">
              <w:rPr>
                <w:i/>
                <w:sz w:val="20"/>
                <w:lang w:val="zh-Hans" w:eastAsia="zh-CN"/>
              </w:rPr>
              <w:t>指数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0</w:t>
            </w:r>
          </w:p>
          <w:p w14:paraId="302284AE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突出的阅读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16</w:t>
            </w:r>
          </w:p>
          <w:p w14:paraId="3748C2B4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rdma_cm QP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开</w:t>
            </w:r>
          </w:p>
          <w:p w14:paraId="7D6255C5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数据示例方法：</w:t>
            </w:r>
            <w:r w:rsidRPr="00417E46">
              <w:rPr>
                <w:i/>
                <w:sz w:val="20"/>
                <w:lang w:val="zh-Hans" w:eastAsia="zh-Hans"/>
              </w:rPr>
              <w:t>rdma_cm</w:t>
            </w:r>
          </w:p>
          <w:p w14:paraId="4081535D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>---------------------------------------------------------------------------------------</w:t>
            </w:r>
          </w:p>
          <w:p w14:paraId="3C67E6BC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等待客户端</w:t>
            </w:r>
            <w:r w:rsidRPr="00417E46">
              <w:rPr>
                <w:i/>
                <w:sz w:val="20"/>
                <w:lang w:val="zh-Hans" w:eastAsia="zh-Hans"/>
              </w:rPr>
              <w:t xml:space="preserve">rdma_cm QP </w:t>
            </w:r>
            <w:r w:rsidRPr="00417E46">
              <w:rPr>
                <w:i/>
                <w:sz w:val="20"/>
                <w:lang w:val="zh-Hans" w:eastAsia="zh-Hans"/>
              </w:rPr>
              <w:t>连接</w:t>
            </w:r>
          </w:p>
          <w:p w14:paraId="790B8CDD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请使用</w:t>
            </w:r>
            <w:r w:rsidRPr="00417E46">
              <w:rPr>
                <w:i/>
                <w:sz w:val="20"/>
                <w:lang w:val="zh-Hans" w:eastAsia="zh-Hans"/>
              </w:rPr>
              <w:t xml:space="preserve"> IB/RoCE </w:t>
            </w:r>
            <w:r w:rsidRPr="00417E46">
              <w:rPr>
                <w:i/>
                <w:sz w:val="20"/>
                <w:lang w:val="zh-Hans" w:eastAsia="zh-Hans"/>
              </w:rPr>
              <w:t>接口</w:t>
            </w:r>
            <w:r w:rsidRPr="00417E46">
              <w:rPr>
                <w:i/>
                <w:sz w:val="20"/>
                <w:lang w:val="zh-Hans" w:eastAsia="zh-Hans"/>
              </w:rPr>
              <w:t xml:space="preserve"> IP </w:t>
            </w:r>
            <w:r w:rsidRPr="00417E46">
              <w:rPr>
                <w:i/>
                <w:sz w:val="20"/>
                <w:lang w:val="zh-Hans" w:eastAsia="zh-Hans"/>
              </w:rPr>
              <w:t>运行相同的命令</w:t>
            </w:r>
          </w:p>
          <w:p w14:paraId="4B2800EE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>---------------------------------------------------------------------------------------</w:t>
            </w:r>
          </w:p>
          <w:p w14:paraId="58B89409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本地地址：</w:t>
            </w:r>
            <w:r w:rsidRPr="00417E46">
              <w:rPr>
                <w:i/>
                <w:sz w:val="20"/>
                <w:lang w:val="zh-Hans" w:eastAsia="zh-Hans"/>
              </w:rPr>
              <w:t xml:space="preserve"> LID 0000 QPN 0x0003 PSN 0xdd8ab8</w:t>
            </w:r>
          </w:p>
          <w:p w14:paraId="3C13F47D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lastRenderedPageBreak/>
              <w:t xml:space="preserve"> GID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255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255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192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168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01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250</w:t>
            </w:r>
          </w:p>
          <w:p w14:paraId="6497235E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</w:t>
            </w:r>
            <w:proofErr w:type="spellStart"/>
            <w:r w:rsidRPr="00417E46">
              <w:rPr>
                <w:i/>
                <w:sz w:val="20"/>
                <w:lang w:val="zh-Hans"/>
              </w:rPr>
              <w:t>远程地址</w:t>
            </w:r>
            <w:proofErr w:type="spellEnd"/>
            <w:r w:rsidRPr="00417E46">
              <w:rPr>
                <w:i/>
                <w:sz w:val="20"/>
                <w:lang w:val="zh-Hans"/>
              </w:rPr>
              <w:t>：</w:t>
            </w:r>
            <w:r w:rsidRPr="00417E46">
              <w:rPr>
                <w:i/>
                <w:sz w:val="20"/>
                <w:lang w:val="zh-Hans"/>
              </w:rPr>
              <w:t xml:space="preserve"> LID 0000 QPN 0x0122 PSN 0x1851d8</w:t>
            </w:r>
          </w:p>
          <w:p w14:paraId="1534C3B0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GID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 xml:space="preserve"> 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255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255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192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168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01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24</w:t>
            </w:r>
          </w:p>
          <w:p w14:paraId="2443F80D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/>
              </w:rPr>
              <w:t>---------------------------------------------------------------------------------------</w:t>
            </w:r>
          </w:p>
          <w:p w14:paraId="5E8FDEA4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#bytes #iterations</w:t>
            </w:r>
            <w:r w:rsidRPr="00417E46">
              <w:rPr>
                <w:i/>
                <w:sz w:val="20"/>
                <w:lang w:val="zh-Hans" w:eastAsia="zh-Hans"/>
              </w:rPr>
              <w:t>带宽峰值</w:t>
            </w:r>
            <w:r w:rsidRPr="00417E46">
              <w:rPr>
                <w:i/>
                <w:sz w:val="20"/>
                <w:lang w:val="zh-Hans" w:eastAsia="zh-Hans"/>
              </w:rPr>
              <w:t>[</w:t>
            </w:r>
            <w:r w:rsidRPr="00417E46">
              <w:rPr>
                <w:i/>
                <w:sz w:val="20"/>
                <w:lang w:val="zh-Hans" w:eastAsia="zh-Hans"/>
              </w:rPr>
              <w:t>千兆字节</w:t>
            </w:r>
            <w:r w:rsidRPr="00417E46">
              <w:rPr>
                <w:i/>
                <w:sz w:val="20"/>
                <w:lang w:val="zh-Hans" w:eastAsia="zh-Hans"/>
              </w:rPr>
              <w:t>/</w:t>
            </w:r>
            <w:r w:rsidRPr="00417E46">
              <w:rPr>
                <w:i/>
                <w:sz w:val="20"/>
                <w:lang w:val="zh-Hans" w:eastAsia="zh-Hans"/>
              </w:rPr>
              <w:t>秒</w:t>
            </w:r>
            <w:r w:rsidRPr="00417E46">
              <w:rPr>
                <w:i/>
                <w:sz w:val="20"/>
                <w:lang w:val="zh-Hans" w:eastAsia="zh-Hans"/>
              </w:rPr>
              <w:t xml:space="preserve">] </w:t>
            </w:r>
            <w:r w:rsidRPr="00417E46">
              <w:rPr>
                <w:i/>
                <w:sz w:val="20"/>
                <w:lang w:val="zh-Hans" w:eastAsia="zh-Hans"/>
              </w:rPr>
              <w:t>带宽平均值</w:t>
            </w:r>
            <w:r w:rsidRPr="00417E46">
              <w:rPr>
                <w:i/>
                <w:sz w:val="20"/>
                <w:lang w:val="zh-Hans" w:eastAsia="zh-Hans"/>
              </w:rPr>
              <w:t>[</w:t>
            </w:r>
            <w:r w:rsidRPr="00417E46">
              <w:rPr>
                <w:i/>
                <w:sz w:val="20"/>
                <w:lang w:val="zh-Hans" w:eastAsia="zh-Hans"/>
              </w:rPr>
              <w:t>千兆字节</w:t>
            </w:r>
            <w:r w:rsidRPr="00417E46">
              <w:rPr>
                <w:i/>
                <w:sz w:val="20"/>
                <w:lang w:val="zh-Hans" w:eastAsia="zh-Hans"/>
              </w:rPr>
              <w:t>/</w:t>
            </w:r>
            <w:r w:rsidRPr="00417E46">
              <w:rPr>
                <w:i/>
                <w:sz w:val="20"/>
                <w:lang w:val="zh-Hans" w:eastAsia="zh-Hans"/>
              </w:rPr>
              <w:t>秒</w:t>
            </w:r>
            <w:r w:rsidRPr="00417E46">
              <w:rPr>
                <w:i/>
                <w:sz w:val="20"/>
                <w:lang w:val="zh-Hans" w:eastAsia="zh-Hans"/>
              </w:rPr>
              <w:t xml:space="preserve">] </w:t>
            </w:r>
            <w:r w:rsidRPr="00417E46">
              <w:rPr>
                <w:i/>
                <w:sz w:val="20"/>
                <w:lang w:val="zh-Hans" w:eastAsia="zh-Hans"/>
              </w:rPr>
              <w:t>消息速率</w:t>
            </w:r>
            <w:r w:rsidRPr="00417E46">
              <w:rPr>
                <w:i/>
                <w:sz w:val="20"/>
                <w:lang w:val="zh-Hans" w:eastAsia="zh-Hans"/>
              </w:rPr>
              <w:t>[</w:t>
            </w:r>
            <w:r w:rsidRPr="00417E46">
              <w:rPr>
                <w:i/>
                <w:sz w:val="20"/>
                <w:lang w:val="zh-Hans" w:eastAsia="zh-Hans"/>
              </w:rPr>
              <w:t>兆平倍</w:t>
            </w:r>
            <w:r w:rsidRPr="00417E46">
              <w:rPr>
                <w:i/>
                <w:sz w:val="20"/>
                <w:lang w:val="zh-Hans" w:eastAsia="zh-Hans"/>
              </w:rPr>
              <w:t>]</w:t>
            </w:r>
          </w:p>
          <w:p w14:paraId="505D2433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#bytes #iterations</w:t>
            </w:r>
            <w:r w:rsidRPr="00417E46">
              <w:rPr>
                <w:i/>
                <w:sz w:val="20"/>
                <w:lang w:val="zh-Hans" w:eastAsia="zh-Hans"/>
              </w:rPr>
              <w:t>带宽峰值</w:t>
            </w:r>
            <w:r w:rsidRPr="00417E46">
              <w:rPr>
                <w:i/>
                <w:sz w:val="20"/>
                <w:lang w:val="zh-Hans" w:eastAsia="zh-Hans"/>
              </w:rPr>
              <w:t>[</w:t>
            </w:r>
            <w:r w:rsidRPr="00417E46">
              <w:rPr>
                <w:i/>
                <w:sz w:val="20"/>
                <w:lang w:val="zh-Hans" w:eastAsia="zh-Hans"/>
              </w:rPr>
              <w:t>千兆字节</w:t>
            </w:r>
            <w:r w:rsidRPr="00417E46">
              <w:rPr>
                <w:i/>
                <w:sz w:val="20"/>
                <w:lang w:val="zh-Hans" w:eastAsia="zh-Hans"/>
              </w:rPr>
              <w:t>/</w:t>
            </w:r>
            <w:r w:rsidRPr="00417E46">
              <w:rPr>
                <w:i/>
                <w:sz w:val="20"/>
                <w:lang w:val="zh-Hans" w:eastAsia="zh-Hans"/>
              </w:rPr>
              <w:t>秒</w:t>
            </w:r>
            <w:r w:rsidRPr="00417E46">
              <w:rPr>
                <w:i/>
                <w:sz w:val="20"/>
                <w:lang w:val="zh-Hans" w:eastAsia="zh-Hans"/>
              </w:rPr>
              <w:t xml:space="preserve">] </w:t>
            </w:r>
            <w:r w:rsidRPr="00417E46">
              <w:rPr>
                <w:i/>
                <w:sz w:val="20"/>
                <w:lang w:val="zh-Hans" w:eastAsia="zh-Hans"/>
              </w:rPr>
              <w:t>带宽平均值</w:t>
            </w:r>
            <w:r w:rsidRPr="00417E46">
              <w:rPr>
                <w:i/>
                <w:sz w:val="20"/>
                <w:lang w:val="zh-Hans" w:eastAsia="zh-Hans"/>
              </w:rPr>
              <w:t>[</w:t>
            </w:r>
            <w:r w:rsidRPr="00417E46">
              <w:rPr>
                <w:i/>
                <w:sz w:val="20"/>
                <w:lang w:val="zh-Hans" w:eastAsia="zh-Hans"/>
              </w:rPr>
              <w:t>千兆字节</w:t>
            </w:r>
            <w:r w:rsidRPr="00417E46">
              <w:rPr>
                <w:i/>
                <w:sz w:val="20"/>
                <w:lang w:val="zh-Hans" w:eastAsia="zh-Hans"/>
              </w:rPr>
              <w:t>/</w:t>
            </w:r>
            <w:r w:rsidRPr="00417E46">
              <w:rPr>
                <w:i/>
                <w:sz w:val="20"/>
                <w:lang w:val="zh-Hans" w:eastAsia="zh-Hans"/>
              </w:rPr>
              <w:t>秒</w:t>
            </w:r>
            <w:r w:rsidRPr="00417E46">
              <w:rPr>
                <w:i/>
                <w:sz w:val="20"/>
                <w:lang w:val="zh-Hans" w:eastAsia="zh-Hans"/>
              </w:rPr>
              <w:t xml:space="preserve">] </w:t>
            </w:r>
            <w:r w:rsidRPr="00417E46">
              <w:rPr>
                <w:i/>
                <w:sz w:val="20"/>
                <w:lang w:val="zh-Hans" w:eastAsia="zh-Hans"/>
              </w:rPr>
              <w:t>消息速率</w:t>
            </w:r>
            <w:r w:rsidRPr="00417E46">
              <w:rPr>
                <w:i/>
                <w:sz w:val="20"/>
                <w:lang w:val="zh-Hans" w:eastAsia="zh-Hans"/>
              </w:rPr>
              <w:t>[</w:t>
            </w:r>
            <w:r w:rsidRPr="00417E46">
              <w:rPr>
                <w:i/>
                <w:sz w:val="20"/>
                <w:lang w:val="zh-Hans" w:eastAsia="zh-Hans"/>
              </w:rPr>
              <w:t>兆平倍</w:t>
            </w:r>
            <w:r w:rsidRPr="00417E46">
              <w:rPr>
                <w:i/>
                <w:sz w:val="20"/>
                <w:lang w:val="zh-Hans" w:eastAsia="zh-Hans"/>
              </w:rPr>
              <w:t>]</w:t>
            </w:r>
          </w:p>
          <w:p w14:paraId="2042A494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</w:t>
            </w:r>
            <w:r w:rsidRPr="00417E46">
              <w:rPr>
                <w:i/>
                <w:sz w:val="20"/>
                <w:lang w:val="zh-Hans"/>
              </w:rPr>
              <w:t>16384      1000             78.72              78.70     0.600470</w:t>
            </w:r>
            <w:r w:rsidRPr="00417E46">
              <w:rPr>
                <w:i/>
                <w:sz w:val="20"/>
                <w:lang w:val="zh-Hans"/>
              </w:rPr>
              <w:tab/>
            </w:r>
          </w:p>
          <w:p w14:paraId="43290072" w14:textId="37B07265" w:rsid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/>
              </w:rPr>
              <w:t>---------------------------------------------------------------------------------------</w:t>
            </w:r>
          </w:p>
          <w:p w14:paraId="7D61770D" w14:textId="7D40C547" w:rsidR="00417E46" w:rsidRPr="00417E46" w:rsidRDefault="00417E46">
            <w:pPr>
              <w:rPr>
                <w:rFonts w:ascii="Courier New" w:hAnsi="Courier New" w:cs="Courier New"/>
                <w:i/>
                <w:sz w:val="20"/>
              </w:rPr>
            </w:pPr>
          </w:p>
        </w:tc>
      </w:tr>
    </w:tbl>
    <w:p w14:paraId="57A9664F" w14:textId="77777777" w:rsidR="00686759" w:rsidRDefault="00686759" w:rsidP="00686759">
      <w:pPr>
        <w:spacing w:before="240"/>
        <w:ind w:left="720"/>
      </w:pPr>
      <w:r>
        <w:rPr>
          <w:lang w:val="zh-Hans"/>
        </w:rPr>
        <w:lastRenderedPageBreak/>
        <w:t>此测试将生成从客户端（</w:t>
      </w:r>
      <w:r>
        <w:rPr>
          <w:lang w:val="zh-Hans"/>
        </w:rPr>
        <w:t xml:space="preserve">x86 </w:t>
      </w:r>
      <w:r>
        <w:rPr>
          <w:lang w:val="zh-Hans"/>
        </w:rPr>
        <w:t>计算机）到</w:t>
      </w:r>
      <w:r>
        <w:rPr>
          <w:lang w:val="zh-Hans"/>
        </w:rPr>
        <w:t xml:space="preserve"> ERNIC IP </w:t>
      </w:r>
      <w:r>
        <w:rPr>
          <w:lang w:val="zh-Hans"/>
        </w:rPr>
        <w:t>的</w:t>
      </w:r>
      <w:r>
        <w:rPr>
          <w:lang w:val="zh-Hans"/>
        </w:rPr>
        <w:t xml:space="preserve"> RDMA READ </w:t>
      </w:r>
      <w:r>
        <w:rPr>
          <w:lang w:val="zh-Hans"/>
        </w:rPr>
        <w:t>事务，以便测量</w:t>
      </w:r>
      <w:r>
        <w:rPr>
          <w:lang w:val="zh-Hans"/>
        </w:rPr>
        <w:t xml:space="preserve"> ERNIC IP </w:t>
      </w:r>
      <w:r>
        <w:rPr>
          <w:i/>
          <w:lang w:val="zh-Hans"/>
        </w:rPr>
        <w:t>传入的</w:t>
      </w:r>
      <w:r>
        <w:rPr>
          <w:i/>
          <w:lang w:val="zh-Hans"/>
        </w:rPr>
        <w:t xml:space="preserve"> RDMA READ </w:t>
      </w:r>
      <w:r>
        <w:rPr>
          <w:lang w:val="zh-Hans"/>
        </w:rPr>
        <w:t>带宽</w:t>
      </w:r>
    </w:p>
    <w:p w14:paraId="18C6C19D" w14:textId="77777777" w:rsidR="00686759" w:rsidRDefault="00686759" w:rsidP="00686759">
      <w:pPr>
        <w:ind w:left="720"/>
      </w:pPr>
    </w:p>
    <w:p w14:paraId="1BFE6081" w14:textId="77777777" w:rsidR="00686759" w:rsidRDefault="00686759" w:rsidP="00686759">
      <w:pPr>
        <w:spacing w:after="240"/>
        <w:ind w:left="720"/>
        <w:rPr>
          <w:lang w:eastAsia="zh-CN"/>
        </w:rPr>
      </w:pPr>
      <w:r>
        <w:rPr>
          <w:lang w:val="zh-Hans" w:eastAsia="zh-CN"/>
        </w:rPr>
        <w:t>要测量来自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的传出读取带宽，请在</w:t>
      </w:r>
      <w:r>
        <w:rPr>
          <w:lang w:val="zh-Hans" w:eastAsia="zh-CN"/>
        </w:rPr>
        <w:t xml:space="preserve">  x86 </w:t>
      </w:r>
      <w:r>
        <w:rPr>
          <w:lang w:val="zh-Hans" w:eastAsia="zh-CN"/>
        </w:rPr>
        <w:t>服务器上以服务器模式运行</w:t>
      </w:r>
      <w:r>
        <w:rPr>
          <w:lang w:val="zh-Hans" w:eastAsia="zh-CN"/>
        </w:rPr>
        <w:t xml:space="preserve">  </w:t>
      </w:r>
      <w:r>
        <w:rPr>
          <w:i/>
          <w:sz w:val="20"/>
          <w:lang w:val="zh-Hans" w:eastAsia="zh-CN"/>
        </w:rPr>
        <w:t>ib_read_bw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应用程序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86759" w14:paraId="21E19C9C" w14:textId="77777777" w:rsidTr="00686759">
        <w:tc>
          <w:tcPr>
            <w:tcW w:w="9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8FEBF" w14:textId="77777777" w:rsidR="00686759" w:rsidRDefault="00686759"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/home/perftest# ./ib_read_bw</w:t>
            </w:r>
            <w:r>
              <w:rPr>
                <w:lang w:val="zh-Hans"/>
              </w:rPr>
              <w:t xml:space="preserve"> -z -R --</w:t>
            </w:r>
            <w:r>
              <w:rPr>
                <w:i/>
                <w:sz w:val="20"/>
                <w:lang w:val="zh-Hans"/>
              </w:rPr>
              <w:t>dont_xchg_versions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s &lt;payload-size&gt; &lt;-d mlx5_0/1&gt;  </w:t>
            </w:r>
          </w:p>
        </w:tc>
      </w:tr>
    </w:tbl>
    <w:p w14:paraId="6741E17D" w14:textId="1D57ACC7" w:rsidR="00686759" w:rsidRDefault="00686759" w:rsidP="00686759">
      <w:pPr>
        <w:spacing w:before="240" w:after="240"/>
        <w:ind w:left="720"/>
      </w:pPr>
      <w:proofErr w:type="spellStart"/>
      <w:r>
        <w:rPr>
          <w:i/>
          <w:sz w:val="20"/>
          <w:lang w:val="zh-Hans"/>
        </w:rPr>
        <w:t>在</w:t>
      </w:r>
      <w:r w:rsidR="00167580" w:rsidRPr="00167580">
        <w:rPr>
          <w:lang w:val="zh-Hans"/>
        </w:rPr>
        <w:t>客户端模式下</w:t>
      </w:r>
      <w:proofErr w:type="spellEnd"/>
      <w:r w:rsidR="00167580" w:rsidRPr="00167580">
        <w:rPr>
          <w:lang w:val="zh-Hans"/>
        </w:rPr>
        <w:t xml:space="preserve">ib_read_bw 250soc </w:t>
      </w:r>
      <w:r w:rsidR="00167580" w:rsidRPr="00167580">
        <w:rPr>
          <w:lang w:val="zh-Hans"/>
        </w:rPr>
        <w:t>平台上</w:t>
      </w:r>
      <w:r>
        <w:rPr>
          <w:lang w:val="zh-Hans"/>
        </w:rPr>
        <w:t>运行</w:t>
      </w:r>
      <w:r w:rsidR="0019191E">
        <w:rPr>
          <w:lang w:val="zh-Hans"/>
        </w:rPr>
        <w:t>应用程序</w:t>
      </w:r>
      <w:r>
        <w:rPr>
          <w:lang w:val="zh-Hans"/>
        </w:rPr>
        <w:t>。</w:t>
      </w:r>
    </w:p>
    <w:tbl>
      <w:tblPr>
        <w:tblStyle w:val="a7"/>
        <w:tblW w:w="8720" w:type="dxa"/>
        <w:tblInd w:w="720" w:type="dxa"/>
        <w:tblLook w:val="04A0" w:firstRow="1" w:lastRow="0" w:firstColumn="1" w:lastColumn="0" w:noHBand="0" w:noVBand="1"/>
      </w:tblPr>
      <w:tblGrid>
        <w:gridCol w:w="8720"/>
      </w:tblGrid>
      <w:tr w:rsidR="00686759" w14:paraId="3E108A0E" w14:textId="77777777" w:rsidTr="00686759">
        <w:tc>
          <w:tcPr>
            <w:tcW w:w="8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69ED" w14:textId="77777777" w:rsidR="00686759" w:rsidRDefault="00686759"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ib_read_bw</w:t>
            </w:r>
            <w:r>
              <w:rPr>
                <w:lang w:val="zh-Hans"/>
              </w:rPr>
              <w:t xml:space="preserve"> -z -R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dont_xchg_versions</w:t>
            </w:r>
            <w:r>
              <w:rPr>
                <w:lang w:val="zh-Hans"/>
              </w:rPr>
              <w:t xml:space="preserve"> &lt;</w:t>
            </w:r>
            <w:r>
              <w:rPr>
                <w:i/>
                <w:sz w:val="20"/>
                <w:lang w:val="zh-Hans"/>
              </w:rPr>
              <w:t>server-ip</w:t>
            </w:r>
            <w:r>
              <w:rPr>
                <w:lang w:val="zh-Hans"/>
              </w:rPr>
              <w:t>&gt; -</w:t>
            </w:r>
            <w:r>
              <w:rPr>
                <w:i/>
                <w:sz w:val="20"/>
                <w:lang w:val="zh-Hans"/>
              </w:rPr>
              <w:t>s &lt;payload-size</w:t>
            </w:r>
            <w:r>
              <w:rPr>
                <w:lang w:val="zh-Hans"/>
              </w:rPr>
              <w:t>&gt;</w:t>
            </w:r>
            <w:r>
              <w:rPr>
                <w:i/>
                <w:sz w:val="20"/>
                <w:lang w:val="zh-Hans"/>
              </w:rPr>
              <w:t xml:space="preserve">  </w:t>
            </w:r>
          </w:p>
        </w:tc>
      </w:tr>
    </w:tbl>
    <w:p w14:paraId="59E8FACA" w14:textId="1B8D1693" w:rsidR="00E44813" w:rsidRDefault="00E44813" w:rsidP="00891FDB">
      <w:pPr>
        <w:pStyle w:val="4"/>
        <w:rPr>
          <w:lang w:eastAsia="zh-CN"/>
        </w:rPr>
      </w:pPr>
      <w:r>
        <w:rPr>
          <w:lang w:val="zh-Hans"/>
        </w:rPr>
        <w:t xml:space="preserve"> </w:t>
      </w:r>
      <w:r>
        <w:rPr>
          <w:lang w:val="zh-Hans" w:eastAsia="zh-CN"/>
        </w:rPr>
        <w:t xml:space="preserve">RDMA </w:t>
      </w:r>
      <w:r>
        <w:rPr>
          <w:lang w:val="zh-Hans" w:eastAsia="zh-CN"/>
        </w:rPr>
        <w:t>写入带宽测试</w:t>
      </w:r>
      <w:r>
        <w:rPr>
          <w:lang w:val="zh-Hans" w:eastAsia="zh-CN"/>
        </w:rPr>
        <w:t xml:space="preserve"> </w:t>
      </w:r>
    </w:p>
    <w:p w14:paraId="17E04685" w14:textId="77777777" w:rsidR="001943E9" w:rsidRDefault="001943E9" w:rsidP="001943E9">
      <w:pPr>
        <w:ind w:left="720"/>
      </w:pPr>
      <w:bookmarkStart w:id="70" w:name="_Toc32581109"/>
      <w:proofErr w:type="spellStart"/>
      <w:r>
        <w:rPr>
          <w:lang w:val="zh-Hans"/>
        </w:rPr>
        <w:t>为了测量</w:t>
      </w:r>
      <w:proofErr w:type="spellEnd"/>
      <w:r>
        <w:rPr>
          <w:lang w:val="zh-Hans"/>
        </w:rPr>
        <w:t>RDMA</w:t>
      </w:r>
      <w:r>
        <w:rPr>
          <w:lang w:val="zh-Hans"/>
        </w:rPr>
        <w:t>，</w:t>
      </w:r>
      <w:proofErr w:type="spellStart"/>
      <w:r>
        <w:rPr>
          <w:lang w:val="zh-Hans"/>
        </w:rPr>
        <w:t>读取</w:t>
      </w:r>
      <w:proofErr w:type="spellEnd"/>
      <w:r>
        <w:rPr>
          <w:lang w:val="zh-Hans"/>
        </w:rPr>
        <w:t xml:space="preserve">BW </w:t>
      </w:r>
      <w:r>
        <w:rPr>
          <w:i/>
          <w:lang w:val="zh-Hans"/>
        </w:rPr>
        <w:t>，</w:t>
      </w:r>
      <w:r>
        <w:rPr>
          <w:lang w:val="zh-Hans"/>
        </w:rPr>
        <w:t xml:space="preserve"> </w:t>
      </w:r>
      <w:r>
        <w:rPr>
          <w:lang w:val="zh-Hans"/>
        </w:rPr>
        <w:t>使用</w:t>
      </w:r>
      <w:r>
        <w:rPr>
          <w:lang w:val="zh-Hans"/>
        </w:rPr>
        <w:t>ib_write_bw</w:t>
      </w:r>
      <w:r>
        <w:rPr>
          <w:lang w:val="zh-Hans"/>
        </w:rPr>
        <w:t>测试应用程序。</w:t>
      </w:r>
      <w:r>
        <w:rPr>
          <w:lang w:val="zh-Hans"/>
        </w:rPr>
        <w:t xml:space="preserve">  </w:t>
      </w:r>
    </w:p>
    <w:p w14:paraId="11FE2513" w14:textId="77777777" w:rsidR="001943E9" w:rsidRDefault="001943E9" w:rsidP="001943E9">
      <w:pPr>
        <w:spacing w:after="240"/>
        <w:ind w:left="720"/>
      </w:pPr>
      <w:proofErr w:type="spellStart"/>
      <w:r>
        <w:rPr>
          <w:lang w:val="zh-Hans"/>
        </w:rPr>
        <w:t>在远程主机</w:t>
      </w:r>
      <w:proofErr w:type="spellEnd"/>
      <w:r>
        <w:rPr>
          <w:lang w:val="zh-Hans"/>
        </w:rPr>
        <w:t>（</w:t>
      </w:r>
      <w:r>
        <w:rPr>
          <w:lang w:val="zh-Hans"/>
        </w:rPr>
        <w:t xml:space="preserve">x86 </w:t>
      </w:r>
      <w:proofErr w:type="spellStart"/>
      <w:r>
        <w:rPr>
          <w:lang w:val="zh-Hans"/>
        </w:rPr>
        <w:t>服务器）上，以客户端模式运行</w:t>
      </w:r>
      <w:proofErr w:type="spellEnd"/>
      <w:r>
        <w:rPr>
          <w:lang w:val="zh-Hans"/>
        </w:rPr>
        <w:t xml:space="preserve"> </w:t>
      </w:r>
      <w:r>
        <w:rPr>
          <w:i/>
          <w:lang w:val="zh-Hans"/>
        </w:rPr>
        <w:t>ib_write_bw</w:t>
      </w:r>
      <w:r>
        <w:rPr>
          <w:lang w:val="zh-Hans"/>
        </w:rPr>
        <w:t xml:space="preserve"> </w:t>
      </w:r>
      <w:proofErr w:type="spellStart"/>
      <w:r>
        <w:rPr>
          <w:lang w:val="zh-Hans"/>
        </w:rPr>
        <w:t>应用程序，如下所示</w:t>
      </w:r>
      <w:proofErr w:type="spellEnd"/>
      <w:r>
        <w:rPr>
          <w:lang w:val="zh-Hans"/>
        </w:rPr>
        <w:t>：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943E9" w14:paraId="1D8A4B36" w14:textId="77777777" w:rsidTr="001943E9"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8C38F" w14:textId="77777777" w:rsidR="001943E9" w:rsidRDefault="001943E9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</w:t>
            </w:r>
            <w:r w:rsidR="00417E46" w:rsidRPr="00417E46">
              <w:rPr>
                <w:i/>
                <w:sz w:val="20"/>
                <w:lang w:val="zh-Hans"/>
              </w:rPr>
              <w:t xml:space="preserve"> root@xhdhost</w:t>
            </w:r>
            <w:r w:rsidR="00417E46" w:rsidRPr="00417E46">
              <w:rPr>
                <w:i/>
                <w:sz w:val="20"/>
                <w:lang w:val="zh-Hans"/>
              </w:rPr>
              <w:t>：</w:t>
            </w:r>
            <w:r>
              <w:rPr>
                <w:lang w:val="zh-Hans"/>
              </w:rPr>
              <w:t>./</w:t>
            </w:r>
            <w:r>
              <w:rPr>
                <w:i/>
                <w:sz w:val="20"/>
                <w:lang w:val="zh-Hans"/>
              </w:rPr>
              <w:t>ib_write_bw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z -R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dont_xchg_versions 192.168.1.1 -s &lt;payload-size&gt; &lt;-d mlx5_0/1&gt;</w:t>
            </w:r>
          </w:p>
          <w:p w14:paraId="6ED97127" w14:textId="7323687A" w:rsidR="00417E46" w:rsidRDefault="00417E46">
            <w:pPr>
              <w:rPr>
                <w:rFonts w:ascii="Courier New" w:hAnsi="Courier New" w:cs="Courier New"/>
                <w:i/>
              </w:rPr>
            </w:pPr>
          </w:p>
          <w:p w14:paraId="306C15FE" w14:textId="0F5D109B" w:rsidR="00417E46" w:rsidRDefault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>$ root@xhdhost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>/home/perftest# ./ib_write_bw -z -R --report_gbits --dont_xchg_versions 192.168.1.1 -s 16K -d mlx5_0</w:t>
            </w:r>
          </w:p>
          <w:p w14:paraId="0085C4CB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>---------------------------------------------------------------------------------------</w:t>
            </w:r>
          </w:p>
          <w:p w14:paraId="26DB4B8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 xml:space="preserve">                    RDMA_Write </w:t>
            </w:r>
            <w:proofErr w:type="spellStart"/>
            <w:r w:rsidRPr="00417E46">
              <w:rPr>
                <w:i/>
                <w:lang w:val="zh-Hans"/>
              </w:rPr>
              <w:t>体重测试</w:t>
            </w:r>
            <w:proofErr w:type="spellEnd"/>
          </w:p>
          <w:p w14:paraId="45EC70B3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双端口</w:t>
            </w: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关闭</w:t>
            </w: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 xml:space="preserve"> mlx5_0</w:t>
            </w:r>
            <w:r w:rsidRPr="00417E46">
              <w:rPr>
                <w:i/>
                <w:lang w:val="zh-Hans"/>
              </w:rPr>
              <w:tab/>
            </w:r>
          </w:p>
          <w:p w14:paraId="1AAC6A65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 xml:space="preserve"> QPS </w:t>
            </w:r>
            <w:r w:rsidRPr="00417E46">
              <w:rPr>
                <w:i/>
                <w:lang w:val="zh-Hans"/>
              </w:rPr>
              <w:t>数量</w:t>
            </w: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 xml:space="preserve"> 1 </w:t>
            </w:r>
            <w:r w:rsidRPr="00417E46">
              <w:rPr>
                <w:i/>
                <w:lang w:val="zh-Hans"/>
              </w:rPr>
              <w:t>运输类型</w:t>
            </w: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 xml:space="preserve"> IB</w:t>
            </w:r>
            <w:r w:rsidRPr="00417E46">
              <w:rPr>
                <w:i/>
                <w:lang w:val="zh-Hans"/>
              </w:rPr>
              <w:tab/>
            </w:r>
          </w:p>
          <w:p w14:paraId="637A5AF0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连接类型</w:t>
            </w: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 xml:space="preserve"> RCUsing SRQ </w:t>
            </w:r>
            <w:r w:rsidRPr="00417E46">
              <w:rPr>
                <w:i/>
                <w:lang w:val="zh-Hans"/>
              </w:rPr>
              <w:t>：</w:t>
            </w:r>
            <w:r w:rsidRPr="00417E46">
              <w:rPr>
                <w:i/>
                <w:lang w:val="zh-Hans"/>
              </w:rPr>
              <w:t xml:space="preserve"> OFF</w:t>
            </w:r>
            <w:r w:rsidRPr="00417E46">
              <w:rPr>
                <w:i/>
                <w:lang w:val="zh-Hans"/>
              </w:rPr>
              <w:tab/>
            </w:r>
          </w:p>
          <w:p w14:paraId="67FF9681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深度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128</w:t>
            </w:r>
          </w:p>
          <w:p w14:paraId="533DD397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CQ </w:t>
            </w:r>
            <w:r w:rsidRPr="00417E46">
              <w:rPr>
                <w:i/>
                <w:lang w:val="zh-Hans" w:eastAsia="zh-CN"/>
              </w:rPr>
              <w:t>审核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100</w:t>
            </w:r>
          </w:p>
          <w:p w14:paraId="05EB23F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交通</w:t>
            </w:r>
            <w:proofErr w:type="gramStart"/>
            <w:r w:rsidRPr="00417E46">
              <w:rPr>
                <w:i/>
                <w:lang w:val="zh-Hans" w:eastAsia="zh-CN"/>
              </w:rPr>
              <w:t>总大学</w:t>
            </w:r>
            <w:proofErr w:type="gramEnd"/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4096[</w:t>
            </w:r>
            <w:r w:rsidRPr="00417E46">
              <w:rPr>
                <w:i/>
                <w:lang w:val="zh-Hans" w:eastAsia="zh-CN"/>
              </w:rPr>
              <w:t>早</w:t>
            </w:r>
            <w:r w:rsidRPr="00417E46">
              <w:rPr>
                <w:i/>
                <w:lang w:val="zh-Hans" w:eastAsia="zh-CN"/>
              </w:rPr>
              <w:t>]</w:t>
            </w:r>
          </w:p>
          <w:p w14:paraId="28CEB775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链路类型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以太网</w:t>
            </w:r>
          </w:p>
          <w:p w14:paraId="1D60D45B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GID</w:t>
            </w:r>
            <w:r w:rsidRPr="00417E46">
              <w:rPr>
                <w:i/>
                <w:lang w:val="zh-Hans" w:eastAsia="zh-CN"/>
              </w:rPr>
              <w:t>指数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0</w:t>
            </w:r>
          </w:p>
          <w:p w14:paraId="26BF5A29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最大内联数据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0[B]</w:t>
            </w:r>
          </w:p>
          <w:p w14:paraId="15F2AC17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CN"/>
              </w:rPr>
            </w:pPr>
            <w:r w:rsidRPr="00417E46">
              <w:rPr>
                <w:i/>
                <w:lang w:val="zh-Hans" w:eastAsia="zh-CN"/>
              </w:rPr>
              <w:t xml:space="preserve"> rdma_cm QP </w:t>
            </w:r>
            <w:r w:rsidRPr="00417E46">
              <w:rPr>
                <w:i/>
                <w:lang w:val="zh-Hans" w:eastAsia="zh-CN"/>
              </w:rPr>
              <w:t>：</w:t>
            </w:r>
            <w:r w:rsidRPr="00417E46">
              <w:rPr>
                <w:i/>
                <w:lang w:val="zh-Hans" w:eastAsia="zh-CN"/>
              </w:rPr>
              <w:t xml:space="preserve"> </w:t>
            </w:r>
            <w:r w:rsidRPr="00417E46">
              <w:rPr>
                <w:i/>
                <w:lang w:val="zh-Hans" w:eastAsia="zh-CN"/>
              </w:rPr>
              <w:t>开</w:t>
            </w:r>
          </w:p>
          <w:p w14:paraId="19C0B5FD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Hans"/>
              </w:rPr>
            </w:pPr>
            <w:r w:rsidRPr="00417E46">
              <w:rPr>
                <w:i/>
                <w:lang w:val="zh-Hans" w:eastAsia="zh-CN"/>
              </w:rPr>
              <w:lastRenderedPageBreak/>
              <w:t xml:space="preserve"> </w:t>
            </w:r>
            <w:r w:rsidRPr="00417E46">
              <w:rPr>
                <w:i/>
                <w:lang w:val="zh-Hans" w:eastAsia="zh-Hans"/>
              </w:rPr>
              <w:t>数据示例方法：</w:t>
            </w:r>
            <w:r w:rsidRPr="00417E46">
              <w:rPr>
                <w:i/>
                <w:lang w:val="zh-Hans" w:eastAsia="zh-Hans"/>
              </w:rPr>
              <w:t>rdma_cm</w:t>
            </w:r>
          </w:p>
          <w:p w14:paraId="11127744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Hans"/>
              </w:rPr>
            </w:pPr>
            <w:r w:rsidRPr="00417E46">
              <w:rPr>
                <w:i/>
                <w:lang w:val="zh-Hans" w:eastAsia="zh-Hans"/>
              </w:rPr>
              <w:t>---------------------------------------------------------------------------------------</w:t>
            </w:r>
          </w:p>
          <w:p w14:paraId="0C7622B4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Hans"/>
              </w:rPr>
            </w:pPr>
            <w:r w:rsidRPr="00417E46">
              <w:rPr>
                <w:i/>
                <w:lang w:val="zh-Hans" w:eastAsia="zh-Hans"/>
              </w:rPr>
              <w:t xml:space="preserve"> </w:t>
            </w:r>
            <w:r w:rsidRPr="00417E46">
              <w:rPr>
                <w:i/>
                <w:lang w:val="zh-Hans" w:eastAsia="zh-Hans"/>
              </w:rPr>
              <w:t>本地地址：</w:t>
            </w:r>
            <w:r w:rsidRPr="00417E46">
              <w:rPr>
                <w:i/>
                <w:lang w:val="zh-Hans" w:eastAsia="zh-Hans"/>
              </w:rPr>
              <w:t xml:space="preserve"> LID 0000 QPN 0x0136 PSN 0x96a362</w:t>
            </w:r>
          </w:p>
          <w:p w14:paraId="2B1E134E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Hans"/>
              </w:rPr>
            </w:pPr>
            <w:r w:rsidRPr="00417E46">
              <w:rPr>
                <w:i/>
                <w:lang w:val="zh-Hans" w:eastAsia="zh-Hans"/>
              </w:rPr>
              <w:t xml:space="preserve"> GID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 xml:space="preserve"> 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255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255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192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168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01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24</w:t>
            </w:r>
          </w:p>
          <w:p w14:paraId="3BD76EDA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Hans"/>
              </w:rPr>
            </w:pPr>
            <w:r w:rsidRPr="00417E46">
              <w:rPr>
                <w:i/>
                <w:lang w:val="zh-Hans" w:eastAsia="zh-Hans"/>
              </w:rPr>
              <w:t xml:space="preserve"> </w:t>
            </w:r>
            <w:r w:rsidRPr="00417E46">
              <w:rPr>
                <w:i/>
                <w:lang w:val="zh-Hans" w:eastAsia="zh-Hans"/>
              </w:rPr>
              <w:t>远程地址：</w:t>
            </w:r>
            <w:r w:rsidRPr="00417E46">
              <w:rPr>
                <w:i/>
                <w:lang w:val="zh-Hans" w:eastAsia="zh-Hans"/>
              </w:rPr>
              <w:t xml:space="preserve"> LID 0000 QPN 0x0003 PSN 0x270079</w:t>
            </w:r>
          </w:p>
          <w:p w14:paraId="52C48107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lang w:eastAsia="zh-Hans"/>
              </w:rPr>
            </w:pPr>
            <w:r w:rsidRPr="00417E46">
              <w:rPr>
                <w:i/>
                <w:lang w:val="zh-Hans" w:eastAsia="zh-Hans"/>
              </w:rPr>
              <w:t xml:space="preserve"> GID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00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255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255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192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168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01</w:t>
            </w:r>
            <w:r w:rsidRPr="00417E46">
              <w:rPr>
                <w:i/>
                <w:lang w:val="zh-Hans" w:eastAsia="zh-Hans"/>
              </w:rPr>
              <w:t>：</w:t>
            </w:r>
            <w:r w:rsidRPr="00417E46">
              <w:rPr>
                <w:i/>
                <w:lang w:val="zh-Hans" w:eastAsia="zh-Hans"/>
              </w:rPr>
              <w:t>250</w:t>
            </w:r>
          </w:p>
          <w:p w14:paraId="5796CF98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>---------------------------------------------------------------------------------------</w:t>
            </w:r>
          </w:p>
          <w:p w14:paraId="4FA6E331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 xml:space="preserve"> #bytes #iterations</w:t>
            </w:r>
            <w:r w:rsidRPr="00417E46">
              <w:rPr>
                <w:i/>
                <w:lang w:val="zh-Hans"/>
              </w:rPr>
              <w:t>带宽峰值</w:t>
            </w:r>
            <w:r w:rsidRPr="00417E46">
              <w:rPr>
                <w:i/>
                <w:lang w:val="zh-Hans"/>
              </w:rPr>
              <w:t>[</w:t>
            </w:r>
            <w:r w:rsidRPr="00417E46">
              <w:rPr>
                <w:i/>
                <w:lang w:val="zh-Hans"/>
              </w:rPr>
              <w:t>千兆字节</w:t>
            </w:r>
            <w:r w:rsidRPr="00417E46">
              <w:rPr>
                <w:i/>
                <w:lang w:val="zh-Hans"/>
              </w:rPr>
              <w:t>/</w:t>
            </w:r>
            <w:r w:rsidRPr="00417E46">
              <w:rPr>
                <w:i/>
                <w:lang w:val="zh-Hans"/>
              </w:rPr>
              <w:t>秒</w:t>
            </w:r>
            <w:r w:rsidRPr="00417E46">
              <w:rPr>
                <w:i/>
                <w:lang w:val="zh-Hans"/>
              </w:rPr>
              <w:t xml:space="preserve">] </w:t>
            </w:r>
            <w:r w:rsidRPr="00417E46">
              <w:rPr>
                <w:i/>
                <w:lang w:val="zh-Hans"/>
              </w:rPr>
              <w:t>带宽平均值</w:t>
            </w:r>
            <w:r w:rsidRPr="00417E46">
              <w:rPr>
                <w:i/>
                <w:lang w:val="zh-Hans"/>
              </w:rPr>
              <w:t>[</w:t>
            </w:r>
            <w:r w:rsidRPr="00417E46">
              <w:rPr>
                <w:i/>
                <w:lang w:val="zh-Hans"/>
              </w:rPr>
              <w:t>千兆字节</w:t>
            </w:r>
            <w:r w:rsidRPr="00417E46">
              <w:rPr>
                <w:i/>
                <w:lang w:val="zh-Hans"/>
              </w:rPr>
              <w:t>/</w:t>
            </w:r>
            <w:r w:rsidRPr="00417E46">
              <w:rPr>
                <w:i/>
                <w:lang w:val="zh-Hans"/>
              </w:rPr>
              <w:t>秒</w:t>
            </w:r>
            <w:r w:rsidRPr="00417E46">
              <w:rPr>
                <w:i/>
                <w:lang w:val="zh-Hans"/>
              </w:rPr>
              <w:t xml:space="preserve">] </w:t>
            </w:r>
            <w:r w:rsidRPr="00417E46">
              <w:rPr>
                <w:i/>
                <w:lang w:val="zh-Hans"/>
              </w:rPr>
              <w:t>消息速率</w:t>
            </w:r>
            <w:r w:rsidRPr="00417E46">
              <w:rPr>
                <w:i/>
                <w:lang w:val="zh-Hans"/>
              </w:rPr>
              <w:t>[</w:t>
            </w:r>
            <w:r w:rsidRPr="00417E46">
              <w:rPr>
                <w:i/>
                <w:lang w:val="zh-Hans"/>
              </w:rPr>
              <w:t>兆平倍</w:t>
            </w:r>
            <w:r w:rsidRPr="00417E46">
              <w:rPr>
                <w:i/>
                <w:lang w:val="zh-Hans"/>
              </w:rPr>
              <w:t>]</w:t>
            </w:r>
          </w:p>
          <w:p w14:paraId="5066BAFF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 xml:space="preserve"> 16384      5000             97.54              97.53     0.744082</w:t>
            </w:r>
            <w:r w:rsidRPr="00417E46">
              <w:rPr>
                <w:i/>
                <w:lang w:val="zh-Hans"/>
              </w:rPr>
              <w:tab/>
            </w:r>
          </w:p>
          <w:p w14:paraId="5DE10BB0" w14:textId="1020AD92" w:rsidR="00417E46" w:rsidRDefault="00417E46" w:rsidP="00417E46">
            <w:pPr>
              <w:rPr>
                <w:rFonts w:ascii="Courier New" w:hAnsi="Courier New" w:cs="Courier New"/>
                <w:i/>
              </w:rPr>
            </w:pPr>
            <w:r w:rsidRPr="00417E46">
              <w:rPr>
                <w:i/>
                <w:lang w:val="zh-Hans"/>
              </w:rPr>
              <w:t>---------------------------------------------------------------------------------------</w:t>
            </w:r>
          </w:p>
        </w:tc>
      </w:tr>
    </w:tbl>
    <w:p w14:paraId="5D741C26" w14:textId="58D1FC98" w:rsidR="001943E9" w:rsidRDefault="00305F9C" w:rsidP="001943E9">
      <w:pPr>
        <w:spacing w:before="240" w:after="240"/>
        <w:ind w:left="720"/>
      </w:pPr>
      <w:r w:rsidRPr="00305F9C">
        <w:rPr>
          <w:lang w:val="zh-Hans"/>
        </w:rPr>
        <w:lastRenderedPageBreak/>
        <w:t>在</w:t>
      </w:r>
      <w:r w:rsidRPr="00305F9C">
        <w:rPr>
          <w:lang w:val="zh-Hans"/>
        </w:rPr>
        <w:t xml:space="preserve"> 250soc </w:t>
      </w:r>
      <w:proofErr w:type="spellStart"/>
      <w:r w:rsidRPr="00305F9C">
        <w:rPr>
          <w:lang w:val="zh-Hans"/>
        </w:rPr>
        <w:t>参考平台上</w:t>
      </w:r>
      <w:proofErr w:type="spellEnd"/>
      <w:r w:rsidRPr="00305F9C">
        <w:rPr>
          <w:lang w:val="zh-Hans"/>
        </w:rPr>
        <w:t>，</w:t>
      </w:r>
      <w:r w:rsidRPr="00305F9C">
        <w:rPr>
          <w:lang w:val="zh-Hans"/>
        </w:rPr>
        <w:t xml:space="preserve"> </w:t>
      </w:r>
      <w:r w:rsidR="001943E9">
        <w:rPr>
          <w:i/>
          <w:lang w:val="zh-Hans"/>
        </w:rPr>
        <w:t>ib_write_bw</w:t>
      </w:r>
      <w:r w:rsidR="001943E9">
        <w:rPr>
          <w:lang w:val="zh-Hans"/>
        </w:rPr>
        <w:t xml:space="preserve"> </w:t>
      </w:r>
      <w:proofErr w:type="spellStart"/>
      <w:r w:rsidR="001943E9">
        <w:rPr>
          <w:lang w:val="zh-Hans"/>
        </w:rPr>
        <w:t>应用程序作为服务器运行，如下所示</w:t>
      </w:r>
      <w:proofErr w:type="spellEnd"/>
      <w:r w:rsidR="001943E9">
        <w:rPr>
          <w:lang w:val="zh-Hans"/>
        </w:rPr>
        <w:t>：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943E9" w14:paraId="3195E15E" w14:textId="77777777" w:rsidTr="001943E9">
        <w:tc>
          <w:tcPr>
            <w:tcW w:w="8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768BC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* </w:t>
            </w:r>
            <w:r w:rsidRPr="00417E46">
              <w:rPr>
                <w:i/>
                <w:sz w:val="20"/>
                <w:lang w:val="zh-Hans" w:eastAsia="zh-CN"/>
              </w:rPr>
              <w:t>等待客户端连接</w:t>
            </w:r>
            <w:r w:rsidRPr="00417E46">
              <w:rPr>
                <w:i/>
                <w:sz w:val="20"/>
                <w:lang w:val="zh-Hans" w:eastAsia="zh-CN"/>
              </w:rPr>
              <w:t>... *</w:t>
            </w:r>
          </w:p>
          <w:p w14:paraId="6299A6F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>************************************</w:t>
            </w:r>
          </w:p>
          <w:p w14:paraId="3BA68A06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>---------------------------------------------------------------------------------------</w:t>
            </w:r>
          </w:p>
          <w:p w14:paraId="7F09E889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                   RDMA_Write </w:t>
            </w:r>
            <w:r w:rsidRPr="00417E46">
              <w:rPr>
                <w:i/>
                <w:sz w:val="20"/>
                <w:lang w:val="zh-Hans" w:eastAsia="zh-CN"/>
              </w:rPr>
              <w:t>体重测试</w:t>
            </w:r>
          </w:p>
          <w:p w14:paraId="3A2AC03D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双端口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关闭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xib_0</w:t>
            </w:r>
            <w:r w:rsidRPr="00417E46">
              <w:rPr>
                <w:i/>
                <w:sz w:val="20"/>
                <w:lang w:val="zh-Hans" w:eastAsia="zh-CN"/>
              </w:rPr>
              <w:tab/>
            </w:r>
          </w:p>
          <w:p w14:paraId="151DB05D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QPS </w:t>
            </w:r>
            <w:r w:rsidRPr="00417E46">
              <w:rPr>
                <w:i/>
                <w:sz w:val="20"/>
                <w:lang w:val="zh-Hans" w:eastAsia="zh-CN"/>
              </w:rPr>
              <w:t>数量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1 </w:t>
            </w:r>
            <w:r w:rsidRPr="00417E46">
              <w:rPr>
                <w:i/>
                <w:sz w:val="20"/>
                <w:lang w:val="zh-Hans" w:eastAsia="zh-CN"/>
              </w:rPr>
              <w:t>运输类型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IB</w:t>
            </w:r>
            <w:r w:rsidRPr="00417E46">
              <w:rPr>
                <w:i/>
                <w:sz w:val="20"/>
                <w:lang w:val="zh-Hans" w:eastAsia="zh-CN"/>
              </w:rPr>
              <w:tab/>
            </w:r>
          </w:p>
          <w:p w14:paraId="2F03AF36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proofErr w:type="spellStart"/>
            <w:r w:rsidRPr="00417E46">
              <w:rPr>
                <w:i/>
                <w:sz w:val="20"/>
                <w:lang w:val="zh-Hans"/>
              </w:rPr>
              <w:t>连接类型</w:t>
            </w:r>
            <w:proofErr w:type="spellEnd"/>
            <w:r w:rsidRPr="00417E46">
              <w:rPr>
                <w:i/>
                <w:sz w:val="20"/>
                <w:lang w:val="zh-Hans"/>
              </w:rPr>
              <w:t xml:space="preserve"> </w:t>
            </w:r>
            <w:r w:rsidRPr="00417E46">
              <w:rPr>
                <w:i/>
                <w:sz w:val="20"/>
                <w:lang w:val="zh-Hans"/>
              </w:rPr>
              <w:t>：</w:t>
            </w:r>
            <w:r w:rsidRPr="00417E46">
              <w:rPr>
                <w:i/>
                <w:sz w:val="20"/>
                <w:lang w:val="zh-Hans"/>
              </w:rPr>
              <w:t xml:space="preserve"> RCUsing SRQ </w:t>
            </w:r>
            <w:r w:rsidRPr="00417E46">
              <w:rPr>
                <w:i/>
                <w:sz w:val="20"/>
                <w:lang w:val="zh-Hans"/>
              </w:rPr>
              <w:t>：</w:t>
            </w:r>
            <w:r w:rsidRPr="00417E46">
              <w:rPr>
                <w:i/>
                <w:sz w:val="20"/>
                <w:lang w:val="zh-Hans"/>
              </w:rPr>
              <w:t xml:space="preserve"> OFF</w:t>
            </w:r>
            <w:r w:rsidRPr="00417E46">
              <w:rPr>
                <w:i/>
                <w:sz w:val="20"/>
                <w:lang w:val="zh-Hans"/>
              </w:rPr>
              <w:tab/>
            </w:r>
          </w:p>
          <w:p w14:paraId="3B6572C6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 xml:space="preserve">CQ </w:t>
            </w:r>
            <w:r w:rsidRPr="00417E46">
              <w:rPr>
                <w:i/>
                <w:sz w:val="20"/>
                <w:lang w:val="zh-Hans" w:eastAsia="zh-CN"/>
              </w:rPr>
              <w:t>审核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100</w:t>
            </w:r>
          </w:p>
          <w:p w14:paraId="3DF0ECB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交通</w:t>
            </w:r>
            <w:proofErr w:type="gramStart"/>
            <w:r w:rsidRPr="00417E46">
              <w:rPr>
                <w:i/>
                <w:sz w:val="20"/>
                <w:lang w:val="zh-Hans" w:eastAsia="zh-CN"/>
              </w:rPr>
              <w:t>总大学</w:t>
            </w:r>
            <w:proofErr w:type="gramEnd"/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4096[</w:t>
            </w:r>
            <w:r w:rsidRPr="00417E46">
              <w:rPr>
                <w:i/>
                <w:sz w:val="20"/>
                <w:lang w:val="zh-Hans" w:eastAsia="zh-CN"/>
              </w:rPr>
              <w:t>早</w:t>
            </w:r>
            <w:r w:rsidRPr="00417E46">
              <w:rPr>
                <w:i/>
                <w:sz w:val="20"/>
                <w:lang w:val="zh-Hans" w:eastAsia="zh-CN"/>
              </w:rPr>
              <w:t>]</w:t>
            </w:r>
          </w:p>
          <w:p w14:paraId="5EB54F8A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链路类型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以太网</w:t>
            </w:r>
          </w:p>
          <w:p w14:paraId="6CB94A08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GID</w:t>
            </w:r>
            <w:r w:rsidRPr="00417E46">
              <w:rPr>
                <w:i/>
                <w:sz w:val="20"/>
                <w:lang w:val="zh-Hans" w:eastAsia="zh-CN"/>
              </w:rPr>
              <w:t>指数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0</w:t>
            </w:r>
          </w:p>
          <w:p w14:paraId="1B59FA23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最大内联数据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0[B]</w:t>
            </w:r>
          </w:p>
          <w:p w14:paraId="65DDD379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rdma_cm QP </w:t>
            </w:r>
            <w:r w:rsidRPr="00417E46">
              <w:rPr>
                <w:i/>
                <w:sz w:val="20"/>
                <w:lang w:val="zh-Hans" w:eastAsia="zh-CN"/>
              </w:rPr>
              <w:t>：</w:t>
            </w: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CN"/>
              </w:rPr>
              <w:t>开</w:t>
            </w:r>
          </w:p>
          <w:p w14:paraId="0A06C318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CN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数据示例方法：</w:t>
            </w:r>
            <w:r w:rsidRPr="00417E46">
              <w:rPr>
                <w:i/>
                <w:sz w:val="20"/>
                <w:lang w:val="zh-Hans" w:eastAsia="zh-Hans"/>
              </w:rPr>
              <w:t>rdma_cm</w:t>
            </w:r>
          </w:p>
          <w:p w14:paraId="4077260B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>---------------------------------------------------------------------------------------</w:t>
            </w:r>
          </w:p>
          <w:p w14:paraId="35FB41EC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等待客户端</w:t>
            </w:r>
            <w:r w:rsidRPr="00417E46">
              <w:rPr>
                <w:i/>
                <w:sz w:val="20"/>
                <w:lang w:val="zh-Hans" w:eastAsia="zh-Hans"/>
              </w:rPr>
              <w:t xml:space="preserve">rdma_cm QP </w:t>
            </w:r>
            <w:r w:rsidRPr="00417E46">
              <w:rPr>
                <w:i/>
                <w:sz w:val="20"/>
                <w:lang w:val="zh-Hans" w:eastAsia="zh-Hans"/>
              </w:rPr>
              <w:t>连接</w:t>
            </w:r>
          </w:p>
          <w:p w14:paraId="031CD0FB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请使用</w:t>
            </w:r>
            <w:r w:rsidRPr="00417E46">
              <w:rPr>
                <w:i/>
                <w:sz w:val="20"/>
                <w:lang w:val="zh-Hans" w:eastAsia="zh-Hans"/>
              </w:rPr>
              <w:t xml:space="preserve"> IB/RoCE </w:t>
            </w:r>
            <w:r w:rsidRPr="00417E46">
              <w:rPr>
                <w:i/>
                <w:sz w:val="20"/>
                <w:lang w:val="zh-Hans" w:eastAsia="zh-Hans"/>
              </w:rPr>
              <w:t>接口</w:t>
            </w:r>
            <w:r w:rsidRPr="00417E46">
              <w:rPr>
                <w:i/>
                <w:sz w:val="20"/>
                <w:lang w:val="zh-Hans" w:eastAsia="zh-Hans"/>
              </w:rPr>
              <w:t xml:space="preserve"> IP </w:t>
            </w:r>
            <w:r w:rsidRPr="00417E46">
              <w:rPr>
                <w:i/>
                <w:sz w:val="20"/>
                <w:lang w:val="zh-Hans" w:eastAsia="zh-Hans"/>
              </w:rPr>
              <w:t>运行相同的命令</w:t>
            </w:r>
          </w:p>
          <w:p w14:paraId="0389E349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>---------------------------------------------------------------------------------------</w:t>
            </w:r>
          </w:p>
          <w:p w14:paraId="5BE1208A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本地地址：</w:t>
            </w:r>
            <w:r w:rsidRPr="00417E46">
              <w:rPr>
                <w:i/>
                <w:sz w:val="20"/>
                <w:lang w:val="zh-Hans" w:eastAsia="zh-Hans"/>
              </w:rPr>
              <w:t xml:space="preserve"> LID 0000 QPN 0x0003 PSN 0x270079</w:t>
            </w:r>
          </w:p>
          <w:p w14:paraId="66AA47BB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GID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255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255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192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168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01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250</w:t>
            </w:r>
          </w:p>
          <w:p w14:paraId="2D8EBA49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 w:eastAsia="zh-Hans"/>
              </w:rPr>
              <w:t xml:space="preserve"> </w:t>
            </w:r>
            <w:proofErr w:type="spellStart"/>
            <w:r w:rsidRPr="00417E46">
              <w:rPr>
                <w:i/>
                <w:sz w:val="20"/>
                <w:lang w:val="zh-Hans"/>
              </w:rPr>
              <w:t>远程地址</w:t>
            </w:r>
            <w:proofErr w:type="spellEnd"/>
            <w:r w:rsidRPr="00417E46">
              <w:rPr>
                <w:i/>
                <w:sz w:val="20"/>
                <w:lang w:val="zh-Hans"/>
              </w:rPr>
              <w:t>：</w:t>
            </w:r>
            <w:r w:rsidRPr="00417E46">
              <w:rPr>
                <w:i/>
                <w:sz w:val="20"/>
                <w:lang w:val="zh-Hans"/>
              </w:rPr>
              <w:t xml:space="preserve"> LID 0000 QPN 0x0136 PSN 0x96a362</w:t>
            </w:r>
          </w:p>
          <w:p w14:paraId="578D44D4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417E46">
              <w:rPr>
                <w:i/>
                <w:sz w:val="20"/>
                <w:lang w:val="zh-Hans"/>
              </w:rPr>
              <w:t xml:space="preserve"> </w:t>
            </w:r>
            <w:r w:rsidRPr="00417E46">
              <w:rPr>
                <w:i/>
                <w:sz w:val="20"/>
                <w:lang w:val="zh-Hans" w:eastAsia="zh-Hans"/>
              </w:rPr>
              <w:t>GID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 xml:space="preserve"> 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00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255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255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192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168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01</w:t>
            </w:r>
            <w:r w:rsidRPr="00417E46">
              <w:rPr>
                <w:i/>
                <w:sz w:val="20"/>
                <w:lang w:val="zh-Hans" w:eastAsia="zh-Hans"/>
              </w:rPr>
              <w:t>：</w:t>
            </w:r>
            <w:r w:rsidRPr="00417E46">
              <w:rPr>
                <w:i/>
                <w:sz w:val="20"/>
                <w:lang w:val="zh-Hans" w:eastAsia="zh-Hans"/>
              </w:rPr>
              <w:t>24</w:t>
            </w:r>
          </w:p>
          <w:p w14:paraId="61966FB3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/>
              </w:rPr>
              <w:t>---------------------------------------------------------------------------------------</w:t>
            </w:r>
          </w:p>
          <w:p w14:paraId="605189BA" w14:textId="00CF0B1A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/>
              </w:rPr>
              <w:t>#bytes #iterations</w:t>
            </w:r>
            <w:r w:rsidRPr="00417E46">
              <w:rPr>
                <w:i/>
                <w:sz w:val="20"/>
                <w:lang w:val="zh-Hans"/>
              </w:rPr>
              <w:t>带宽峰值</w:t>
            </w:r>
            <w:r w:rsidRPr="00417E46">
              <w:rPr>
                <w:i/>
                <w:sz w:val="20"/>
                <w:lang w:val="zh-Hans"/>
              </w:rPr>
              <w:t>[</w:t>
            </w:r>
            <w:r w:rsidRPr="00417E46">
              <w:rPr>
                <w:i/>
                <w:sz w:val="20"/>
                <w:lang w:val="zh-Hans"/>
              </w:rPr>
              <w:t>千兆字节</w:t>
            </w:r>
            <w:r w:rsidRPr="00417E46">
              <w:rPr>
                <w:i/>
                <w:sz w:val="20"/>
                <w:lang w:val="zh-Hans"/>
              </w:rPr>
              <w:t>/</w:t>
            </w:r>
            <w:r w:rsidRPr="00417E46">
              <w:rPr>
                <w:i/>
                <w:sz w:val="20"/>
                <w:lang w:val="zh-Hans"/>
              </w:rPr>
              <w:t>秒</w:t>
            </w:r>
            <w:r w:rsidRPr="00417E46">
              <w:rPr>
                <w:i/>
                <w:sz w:val="20"/>
                <w:lang w:val="zh-Hans"/>
              </w:rPr>
              <w:t xml:space="preserve">] </w:t>
            </w:r>
            <w:r w:rsidRPr="00417E46">
              <w:rPr>
                <w:i/>
                <w:sz w:val="20"/>
                <w:lang w:val="zh-Hans"/>
              </w:rPr>
              <w:t>带宽平均值</w:t>
            </w:r>
            <w:r w:rsidRPr="00417E46">
              <w:rPr>
                <w:i/>
                <w:sz w:val="20"/>
                <w:lang w:val="zh-Hans"/>
              </w:rPr>
              <w:t>[</w:t>
            </w:r>
            <w:r w:rsidRPr="00417E46">
              <w:rPr>
                <w:i/>
                <w:sz w:val="20"/>
                <w:lang w:val="zh-Hans"/>
              </w:rPr>
              <w:t>千兆字节</w:t>
            </w:r>
            <w:r w:rsidRPr="00417E46">
              <w:rPr>
                <w:i/>
                <w:sz w:val="20"/>
                <w:lang w:val="zh-Hans"/>
              </w:rPr>
              <w:t>/</w:t>
            </w:r>
            <w:r w:rsidRPr="00417E46">
              <w:rPr>
                <w:i/>
                <w:sz w:val="20"/>
                <w:lang w:val="zh-Hans"/>
              </w:rPr>
              <w:t>秒</w:t>
            </w:r>
            <w:r w:rsidRPr="00417E46">
              <w:rPr>
                <w:i/>
                <w:sz w:val="20"/>
                <w:lang w:val="zh-Hans"/>
              </w:rPr>
              <w:t xml:space="preserve">] </w:t>
            </w:r>
            <w:r w:rsidRPr="00417E46">
              <w:rPr>
                <w:i/>
                <w:sz w:val="20"/>
                <w:lang w:val="zh-Hans"/>
              </w:rPr>
              <w:t>消息速率</w:t>
            </w:r>
            <w:r w:rsidRPr="00417E46">
              <w:rPr>
                <w:i/>
                <w:sz w:val="20"/>
                <w:lang w:val="zh-Hans"/>
              </w:rPr>
              <w:t>[</w:t>
            </w:r>
            <w:r w:rsidRPr="00417E46">
              <w:rPr>
                <w:i/>
                <w:sz w:val="20"/>
                <w:lang w:val="zh-Hans"/>
              </w:rPr>
              <w:t>兆平倍</w:t>
            </w:r>
            <w:r w:rsidRPr="00417E46">
              <w:rPr>
                <w:i/>
                <w:sz w:val="20"/>
                <w:lang w:val="zh-Hans"/>
              </w:rPr>
              <w:t>]</w:t>
            </w:r>
          </w:p>
          <w:p w14:paraId="331D8FF2" w14:textId="77777777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/>
              </w:rPr>
              <w:t xml:space="preserve"> 16384      5000             97.54              97.53     0.744082</w:t>
            </w:r>
            <w:r w:rsidRPr="00417E46">
              <w:rPr>
                <w:i/>
                <w:sz w:val="20"/>
                <w:lang w:val="zh-Hans"/>
              </w:rPr>
              <w:tab/>
            </w:r>
          </w:p>
          <w:p w14:paraId="4A68CD39" w14:textId="1A564053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  <w:r w:rsidRPr="00417E46">
              <w:rPr>
                <w:i/>
                <w:sz w:val="20"/>
                <w:lang w:val="zh-Hans"/>
              </w:rPr>
              <w:t>---------------------------------------------------------------------------------------</w:t>
            </w:r>
          </w:p>
        </w:tc>
      </w:tr>
    </w:tbl>
    <w:p w14:paraId="5DF3AEEF" w14:textId="77777777" w:rsidR="001943E9" w:rsidRDefault="001943E9" w:rsidP="001943E9">
      <w:pPr>
        <w:spacing w:before="240" w:after="240"/>
        <w:ind w:left="720"/>
      </w:pPr>
      <w:r>
        <w:rPr>
          <w:lang w:val="zh-Hans"/>
        </w:rPr>
        <w:t>此测试将生成从客户端（</w:t>
      </w:r>
      <w:r>
        <w:rPr>
          <w:lang w:val="zh-Hans"/>
        </w:rPr>
        <w:t xml:space="preserve">x86 </w:t>
      </w:r>
      <w:r>
        <w:rPr>
          <w:lang w:val="zh-Hans"/>
        </w:rPr>
        <w:t>计算机）到</w:t>
      </w:r>
      <w:r>
        <w:rPr>
          <w:lang w:val="zh-Hans"/>
        </w:rPr>
        <w:t xml:space="preserve"> ERNIC IP </w:t>
      </w:r>
      <w:r>
        <w:rPr>
          <w:lang w:val="zh-Hans"/>
        </w:rPr>
        <w:t>的</w:t>
      </w:r>
      <w:r>
        <w:rPr>
          <w:lang w:val="zh-Hans"/>
        </w:rPr>
        <w:t xml:space="preserve"> RDMA WRITE </w:t>
      </w:r>
      <w:r>
        <w:rPr>
          <w:lang w:val="zh-Hans"/>
        </w:rPr>
        <w:t>事务，以便测量</w:t>
      </w:r>
      <w:r>
        <w:rPr>
          <w:lang w:val="zh-Hans"/>
        </w:rPr>
        <w:t xml:space="preserve"> ERNIC IP </w:t>
      </w:r>
      <w:r>
        <w:rPr>
          <w:i/>
          <w:lang w:val="zh-Hans"/>
        </w:rPr>
        <w:t>传入的</w:t>
      </w:r>
      <w:r>
        <w:rPr>
          <w:i/>
          <w:lang w:val="zh-Hans"/>
        </w:rPr>
        <w:t xml:space="preserve"> RDMA </w:t>
      </w:r>
      <w:r>
        <w:rPr>
          <w:i/>
          <w:lang w:val="zh-Hans"/>
        </w:rPr>
        <w:t>写入</w:t>
      </w:r>
      <w:r>
        <w:rPr>
          <w:i/>
          <w:lang w:val="zh-Hans"/>
        </w:rPr>
        <w:t xml:space="preserve"> </w:t>
      </w:r>
      <w:r>
        <w:rPr>
          <w:lang w:val="zh-Hans"/>
        </w:rPr>
        <w:t>带宽</w:t>
      </w:r>
    </w:p>
    <w:p w14:paraId="688AF438" w14:textId="77777777" w:rsidR="001943E9" w:rsidRDefault="001943E9" w:rsidP="001943E9">
      <w:pPr>
        <w:spacing w:after="240"/>
        <w:ind w:left="720"/>
        <w:rPr>
          <w:lang w:eastAsia="zh-CN"/>
        </w:rPr>
      </w:pPr>
      <w:r>
        <w:rPr>
          <w:lang w:val="zh-Hans" w:eastAsia="zh-CN"/>
        </w:rPr>
        <w:t>要测量传出</w:t>
      </w:r>
      <w:r>
        <w:rPr>
          <w:lang w:val="zh-Hans" w:eastAsia="zh-CN"/>
        </w:rPr>
        <w:t xml:space="preserve"> RDMA </w:t>
      </w:r>
      <w:r>
        <w:rPr>
          <w:lang w:val="zh-Hans" w:eastAsia="zh-CN"/>
        </w:rPr>
        <w:t>写入带宽，请将</w:t>
      </w:r>
      <w:r>
        <w:rPr>
          <w:lang w:val="zh-Hans" w:eastAsia="zh-CN"/>
        </w:rPr>
        <w:t xml:space="preserve"> </w:t>
      </w:r>
      <w:r>
        <w:rPr>
          <w:i/>
          <w:sz w:val="20"/>
          <w:lang w:val="zh-Hans" w:eastAsia="zh-CN"/>
        </w:rPr>
        <w:t>ib_write_bw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应用程序作为远程主机（</w:t>
      </w:r>
      <w:r>
        <w:rPr>
          <w:lang w:val="zh-Hans" w:eastAsia="zh-CN"/>
        </w:rPr>
        <w:t xml:space="preserve">x86 </w:t>
      </w:r>
      <w:r>
        <w:rPr>
          <w:lang w:val="zh-Hans" w:eastAsia="zh-CN"/>
        </w:rPr>
        <w:t>服务器）上的服务器运行</w:t>
      </w:r>
      <w:r>
        <w:rPr>
          <w:lang w:val="zh-Hans" w:eastAsia="zh-CN"/>
        </w:rPr>
        <w:t xml:space="preserve"> 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943E9" w14:paraId="515C69D0" w14:textId="77777777" w:rsidTr="001943E9">
        <w:tc>
          <w:tcPr>
            <w:tcW w:w="9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E9AD" w14:textId="77777777" w:rsidR="001943E9" w:rsidRDefault="001943E9">
            <w:r>
              <w:rPr>
                <w:i/>
                <w:sz w:val="20"/>
                <w:lang w:val="zh-Hans"/>
              </w:rPr>
              <w:lastRenderedPageBreak/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/home/perftest# ./ib_write_bw -z -R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 xml:space="preserve">dont_xchg_versions -s 4M &lt;-d mlx5_0/1&gt; </w:t>
            </w:r>
          </w:p>
        </w:tc>
      </w:tr>
    </w:tbl>
    <w:p w14:paraId="615433D7" w14:textId="206ECC35" w:rsidR="001943E9" w:rsidRDefault="001943E9" w:rsidP="001943E9">
      <w:pPr>
        <w:spacing w:before="240" w:after="240"/>
        <w:ind w:left="720"/>
      </w:pPr>
      <w:r>
        <w:rPr>
          <w:i/>
          <w:sz w:val="20"/>
          <w:lang w:val="zh-Hans"/>
        </w:rPr>
        <w:t>在</w:t>
      </w:r>
      <w:r w:rsidR="007B78C6" w:rsidRPr="007B78C6">
        <w:rPr>
          <w:lang w:val="zh-Hans"/>
        </w:rPr>
        <w:t xml:space="preserve"> 250soc </w:t>
      </w:r>
      <w:proofErr w:type="spellStart"/>
      <w:r w:rsidR="007B78C6" w:rsidRPr="007B78C6">
        <w:rPr>
          <w:lang w:val="zh-Hans"/>
        </w:rPr>
        <w:t>平台上以客户端身份运行</w:t>
      </w:r>
      <w:proofErr w:type="spellEnd"/>
      <w:r w:rsidR="007B78C6" w:rsidRPr="007B78C6">
        <w:rPr>
          <w:lang w:val="zh-Hans"/>
        </w:rPr>
        <w:t>ib_write_bw</w:t>
      </w:r>
      <w:proofErr w:type="spellStart"/>
      <w:r w:rsidR="007B78C6" w:rsidRPr="007B78C6">
        <w:rPr>
          <w:lang w:val="zh-Hans"/>
        </w:rPr>
        <w:t>应用程序</w:t>
      </w:r>
      <w:proofErr w:type="spellEnd"/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943E9" w14:paraId="50B900F8" w14:textId="77777777" w:rsidTr="001943E9">
        <w:tc>
          <w:tcPr>
            <w:tcW w:w="9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5B2CB" w14:textId="51B08641" w:rsidR="001943E9" w:rsidRDefault="001943E9"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ib_write_bw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z -R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 xml:space="preserve">dont_xchg_versions &lt;server-ip&gt; -s 4M </w:t>
            </w:r>
          </w:p>
        </w:tc>
      </w:tr>
    </w:tbl>
    <w:p w14:paraId="6467013C" w14:textId="77777777" w:rsidR="001943E9" w:rsidRDefault="001943E9" w:rsidP="001943E9">
      <w:pPr>
        <w:ind w:left="720"/>
      </w:pPr>
    </w:p>
    <w:p w14:paraId="4C60DFE3" w14:textId="5EA73E26" w:rsidR="00BF7D9B" w:rsidRDefault="00BF03C1" w:rsidP="001943E9">
      <w:pPr>
        <w:pStyle w:val="4"/>
      </w:pPr>
      <w:r>
        <w:rPr>
          <w:lang w:val="zh-Hans"/>
        </w:rPr>
        <w:t xml:space="preserve"> RDMA </w:t>
      </w:r>
      <w:r w:rsidR="00BF7D9B">
        <w:rPr>
          <w:lang w:val="zh-Hans"/>
        </w:rPr>
        <w:t>发送带宽</w:t>
      </w:r>
    </w:p>
    <w:p w14:paraId="37A8D48D" w14:textId="77777777" w:rsidR="00FE5043" w:rsidRDefault="00FE5043" w:rsidP="00FE5043">
      <w:pPr>
        <w:spacing w:before="240"/>
        <w:ind w:left="720"/>
      </w:pPr>
      <w:r>
        <w:rPr>
          <w:lang w:val="zh-Hans"/>
        </w:rPr>
        <w:t>RDMA SEND</w:t>
      </w:r>
      <w:proofErr w:type="spellStart"/>
      <w:r>
        <w:rPr>
          <w:lang w:val="zh-Hans"/>
        </w:rPr>
        <w:t>带宽是使用</w:t>
      </w:r>
      <w:proofErr w:type="spellEnd"/>
      <w:r>
        <w:rPr>
          <w:lang w:val="zh-Hans"/>
        </w:rPr>
        <w:t xml:space="preserve"> </w:t>
      </w:r>
      <w:r>
        <w:rPr>
          <w:i/>
          <w:sz w:val="20"/>
          <w:lang w:val="zh-Hans"/>
        </w:rPr>
        <w:t>ib_send_bw</w:t>
      </w:r>
      <w:r>
        <w:rPr>
          <w:lang w:val="zh-Hans"/>
        </w:rPr>
        <w:t xml:space="preserve"> </w:t>
      </w:r>
      <w:proofErr w:type="spellStart"/>
      <w:r>
        <w:rPr>
          <w:lang w:val="zh-Hans"/>
        </w:rPr>
        <w:t>应用程序测量的</w:t>
      </w:r>
      <w:proofErr w:type="spellEnd"/>
      <w:r>
        <w:rPr>
          <w:lang w:val="zh-Hans"/>
        </w:rPr>
        <w:t>。</w:t>
      </w:r>
      <w:r>
        <w:rPr>
          <w:lang w:val="zh-Hans"/>
        </w:rPr>
        <w:t xml:space="preserve"> </w:t>
      </w:r>
    </w:p>
    <w:p w14:paraId="62EEE6EF" w14:textId="77777777" w:rsidR="00FE5043" w:rsidRDefault="00FE5043" w:rsidP="00FE5043">
      <w:pPr>
        <w:spacing w:after="240"/>
        <w:ind w:left="720"/>
      </w:pPr>
      <w:r>
        <w:rPr>
          <w:lang w:val="zh-Hans"/>
        </w:rPr>
        <w:t xml:space="preserve"> </w:t>
      </w:r>
      <w:proofErr w:type="spellStart"/>
      <w:r>
        <w:rPr>
          <w:lang w:val="zh-Hans"/>
        </w:rPr>
        <w:t>在客户端模式下在</w:t>
      </w:r>
      <w:proofErr w:type="spellEnd"/>
      <w:r>
        <w:rPr>
          <w:lang w:val="zh-Hans"/>
        </w:rPr>
        <w:t xml:space="preserve"> x86 </w:t>
      </w:r>
      <w:proofErr w:type="spellStart"/>
      <w:r>
        <w:rPr>
          <w:lang w:val="zh-Hans"/>
        </w:rPr>
        <w:t>计算机上运行</w:t>
      </w:r>
      <w:proofErr w:type="spellEnd"/>
      <w:r>
        <w:rPr>
          <w:i/>
          <w:sz w:val="20"/>
          <w:lang w:val="zh-Hans"/>
        </w:rPr>
        <w:t>ib_send_bw</w:t>
      </w:r>
      <w:proofErr w:type="spellStart"/>
      <w:r>
        <w:rPr>
          <w:lang w:val="zh-Hans"/>
        </w:rPr>
        <w:t>应用程序</w:t>
      </w:r>
      <w:proofErr w:type="spellEnd"/>
    </w:p>
    <w:tbl>
      <w:tblPr>
        <w:tblStyle w:val="a7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E5043" w14:paraId="5E286FA4" w14:textId="77777777" w:rsidTr="00FE5043">
        <w:trPr>
          <w:trHeight w:val="476"/>
        </w:trPr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B3F2C" w14:textId="77777777" w:rsidR="00FE5043" w:rsidRDefault="00FE5043">
            <w:pPr>
              <w:pStyle w:val="af"/>
              <w:ind w:left="0"/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/home/perftest# ./ib_send_bw -z -R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dont_xchg_versions 192.168.1.1 -s 16K -d mlx5_0</w:t>
            </w:r>
          </w:p>
          <w:p w14:paraId="5E987320" w14:textId="77777777" w:rsid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</w:rPr>
            </w:pPr>
          </w:p>
          <w:p w14:paraId="4E11BFB7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>---------------------------------------------------------------------------------------</w:t>
            </w:r>
          </w:p>
          <w:p w14:paraId="19F4BEE7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                   </w:t>
            </w:r>
            <w:r w:rsidRPr="00C65FC0">
              <w:rPr>
                <w:i/>
                <w:sz w:val="20"/>
                <w:lang w:val="zh-Hans" w:eastAsia="zh-CN"/>
              </w:rPr>
              <w:t>发送</w:t>
            </w:r>
            <w:r w:rsidRPr="00C65FC0">
              <w:rPr>
                <w:i/>
                <w:sz w:val="20"/>
                <w:lang w:val="zh-Hans" w:eastAsia="zh-CN"/>
              </w:rPr>
              <w:t xml:space="preserve"> BW </w:t>
            </w:r>
            <w:r w:rsidRPr="00C65FC0">
              <w:rPr>
                <w:i/>
                <w:sz w:val="20"/>
                <w:lang w:val="zh-Hans" w:eastAsia="zh-CN"/>
              </w:rPr>
              <w:t>测试</w:t>
            </w:r>
          </w:p>
          <w:p w14:paraId="5D4C5B37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双端口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关闭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mlx5_0</w:t>
            </w:r>
            <w:r w:rsidRPr="00C65FC0">
              <w:rPr>
                <w:i/>
                <w:sz w:val="20"/>
                <w:lang w:val="zh-Hans" w:eastAsia="zh-CN"/>
              </w:rPr>
              <w:tab/>
            </w:r>
          </w:p>
          <w:p w14:paraId="555428C4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QPS </w:t>
            </w:r>
            <w:r w:rsidRPr="00C65FC0">
              <w:rPr>
                <w:i/>
                <w:sz w:val="20"/>
                <w:lang w:val="zh-Hans" w:eastAsia="zh-CN"/>
              </w:rPr>
              <w:t>数量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1 </w:t>
            </w:r>
            <w:r w:rsidRPr="00C65FC0">
              <w:rPr>
                <w:i/>
                <w:sz w:val="20"/>
                <w:lang w:val="zh-Hans" w:eastAsia="zh-CN"/>
              </w:rPr>
              <w:t>运输类型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IB</w:t>
            </w:r>
            <w:r w:rsidRPr="00C65FC0">
              <w:rPr>
                <w:i/>
                <w:sz w:val="20"/>
                <w:lang w:val="zh-Hans" w:eastAsia="zh-CN"/>
              </w:rPr>
              <w:tab/>
            </w:r>
          </w:p>
          <w:p w14:paraId="18ACD49A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proofErr w:type="spellStart"/>
            <w:r w:rsidRPr="00C65FC0">
              <w:rPr>
                <w:i/>
                <w:sz w:val="20"/>
                <w:lang w:val="zh-Hans"/>
              </w:rPr>
              <w:t>连接类型</w:t>
            </w:r>
            <w:proofErr w:type="spellEnd"/>
            <w:r w:rsidRPr="00C65FC0">
              <w:rPr>
                <w:i/>
                <w:sz w:val="20"/>
                <w:lang w:val="zh-Hans"/>
              </w:rPr>
              <w:t xml:space="preserve"> </w:t>
            </w:r>
            <w:r w:rsidRPr="00C65FC0">
              <w:rPr>
                <w:i/>
                <w:sz w:val="20"/>
                <w:lang w:val="zh-Hans"/>
              </w:rPr>
              <w:t>：</w:t>
            </w:r>
            <w:r w:rsidRPr="00C65FC0">
              <w:rPr>
                <w:i/>
                <w:sz w:val="20"/>
                <w:lang w:val="zh-Hans"/>
              </w:rPr>
              <w:t xml:space="preserve"> RCUsing SRQ </w:t>
            </w:r>
            <w:r w:rsidRPr="00C65FC0">
              <w:rPr>
                <w:i/>
                <w:sz w:val="20"/>
                <w:lang w:val="zh-Hans"/>
              </w:rPr>
              <w:t>：</w:t>
            </w:r>
            <w:r w:rsidRPr="00C65FC0">
              <w:rPr>
                <w:i/>
                <w:sz w:val="20"/>
                <w:lang w:val="zh-Hans"/>
              </w:rPr>
              <w:t xml:space="preserve"> OFF</w:t>
            </w:r>
            <w:r w:rsidRPr="00C65FC0">
              <w:rPr>
                <w:i/>
                <w:sz w:val="20"/>
                <w:lang w:val="zh-Hans"/>
              </w:rPr>
              <w:tab/>
            </w:r>
          </w:p>
          <w:p w14:paraId="3964D2EA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深度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128</w:t>
            </w:r>
          </w:p>
          <w:p w14:paraId="6BFC32F9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CQ </w:t>
            </w:r>
            <w:r w:rsidRPr="00C65FC0">
              <w:rPr>
                <w:i/>
                <w:sz w:val="20"/>
                <w:lang w:val="zh-Hans" w:eastAsia="zh-CN"/>
              </w:rPr>
              <w:t>审核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100</w:t>
            </w:r>
          </w:p>
          <w:p w14:paraId="453C5DBD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交通</w:t>
            </w:r>
            <w:proofErr w:type="gramStart"/>
            <w:r w:rsidRPr="00C65FC0">
              <w:rPr>
                <w:i/>
                <w:sz w:val="20"/>
                <w:lang w:val="zh-Hans" w:eastAsia="zh-CN"/>
              </w:rPr>
              <w:t>总大学</w:t>
            </w:r>
            <w:proofErr w:type="gramEnd"/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4096[</w:t>
            </w:r>
            <w:r w:rsidRPr="00C65FC0">
              <w:rPr>
                <w:i/>
                <w:sz w:val="20"/>
                <w:lang w:val="zh-Hans" w:eastAsia="zh-CN"/>
              </w:rPr>
              <w:t>早</w:t>
            </w:r>
            <w:r w:rsidRPr="00C65FC0">
              <w:rPr>
                <w:i/>
                <w:sz w:val="20"/>
                <w:lang w:val="zh-Hans" w:eastAsia="zh-CN"/>
              </w:rPr>
              <w:t>]</w:t>
            </w:r>
          </w:p>
          <w:p w14:paraId="37E4E910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链路类型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以太网</w:t>
            </w:r>
          </w:p>
          <w:p w14:paraId="63CDD6A3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GID</w:t>
            </w:r>
            <w:r w:rsidRPr="00C65FC0">
              <w:rPr>
                <w:i/>
                <w:sz w:val="20"/>
                <w:lang w:val="zh-Hans" w:eastAsia="zh-CN"/>
              </w:rPr>
              <w:t>指数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0</w:t>
            </w:r>
          </w:p>
          <w:p w14:paraId="6AB02485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最大内联数据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0[B]</w:t>
            </w:r>
          </w:p>
          <w:p w14:paraId="02760572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rdma_cm QP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开</w:t>
            </w:r>
          </w:p>
          <w:p w14:paraId="04BB94F3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>数据示例方法：</w:t>
            </w:r>
            <w:r w:rsidRPr="00C65FC0">
              <w:rPr>
                <w:i/>
                <w:sz w:val="20"/>
                <w:lang w:val="zh-Hans" w:eastAsia="zh-Hans"/>
              </w:rPr>
              <w:t>rdma_cm</w:t>
            </w:r>
          </w:p>
          <w:p w14:paraId="2B4DDA0A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>---------------------------------------------------------------------------------------</w:t>
            </w:r>
          </w:p>
          <w:p w14:paraId="64B27F19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>本地地址：</w:t>
            </w:r>
            <w:r w:rsidRPr="00C65FC0">
              <w:rPr>
                <w:i/>
                <w:sz w:val="20"/>
                <w:lang w:val="zh-Hans" w:eastAsia="zh-Hans"/>
              </w:rPr>
              <w:t xml:space="preserve"> LID 0000 QPN 0x014a PSN 0xb9b55c</w:t>
            </w:r>
          </w:p>
          <w:p w14:paraId="2EC2CBFF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GID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 xml:space="preserve"> 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255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255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192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168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01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24</w:t>
            </w:r>
          </w:p>
          <w:p w14:paraId="0218B2A2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>远程地址：</w:t>
            </w:r>
            <w:r w:rsidRPr="00C65FC0">
              <w:rPr>
                <w:i/>
                <w:sz w:val="20"/>
                <w:lang w:val="zh-Hans" w:eastAsia="zh-Hans"/>
              </w:rPr>
              <w:t xml:space="preserve"> LID 0000 QPN 0x0003 PSN 0x124575</w:t>
            </w:r>
          </w:p>
          <w:p w14:paraId="08899EC9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GID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255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255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192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168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01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250</w:t>
            </w:r>
          </w:p>
          <w:p w14:paraId="229D45C3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/>
              </w:rPr>
              <w:t>---------------------------------------------------------------------------------------</w:t>
            </w:r>
          </w:p>
          <w:p w14:paraId="068A11EA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/>
              </w:rPr>
              <w:t xml:space="preserve"> #bytes #iterations</w:t>
            </w:r>
            <w:r w:rsidRPr="00C65FC0">
              <w:rPr>
                <w:i/>
                <w:sz w:val="20"/>
                <w:lang w:val="zh-Hans"/>
              </w:rPr>
              <w:t>带宽峰值</w:t>
            </w:r>
            <w:r w:rsidRPr="00C65FC0">
              <w:rPr>
                <w:i/>
                <w:sz w:val="20"/>
                <w:lang w:val="zh-Hans"/>
              </w:rPr>
              <w:t>[</w:t>
            </w:r>
            <w:r w:rsidRPr="00C65FC0">
              <w:rPr>
                <w:i/>
                <w:sz w:val="20"/>
                <w:lang w:val="zh-Hans"/>
              </w:rPr>
              <w:t>千兆字节</w:t>
            </w:r>
            <w:r w:rsidRPr="00C65FC0">
              <w:rPr>
                <w:i/>
                <w:sz w:val="20"/>
                <w:lang w:val="zh-Hans"/>
              </w:rPr>
              <w:t>/</w:t>
            </w:r>
            <w:r w:rsidRPr="00C65FC0">
              <w:rPr>
                <w:i/>
                <w:sz w:val="20"/>
                <w:lang w:val="zh-Hans"/>
              </w:rPr>
              <w:t>秒</w:t>
            </w:r>
            <w:r w:rsidRPr="00C65FC0">
              <w:rPr>
                <w:i/>
                <w:sz w:val="20"/>
                <w:lang w:val="zh-Hans"/>
              </w:rPr>
              <w:t xml:space="preserve">] </w:t>
            </w:r>
            <w:r w:rsidRPr="00C65FC0">
              <w:rPr>
                <w:i/>
                <w:sz w:val="20"/>
                <w:lang w:val="zh-Hans"/>
              </w:rPr>
              <w:t>带宽平均值</w:t>
            </w:r>
            <w:r w:rsidRPr="00C65FC0">
              <w:rPr>
                <w:i/>
                <w:sz w:val="20"/>
                <w:lang w:val="zh-Hans"/>
              </w:rPr>
              <w:t>[</w:t>
            </w:r>
            <w:r w:rsidRPr="00C65FC0">
              <w:rPr>
                <w:i/>
                <w:sz w:val="20"/>
                <w:lang w:val="zh-Hans"/>
              </w:rPr>
              <w:t>千兆字节</w:t>
            </w:r>
            <w:r w:rsidRPr="00C65FC0">
              <w:rPr>
                <w:i/>
                <w:sz w:val="20"/>
                <w:lang w:val="zh-Hans"/>
              </w:rPr>
              <w:t>/</w:t>
            </w:r>
            <w:r w:rsidRPr="00C65FC0">
              <w:rPr>
                <w:i/>
                <w:sz w:val="20"/>
                <w:lang w:val="zh-Hans"/>
              </w:rPr>
              <w:t>秒</w:t>
            </w:r>
            <w:r w:rsidRPr="00C65FC0">
              <w:rPr>
                <w:i/>
                <w:sz w:val="20"/>
                <w:lang w:val="zh-Hans"/>
              </w:rPr>
              <w:t xml:space="preserve">] </w:t>
            </w:r>
            <w:r w:rsidRPr="00C65FC0">
              <w:rPr>
                <w:i/>
                <w:sz w:val="20"/>
                <w:lang w:val="zh-Hans"/>
              </w:rPr>
              <w:t>消息速率</w:t>
            </w:r>
            <w:r w:rsidRPr="00C65FC0">
              <w:rPr>
                <w:i/>
                <w:sz w:val="20"/>
                <w:lang w:val="zh-Hans"/>
              </w:rPr>
              <w:t>[</w:t>
            </w:r>
            <w:r w:rsidRPr="00C65FC0">
              <w:rPr>
                <w:i/>
                <w:sz w:val="20"/>
                <w:lang w:val="zh-Hans"/>
              </w:rPr>
              <w:t>兆平倍</w:t>
            </w:r>
            <w:r w:rsidRPr="00C65FC0">
              <w:rPr>
                <w:i/>
                <w:sz w:val="20"/>
                <w:lang w:val="zh-Hans"/>
              </w:rPr>
              <w:t>]</w:t>
            </w:r>
          </w:p>
          <w:p w14:paraId="79DDFE8E" w14:textId="77777777" w:rsidR="00C65FC0" w:rsidRPr="00C65FC0" w:rsidRDefault="00C65FC0" w:rsidP="00C65FC0">
            <w:pPr>
              <w:pStyle w:val="af"/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/>
              </w:rPr>
              <w:t xml:space="preserve"> 16384      1000             93.56              92.85     0.708404</w:t>
            </w:r>
            <w:r w:rsidRPr="00C65FC0">
              <w:rPr>
                <w:i/>
                <w:sz w:val="20"/>
                <w:lang w:val="zh-Hans"/>
              </w:rPr>
              <w:tab/>
            </w:r>
          </w:p>
          <w:p w14:paraId="021E4422" w14:textId="547B8D27" w:rsidR="00417E46" w:rsidRDefault="00C65FC0" w:rsidP="00C65FC0">
            <w:pPr>
              <w:pStyle w:val="af"/>
              <w:ind w:left="0"/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/>
              </w:rPr>
              <w:t>---------------------------------------------------------------------------------------</w:t>
            </w:r>
          </w:p>
        </w:tc>
      </w:tr>
    </w:tbl>
    <w:p w14:paraId="504FD5A0" w14:textId="3950A436" w:rsidR="00FE5043" w:rsidRDefault="00FE5043" w:rsidP="00FE5043">
      <w:pPr>
        <w:spacing w:before="240" w:after="240"/>
      </w:pPr>
      <w:r>
        <w:rPr>
          <w:lang w:val="zh-Hans"/>
        </w:rPr>
        <w:tab/>
      </w:r>
      <w:r w:rsidR="001F2FA6" w:rsidRPr="001F2FA6">
        <w:rPr>
          <w:lang w:val="zh-Hans"/>
        </w:rPr>
        <w:t xml:space="preserve"> </w:t>
      </w:r>
      <w:proofErr w:type="spellStart"/>
      <w:r w:rsidR="001F2FA6" w:rsidRPr="001F2FA6">
        <w:rPr>
          <w:lang w:val="zh-Hans"/>
        </w:rPr>
        <w:t>以服务器模式在</w:t>
      </w:r>
      <w:proofErr w:type="spellEnd"/>
      <w:r w:rsidR="001F2FA6" w:rsidRPr="001F2FA6">
        <w:rPr>
          <w:lang w:val="zh-Hans"/>
        </w:rPr>
        <w:t xml:space="preserve"> 250soc </w:t>
      </w:r>
      <w:proofErr w:type="spellStart"/>
      <w:r w:rsidR="001F2FA6" w:rsidRPr="001F2FA6">
        <w:rPr>
          <w:lang w:val="zh-Hans"/>
        </w:rPr>
        <w:t>平台上运行</w:t>
      </w:r>
      <w:proofErr w:type="spellEnd"/>
      <w:r>
        <w:rPr>
          <w:i/>
          <w:sz w:val="20"/>
          <w:lang w:val="zh-Hans"/>
        </w:rPr>
        <w:t>ib_send_bw</w:t>
      </w:r>
      <w:proofErr w:type="spellStart"/>
      <w:r>
        <w:rPr>
          <w:lang w:val="zh-Hans"/>
        </w:rPr>
        <w:t>应用程序</w:t>
      </w:r>
      <w:proofErr w:type="spellEnd"/>
    </w:p>
    <w:tbl>
      <w:tblPr>
        <w:tblStyle w:val="a7"/>
        <w:tblW w:w="8583" w:type="dxa"/>
        <w:tblInd w:w="862" w:type="dxa"/>
        <w:tblLook w:val="04A0" w:firstRow="1" w:lastRow="0" w:firstColumn="1" w:lastColumn="0" w:noHBand="0" w:noVBand="1"/>
      </w:tblPr>
      <w:tblGrid>
        <w:gridCol w:w="8583"/>
      </w:tblGrid>
      <w:tr w:rsidR="00FE5043" w14:paraId="57A0273D" w14:textId="77777777" w:rsidTr="00FE5043"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4546D" w14:textId="77777777" w:rsidR="00417E46" w:rsidRDefault="00FE504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ib_send_bw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z -R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 xml:space="preserve">dont_xchg_versions -s 16K </w:t>
            </w:r>
          </w:p>
          <w:p w14:paraId="682C0D2F" w14:textId="6D9CC173" w:rsidR="00417E46" w:rsidRDefault="00417E46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1C7F6033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* </w:t>
            </w:r>
            <w:r w:rsidRPr="00C65FC0">
              <w:rPr>
                <w:i/>
                <w:sz w:val="20"/>
                <w:lang w:val="zh-Hans" w:eastAsia="zh-CN"/>
              </w:rPr>
              <w:t>等待客户端连接</w:t>
            </w:r>
            <w:r w:rsidRPr="00C65FC0">
              <w:rPr>
                <w:i/>
                <w:sz w:val="20"/>
                <w:lang w:val="zh-Hans" w:eastAsia="zh-CN"/>
              </w:rPr>
              <w:t>... *</w:t>
            </w:r>
          </w:p>
          <w:p w14:paraId="5D9A3A19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>************************************</w:t>
            </w:r>
          </w:p>
          <w:p w14:paraId="00B3CC6B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</w:p>
          <w:p w14:paraId="0CB5D79A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>---------------------------------------------------------------------------------------</w:t>
            </w:r>
          </w:p>
          <w:p w14:paraId="371CE14D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lastRenderedPageBreak/>
              <w:t xml:space="preserve">                    </w:t>
            </w:r>
            <w:r w:rsidRPr="00C65FC0">
              <w:rPr>
                <w:i/>
                <w:sz w:val="20"/>
                <w:lang w:val="zh-Hans" w:eastAsia="zh-CN"/>
              </w:rPr>
              <w:t>发送</w:t>
            </w:r>
            <w:r w:rsidRPr="00C65FC0">
              <w:rPr>
                <w:i/>
                <w:sz w:val="20"/>
                <w:lang w:val="zh-Hans" w:eastAsia="zh-CN"/>
              </w:rPr>
              <w:t xml:space="preserve"> BW </w:t>
            </w:r>
            <w:r w:rsidRPr="00C65FC0">
              <w:rPr>
                <w:i/>
                <w:sz w:val="20"/>
                <w:lang w:val="zh-Hans" w:eastAsia="zh-CN"/>
              </w:rPr>
              <w:t>测试</w:t>
            </w:r>
          </w:p>
          <w:p w14:paraId="69FC0858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双端口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关闭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xib_0</w:t>
            </w:r>
            <w:r w:rsidRPr="00C65FC0">
              <w:rPr>
                <w:i/>
                <w:sz w:val="20"/>
                <w:lang w:val="zh-Hans" w:eastAsia="zh-CN"/>
              </w:rPr>
              <w:tab/>
            </w:r>
          </w:p>
          <w:p w14:paraId="04D91780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QPS </w:t>
            </w:r>
            <w:r w:rsidRPr="00C65FC0">
              <w:rPr>
                <w:i/>
                <w:sz w:val="20"/>
                <w:lang w:val="zh-Hans" w:eastAsia="zh-CN"/>
              </w:rPr>
              <w:t>数量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1 </w:t>
            </w:r>
            <w:r w:rsidRPr="00C65FC0">
              <w:rPr>
                <w:i/>
                <w:sz w:val="20"/>
                <w:lang w:val="zh-Hans" w:eastAsia="zh-CN"/>
              </w:rPr>
              <w:t>运输类型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IB</w:t>
            </w:r>
            <w:r w:rsidRPr="00C65FC0">
              <w:rPr>
                <w:i/>
                <w:sz w:val="20"/>
                <w:lang w:val="zh-Hans" w:eastAsia="zh-CN"/>
              </w:rPr>
              <w:tab/>
            </w:r>
          </w:p>
          <w:p w14:paraId="176742D3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proofErr w:type="spellStart"/>
            <w:r w:rsidRPr="00C65FC0">
              <w:rPr>
                <w:i/>
                <w:sz w:val="20"/>
                <w:lang w:val="zh-Hans"/>
              </w:rPr>
              <w:t>连接类型</w:t>
            </w:r>
            <w:proofErr w:type="spellEnd"/>
            <w:r w:rsidRPr="00C65FC0">
              <w:rPr>
                <w:i/>
                <w:sz w:val="20"/>
                <w:lang w:val="zh-Hans"/>
              </w:rPr>
              <w:t xml:space="preserve"> </w:t>
            </w:r>
            <w:r w:rsidRPr="00C65FC0">
              <w:rPr>
                <w:i/>
                <w:sz w:val="20"/>
                <w:lang w:val="zh-Hans"/>
              </w:rPr>
              <w:t>：</w:t>
            </w:r>
            <w:r w:rsidRPr="00C65FC0">
              <w:rPr>
                <w:i/>
                <w:sz w:val="20"/>
                <w:lang w:val="zh-Hans"/>
              </w:rPr>
              <w:t xml:space="preserve"> RCUsing SRQ </w:t>
            </w:r>
            <w:r w:rsidRPr="00C65FC0">
              <w:rPr>
                <w:i/>
                <w:sz w:val="20"/>
                <w:lang w:val="zh-Hans"/>
              </w:rPr>
              <w:t>：</w:t>
            </w:r>
            <w:r w:rsidRPr="00C65FC0">
              <w:rPr>
                <w:i/>
                <w:sz w:val="20"/>
                <w:lang w:val="zh-Hans"/>
              </w:rPr>
              <w:t xml:space="preserve"> OFF</w:t>
            </w:r>
            <w:r w:rsidRPr="00C65FC0">
              <w:rPr>
                <w:i/>
                <w:sz w:val="20"/>
                <w:lang w:val="zh-Hans"/>
              </w:rPr>
              <w:tab/>
            </w:r>
          </w:p>
          <w:p w14:paraId="6F7B4A67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接收深度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512</w:t>
            </w:r>
          </w:p>
          <w:p w14:paraId="67E242A2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CQ </w:t>
            </w:r>
            <w:r w:rsidRPr="00C65FC0">
              <w:rPr>
                <w:i/>
                <w:sz w:val="20"/>
                <w:lang w:val="zh-Hans" w:eastAsia="zh-CN"/>
              </w:rPr>
              <w:t>审核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100</w:t>
            </w:r>
          </w:p>
          <w:p w14:paraId="6E232C5F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交通</w:t>
            </w:r>
            <w:proofErr w:type="gramStart"/>
            <w:r w:rsidRPr="00C65FC0">
              <w:rPr>
                <w:i/>
                <w:sz w:val="20"/>
                <w:lang w:val="zh-Hans" w:eastAsia="zh-CN"/>
              </w:rPr>
              <w:t>总大学</w:t>
            </w:r>
            <w:proofErr w:type="gramEnd"/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4096[</w:t>
            </w:r>
            <w:r w:rsidRPr="00C65FC0">
              <w:rPr>
                <w:i/>
                <w:sz w:val="20"/>
                <w:lang w:val="zh-Hans" w:eastAsia="zh-CN"/>
              </w:rPr>
              <w:t>早</w:t>
            </w:r>
            <w:r w:rsidRPr="00C65FC0">
              <w:rPr>
                <w:i/>
                <w:sz w:val="20"/>
                <w:lang w:val="zh-Hans" w:eastAsia="zh-CN"/>
              </w:rPr>
              <w:t>]</w:t>
            </w:r>
          </w:p>
          <w:p w14:paraId="566A2B73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链路类型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以太网</w:t>
            </w:r>
          </w:p>
          <w:p w14:paraId="4211CD31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GID</w:t>
            </w:r>
            <w:r w:rsidRPr="00C65FC0">
              <w:rPr>
                <w:i/>
                <w:sz w:val="20"/>
                <w:lang w:val="zh-Hans" w:eastAsia="zh-CN"/>
              </w:rPr>
              <w:t>指数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0</w:t>
            </w:r>
          </w:p>
          <w:p w14:paraId="3FF9B8A7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最大内联数据</w:t>
            </w: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CN"/>
              </w:rPr>
              <w:t>：</w:t>
            </w:r>
            <w:r w:rsidRPr="00C65FC0">
              <w:rPr>
                <w:i/>
                <w:sz w:val="20"/>
                <w:lang w:val="zh-Hans" w:eastAsia="zh-CN"/>
              </w:rPr>
              <w:t xml:space="preserve"> 0[B]</w:t>
            </w:r>
          </w:p>
          <w:p w14:paraId="6A2DAF10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CN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 xml:space="preserve">rdma_cm QP 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>开</w:t>
            </w:r>
          </w:p>
          <w:p w14:paraId="75A1F531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>数据示例方法：</w:t>
            </w:r>
            <w:r w:rsidRPr="00C65FC0">
              <w:rPr>
                <w:i/>
                <w:sz w:val="20"/>
                <w:lang w:val="zh-Hans" w:eastAsia="zh-Hans"/>
              </w:rPr>
              <w:t>rdma_cm</w:t>
            </w:r>
          </w:p>
          <w:p w14:paraId="614846B8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>---------------------------------------------------------------------------------------</w:t>
            </w:r>
          </w:p>
          <w:p w14:paraId="2CCDECAB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>等待客户端</w:t>
            </w:r>
            <w:r w:rsidRPr="00C65FC0">
              <w:rPr>
                <w:i/>
                <w:sz w:val="20"/>
                <w:lang w:val="zh-Hans" w:eastAsia="zh-Hans"/>
              </w:rPr>
              <w:t xml:space="preserve">rdma_cm QP </w:t>
            </w:r>
            <w:r w:rsidRPr="00C65FC0">
              <w:rPr>
                <w:i/>
                <w:sz w:val="20"/>
                <w:lang w:val="zh-Hans" w:eastAsia="zh-Hans"/>
              </w:rPr>
              <w:t>连接</w:t>
            </w:r>
          </w:p>
          <w:p w14:paraId="72FD1E34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>请使用</w:t>
            </w:r>
            <w:r w:rsidRPr="00C65FC0">
              <w:rPr>
                <w:i/>
                <w:sz w:val="20"/>
                <w:lang w:val="zh-Hans" w:eastAsia="zh-Hans"/>
              </w:rPr>
              <w:t xml:space="preserve"> IB/RoCE </w:t>
            </w:r>
            <w:r w:rsidRPr="00C65FC0">
              <w:rPr>
                <w:i/>
                <w:sz w:val="20"/>
                <w:lang w:val="zh-Hans" w:eastAsia="zh-Hans"/>
              </w:rPr>
              <w:t>接口</w:t>
            </w:r>
            <w:r w:rsidRPr="00C65FC0">
              <w:rPr>
                <w:i/>
                <w:sz w:val="20"/>
                <w:lang w:val="zh-Hans" w:eastAsia="zh-Hans"/>
              </w:rPr>
              <w:t xml:space="preserve"> IP </w:t>
            </w:r>
            <w:r w:rsidRPr="00C65FC0">
              <w:rPr>
                <w:i/>
                <w:sz w:val="20"/>
                <w:lang w:val="zh-Hans" w:eastAsia="zh-Hans"/>
              </w:rPr>
              <w:t>运行相同的命令</w:t>
            </w:r>
          </w:p>
          <w:p w14:paraId="737CB908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>---------------------------------------------------------------------------------------</w:t>
            </w:r>
          </w:p>
          <w:p w14:paraId="12D369C3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>本地地址：</w:t>
            </w:r>
            <w:r w:rsidRPr="00C65FC0">
              <w:rPr>
                <w:i/>
                <w:sz w:val="20"/>
                <w:lang w:val="zh-Hans" w:eastAsia="zh-Hans"/>
              </w:rPr>
              <w:t xml:space="preserve"> LID 0000 QPN 0x0003 PSN 0x124575</w:t>
            </w:r>
          </w:p>
          <w:p w14:paraId="538D0913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GID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255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255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192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168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01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250</w:t>
            </w:r>
          </w:p>
          <w:p w14:paraId="64A1F052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 w:eastAsia="zh-Hans"/>
              </w:rPr>
              <w:t xml:space="preserve"> </w:t>
            </w:r>
            <w:proofErr w:type="spellStart"/>
            <w:r w:rsidRPr="00C65FC0">
              <w:rPr>
                <w:i/>
                <w:sz w:val="20"/>
                <w:lang w:val="zh-Hans"/>
              </w:rPr>
              <w:t>远程地址</w:t>
            </w:r>
            <w:proofErr w:type="spellEnd"/>
            <w:r w:rsidRPr="00C65FC0">
              <w:rPr>
                <w:i/>
                <w:sz w:val="20"/>
                <w:lang w:val="zh-Hans"/>
              </w:rPr>
              <w:t>：</w:t>
            </w:r>
            <w:r w:rsidRPr="00C65FC0">
              <w:rPr>
                <w:i/>
                <w:sz w:val="20"/>
                <w:lang w:val="zh-Hans"/>
              </w:rPr>
              <w:t xml:space="preserve"> LID 0000 QPN 0x014a PSN 0xb9b55c</w:t>
            </w:r>
          </w:p>
          <w:p w14:paraId="338D7280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 w:rsidRPr="00C65FC0">
              <w:rPr>
                <w:i/>
                <w:sz w:val="20"/>
                <w:lang w:val="zh-Hans"/>
              </w:rPr>
              <w:t xml:space="preserve"> </w:t>
            </w:r>
            <w:r w:rsidRPr="00C65FC0">
              <w:rPr>
                <w:i/>
                <w:sz w:val="20"/>
                <w:lang w:val="zh-Hans" w:eastAsia="zh-Hans"/>
              </w:rPr>
              <w:t>GID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 xml:space="preserve"> 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00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255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255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192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168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01</w:t>
            </w:r>
            <w:r w:rsidRPr="00C65FC0">
              <w:rPr>
                <w:i/>
                <w:sz w:val="20"/>
                <w:lang w:val="zh-Hans" w:eastAsia="zh-Hans"/>
              </w:rPr>
              <w:t>：</w:t>
            </w:r>
            <w:r w:rsidRPr="00C65FC0">
              <w:rPr>
                <w:i/>
                <w:sz w:val="20"/>
                <w:lang w:val="zh-Hans" w:eastAsia="zh-Hans"/>
              </w:rPr>
              <w:t>24</w:t>
            </w:r>
          </w:p>
          <w:p w14:paraId="546E63E0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/>
              </w:rPr>
              <w:t>---------------------------------------------------------------------------------------</w:t>
            </w:r>
          </w:p>
          <w:p w14:paraId="29FA7E3D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/>
              </w:rPr>
              <w:t>#bytes #iterations</w:t>
            </w:r>
            <w:r w:rsidRPr="00C65FC0">
              <w:rPr>
                <w:i/>
                <w:sz w:val="20"/>
                <w:lang w:val="zh-Hans"/>
              </w:rPr>
              <w:t>带宽峰值</w:t>
            </w:r>
            <w:r w:rsidRPr="00C65FC0">
              <w:rPr>
                <w:i/>
                <w:sz w:val="20"/>
                <w:lang w:val="zh-Hans"/>
              </w:rPr>
              <w:t>[</w:t>
            </w:r>
            <w:r w:rsidRPr="00C65FC0">
              <w:rPr>
                <w:i/>
                <w:sz w:val="20"/>
                <w:lang w:val="zh-Hans"/>
              </w:rPr>
              <w:t>千兆字节</w:t>
            </w:r>
            <w:r w:rsidRPr="00C65FC0">
              <w:rPr>
                <w:i/>
                <w:sz w:val="20"/>
                <w:lang w:val="zh-Hans"/>
              </w:rPr>
              <w:t>/</w:t>
            </w:r>
            <w:r w:rsidRPr="00C65FC0">
              <w:rPr>
                <w:i/>
                <w:sz w:val="20"/>
                <w:lang w:val="zh-Hans"/>
              </w:rPr>
              <w:t>秒</w:t>
            </w:r>
            <w:r w:rsidRPr="00C65FC0">
              <w:rPr>
                <w:i/>
                <w:sz w:val="20"/>
                <w:lang w:val="zh-Hans"/>
              </w:rPr>
              <w:t xml:space="preserve">] </w:t>
            </w:r>
            <w:r w:rsidRPr="00C65FC0">
              <w:rPr>
                <w:i/>
                <w:sz w:val="20"/>
                <w:lang w:val="zh-Hans"/>
              </w:rPr>
              <w:t>带宽平均值</w:t>
            </w:r>
            <w:r w:rsidRPr="00C65FC0">
              <w:rPr>
                <w:i/>
                <w:sz w:val="20"/>
                <w:lang w:val="zh-Hans"/>
              </w:rPr>
              <w:t>[</w:t>
            </w:r>
            <w:r w:rsidRPr="00C65FC0">
              <w:rPr>
                <w:i/>
                <w:sz w:val="20"/>
                <w:lang w:val="zh-Hans"/>
              </w:rPr>
              <w:t>千兆字节</w:t>
            </w:r>
            <w:r w:rsidRPr="00C65FC0">
              <w:rPr>
                <w:i/>
                <w:sz w:val="20"/>
                <w:lang w:val="zh-Hans"/>
              </w:rPr>
              <w:t>/</w:t>
            </w:r>
            <w:r w:rsidRPr="00C65FC0">
              <w:rPr>
                <w:i/>
                <w:sz w:val="20"/>
                <w:lang w:val="zh-Hans"/>
              </w:rPr>
              <w:t>秒</w:t>
            </w:r>
            <w:r w:rsidRPr="00C65FC0">
              <w:rPr>
                <w:i/>
                <w:sz w:val="20"/>
                <w:lang w:val="zh-Hans"/>
              </w:rPr>
              <w:t xml:space="preserve">] </w:t>
            </w:r>
            <w:r w:rsidRPr="00C65FC0">
              <w:rPr>
                <w:i/>
                <w:sz w:val="20"/>
                <w:lang w:val="zh-Hans"/>
              </w:rPr>
              <w:t>消息速率</w:t>
            </w:r>
            <w:r w:rsidRPr="00C65FC0">
              <w:rPr>
                <w:i/>
                <w:sz w:val="20"/>
                <w:lang w:val="zh-Hans"/>
              </w:rPr>
              <w:t>[</w:t>
            </w:r>
            <w:r w:rsidRPr="00C65FC0">
              <w:rPr>
                <w:i/>
                <w:sz w:val="20"/>
                <w:lang w:val="zh-Hans"/>
              </w:rPr>
              <w:t>兆平倍</w:t>
            </w:r>
            <w:r w:rsidRPr="00C65FC0">
              <w:rPr>
                <w:i/>
                <w:sz w:val="20"/>
                <w:lang w:val="zh-Hans"/>
              </w:rPr>
              <w:t>]</w:t>
            </w:r>
          </w:p>
          <w:p w14:paraId="09C9B94A" w14:textId="77777777" w:rsidR="00C65FC0" w:rsidRPr="00C65FC0" w:rsidRDefault="00C65FC0" w:rsidP="00C65FC0">
            <w:pPr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/>
              </w:rPr>
              <w:t xml:space="preserve"> 16384      1000             0.00               90.99     0.694206</w:t>
            </w:r>
            <w:r w:rsidRPr="00C65FC0">
              <w:rPr>
                <w:i/>
                <w:sz w:val="20"/>
                <w:lang w:val="zh-Hans"/>
              </w:rPr>
              <w:tab/>
            </w:r>
          </w:p>
          <w:p w14:paraId="31B63DEF" w14:textId="1AD5F82B" w:rsidR="00C65FC0" w:rsidRDefault="00C65FC0" w:rsidP="00C65FC0">
            <w:pPr>
              <w:rPr>
                <w:rFonts w:ascii="Courier New" w:hAnsi="Courier New" w:cs="Courier New"/>
                <w:i/>
                <w:sz w:val="20"/>
              </w:rPr>
            </w:pPr>
            <w:r w:rsidRPr="00C65FC0">
              <w:rPr>
                <w:i/>
                <w:sz w:val="20"/>
                <w:lang w:val="zh-Hans"/>
              </w:rPr>
              <w:t>---------------------------------------------------------------------------------------</w:t>
            </w:r>
          </w:p>
          <w:p w14:paraId="46B12629" w14:textId="77777777" w:rsidR="00C65FC0" w:rsidRDefault="00C65FC0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21C32CF3" w14:textId="0C7AFC59" w:rsidR="00417E46" w:rsidRPr="00417E46" w:rsidRDefault="00417E46" w:rsidP="00417E46">
            <w:pPr>
              <w:rPr>
                <w:rFonts w:ascii="Courier New" w:hAnsi="Courier New" w:cs="Courier New"/>
                <w:i/>
                <w:sz w:val="20"/>
              </w:rPr>
            </w:pPr>
          </w:p>
        </w:tc>
      </w:tr>
    </w:tbl>
    <w:p w14:paraId="360E3B82" w14:textId="77777777" w:rsidR="00FE5043" w:rsidRDefault="00FE5043" w:rsidP="00FE5043">
      <w:pPr>
        <w:spacing w:before="240" w:after="240"/>
        <w:ind w:left="720"/>
      </w:pPr>
      <w:proofErr w:type="spellStart"/>
      <w:r>
        <w:rPr>
          <w:lang w:val="zh-Hans"/>
        </w:rPr>
        <w:lastRenderedPageBreak/>
        <w:t>要测量来自</w:t>
      </w:r>
      <w:proofErr w:type="spellEnd"/>
      <w:r>
        <w:rPr>
          <w:lang w:val="zh-Hans"/>
        </w:rPr>
        <w:t xml:space="preserve"> ERNIC </w:t>
      </w:r>
      <w:proofErr w:type="spellStart"/>
      <w:r>
        <w:rPr>
          <w:lang w:val="zh-Hans"/>
        </w:rPr>
        <w:t>的传出</w:t>
      </w:r>
      <w:proofErr w:type="spellEnd"/>
      <w:r>
        <w:rPr>
          <w:lang w:val="zh-Hans"/>
        </w:rPr>
        <w:t xml:space="preserve"> SEND BW</w:t>
      </w:r>
      <w:r>
        <w:rPr>
          <w:lang w:val="zh-Hans"/>
        </w:rPr>
        <w:t>，</w:t>
      </w:r>
      <w:proofErr w:type="spellStart"/>
      <w:r>
        <w:rPr>
          <w:lang w:val="zh-Hans"/>
        </w:rPr>
        <w:t>请在</w:t>
      </w:r>
      <w:proofErr w:type="spellEnd"/>
      <w:r>
        <w:rPr>
          <w:lang w:val="zh-Hans"/>
        </w:rPr>
        <w:t xml:space="preserve">  x86 </w:t>
      </w:r>
      <w:proofErr w:type="spellStart"/>
      <w:r>
        <w:rPr>
          <w:lang w:val="zh-Hans"/>
        </w:rPr>
        <w:t>服务器上以服务器模式运行</w:t>
      </w:r>
      <w:proofErr w:type="spellEnd"/>
      <w:r>
        <w:rPr>
          <w:i/>
          <w:sz w:val="20"/>
          <w:lang w:val="zh-Hans"/>
        </w:rPr>
        <w:t>ib_send_bw</w:t>
      </w:r>
      <w:proofErr w:type="spellStart"/>
      <w:r>
        <w:rPr>
          <w:lang w:val="zh-Hans"/>
        </w:rPr>
        <w:t>应用程序</w:t>
      </w:r>
      <w:proofErr w:type="spellEnd"/>
    </w:p>
    <w:tbl>
      <w:tblPr>
        <w:tblStyle w:val="a7"/>
        <w:tblW w:w="8576" w:type="dxa"/>
        <w:tblInd w:w="861" w:type="dxa"/>
        <w:tblLook w:val="04A0" w:firstRow="1" w:lastRow="0" w:firstColumn="1" w:lastColumn="0" w:noHBand="0" w:noVBand="1"/>
      </w:tblPr>
      <w:tblGrid>
        <w:gridCol w:w="8576"/>
      </w:tblGrid>
      <w:tr w:rsidR="00FE5043" w14:paraId="3827E8DE" w14:textId="77777777" w:rsidTr="00FE5043">
        <w:trPr>
          <w:trHeight w:val="252"/>
        </w:trPr>
        <w:tc>
          <w:tcPr>
            <w:tcW w:w="8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DB6BA" w14:textId="77777777" w:rsidR="00FE5043" w:rsidRDefault="00FE5043"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/home/perftest# ./ib_send_bw</w:t>
            </w:r>
            <w:r>
              <w:rPr>
                <w:lang w:val="zh-Hans"/>
              </w:rPr>
              <w:t xml:space="preserve"> -z -R --</w:t>
            </w:r>
            <w:r>
              <w:rPr>
                <w:i/>
                <w:sz w:val="20"/>
                <w:lang w:val="zh-Hans"/>
              </w:rPr>
              <w:t>dont_xchg_versions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s &lt;payload-size&gt; &lt;-d mlx5_0/1&gt;  </w:t>
            </w:r>
          </w:p>
        </w:tc>
      </w:tr>
    </w:tbl>
    <w:p w14:paraId="6E1D6AAE" w14:textId="60A51B52" w:rsidR="00FE5043" w:rsidRDefault="00FE5043" w:rsidP="00FE5043">
      <w:pPr>
        <w:spacing w:before="240" w:after="240"/>
      </w:pPr>
      <w:r>
        <w:rPr>
          <w:lang w:val="zh-Hans"/>
        </w:rPr>
        <w:tab/>
      </w:r>
      <w:r>
        <w:rPr>
          <w:i/>
          <w:sz w:val="20"/>
          <w:lang w:val="zh-Hans"/>
        </w:rPr>
        <w:t xml:space="preserve"> </w:t>
      </w:r>
      <w:proofErr w:type="spellStart"/>
      <w:r>
        <w:rPr>
          <w:i/>
          <w:sz w:val="20"/>
          <w:lang w:val="zh-Hans"/>
        </w:rPr>
        <w:t>在</w:t>
      </w:r>
      <w:r w:rsidR="00F119F7" w:rsidRPr="00F119F7">
        <w:rPr>
          <w:lang w:val="zh-Hans"/>
        </w:rPr>
        <w:t>客户端模式下</w:t>
      </w:r>
      <w:proofErr w:type="spellEnd"/>
      <w:r w:rsidR="00F119F7" w:rsidRPr="00F119F7">
        <w:rPr>
          <w:lang w:val="zh-Hans"/>
        </w:rPr>
        <w:t xml:space="preserve">ib_send_bw 250soc </w:t>
      </w:r>
      <w:r w:rsidR="00F119F7" w:rsidRPr="00F119F7">
        <w:rPr>
          <w:lang w:val="zh-Hans"/>
        </w:rPr>
        <w:t>平台上运行应用程序。</w:t>
      </w:r>
    </w:p>
    <w:tbl>
      <w:tblPr>
        <w:tblStyle w:val="a7"/>
        <w:tblW w:w="8596" w:type="dxa"/>
        <w:tblInd w:w="849" w:type="dxa"/>
        <w:tblLook w:val="04A0" w:firstRow="1" w:lastRow="0" w:firstColumn="1" w:lastColumn="0" w:noHBand="0" w:noVBand="1"/>
      </w:tblPr>
      <w:tblGrid>
        <w:gridCol w:w="8596"/>
      </w:tblGrid>
      <w:tr w:rsidR="00FE5043" w14:paraId="073E780D" w14:textId="77777777" w:rsidTr="00FE5043">
        <w:tc>
          <w:tcPr>
            <w:tcW w:w="8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293D6" w14:textId="77777777" w:rsidR="00FE5043" w:rsidRDefault="00FE5043"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ib_send_bw</w:t>
            </w:r>
            <w:r>
              <w:rPr>
                <w:lang w:val="zh-Hans"/>
              </w:rPr>
              <w:t xml:space="preserve"> -z -R --</w:t>
            </w:r>
            <w:r>
              <w:rPr>
                <w:i/>
                <w:sz w:val="20"/>
                <w:lang w:val="zh-Hans"/>
              </w:rPr>
              <w:t>report_gbits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dont_xchg_versions</w:t>
            </w:r>
            <w:r>
              <w:rPr>
                <w:lang w:val="zh-Hans"/>
              </w:rPr>
              <w:t xml:space="preserve"> &lt;</w:t>
            </w:r>
            <w:r>
              <w:rPr>
                <w:i/>
                <w:sz w:val="20"/>
                <w:lang w:val="zh-Hans"/>
              </w:rPr>
              <w:t>server-ip</w:t>
            </w:r>
            <w:r>
              <w:rPr>
                <w:lang w:val="zh-Hans"/>
              </w:rPr>
              <w:t>&gt; -</w:t>
            </w:r>
            <w:r>
              <w:rPr>
                <w:i/>
                <w:sz w:val="20"/>
                <w:lang w:val="zh-Hans"/>
              </w:rPr>
              <w:t>s &lt;payload-size</w:t>
            </w:r>
            <w:r>
              <w:rPr>
                <w:lang w:val="zh-Hans"/>
              </w:rPr>
              <w:t>&gt;</w:t>
            </w:r>
            <w:r>
              <w:rPr>
                <w:i/>
                <w:sz w:val="20"/>
                <w:lang w:val="zh-Hans"/>
              </w:rPr>
              <w:t xml:space="preserve">  </w:t>
            </w:r>
          </w:p>
        </w:tc>
      </w:tr>
    </w:tbl>
    <w:p w14:paraId="78DF2FE4" w14:textId="02902F38" w:rsidR="00E44813" w:rsidRPr="00B83F58" w:rsidRDefault="00E44813" w:rsidP="00891FDB">
      <w:pPr>
        <w:pStyle w:val="4"/>
        <w:rPr>
          <w:lang w:eastAsia="zh-CN"/>
        </w:rPr>
      </w:pPr>
      <w:r w:rsidRPr="00891FDB">
        <w:rPr>
          <w:lang w:val="zh-Hans" w:eastAsia="zh-CN"/>
        </w:rPr>
        <w:t>使用</w:t>
      </w:r>
      <w:r w:rsidRPr="007E2F9C">
        <w:rPr>
          <w:lang w:val="zh-Hans" w:eastAsia="zh-CN"/>
        </w:rPr>
        <w:t>硬件握手模式</w:t>
      </w:r>
      <w:r w:rsidR="00FE5043">
        <w:rPr>
          <w:lang w:val="zh-Hans" w:eastAsia="zh-CN"/>
        </w:rPr>
        <w:t>进行</w:t>
      </w:r>
      <w:r w:rsidR="00FE5043">
        <w:rPr>
          <w:lang w:val="zh-Hans" w:eastAsia="zh-CN"/>
        </w:rPr>
        <w:t xml:space="preserve"> BW </w:t>
      </w:r>
      <w:r w:rsidR="00FE5043">
        <w:rPr>
          <w:lang w:val="zh-Hans" w:eastAsia="zh-CN"/>
        </w:rPr>
        <w:t>测试</w:t>
      </w:r>
      <w:bookmarkEnd w:id="70"/>
    </w:p>
    <w:p w14:paraId="22FBE956" w14:textId="77777777" w:rsidR="00E25D3F" w:rsidRDefault="00E25D3F" w:rsidP="00E25D3F">
      <w:pPr>
        <w:ind w:left="720" w:firstLine="720"/>
        <w:rPr>
          <w:lang w:eastAsia="zh-CN"/>
        </w:rPr>
      </w:pPr>
      <w:r>
        <w:rPr>
          <w:lang w:val="zh-Hans" w:eastAsia="zh-CN"/>
        </w:rPr>
        <w:t>在硬件握手模式下，</w:t>
      </w:r>
      <w:r>
        <w:rPr>
          <w:lang w:val="zh-Hans" w:eastAsia="zh-CN"/>
        </w:rPr>
        <w:t xml:space="preserve">QP </w:t>
      </w:r>
      <w:r>
        <w:rPr>
          <w:lang w:val="zh-Hans" w:eastAsia="zh-CN"/>
        </w:rPr>
        <w:t>被卸载，硬件应用程序将直接与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交互，以发布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并接收传入的</w:t>
      </w:r>
      <w:r>
        <w:rPr>
          <w:lang w:val="zh-Hans" w:eastAsia="zh-CN"/>
        </w:rPr>
        <w:t xml:space="preserve"> RDMA SEND </w:t>
      </w:r>
      <w:r>
        <w:rPr>
          <w:lang w:val="zh-Hans" w:eastAsia="zh-CN"/>
        </w:rPr>
        <w:t>和完成。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在这种模式下，数据路径（门铃操作）完全从处理器卸载。</w:t>
      </w:r>
      <w:r>
        <w:rPr>
          <w:lang w:val="zh-Hans" w:eastAsia="zh-CN"/>
        </w:rPr>
        <w:t xml:space="preserve">QP </w:t>
      </w:r>
      <w:r>
        <w:rPr>
          <w:lang w:val="zh-Hans" w:eastAsia="zh-CN"/>
        </w:rPr>
        <w:t>连接建立仍由处理器上运行的</w:t>
      </w:r>
      <w:r>
        <w:rPr>
          <w:lang w:val="zh-Hans" w:eastAsia="zh-CN"/>
        </w:rPr>
        <w:t xml:space="preserve"> OFED </w:t>
      </w:r>
      <w:r>
        <w:rPr>
          <w:lang w:val="zh-Hans" w:eastAsia="zh-CN"/>
        </w:rPr>
        <w:t>软件堆栈处理。</w:t>
      </w:r>
      <w:r>
        <w:rPr>
          <w:lang w:val="zh-Hans" w:eastAsia="zh-CN"/>
        </w:rPr>
        <w:t xml:space="preserve"> </w:t>
      </w:r>
    </w:p>
    <w:p w14:paraId="35334C0E" w14:textId="77777777" w:rsidR="00E25D3F" w:rsidRDefault="00E25D3F" w:rsidP="00E25D3F">
      <w:pPr>
        <w:ind w:left="720"/>
        <w:rPr>
          <w:lang w:eastAsia="zh-CN"/>
        </w:rPr>
      </w:pPr>
      <w:r>
        <w:rPr>
          <w:lang w:val="zh-Hans" w:eastAsia="zh-CN"/>
        </w:rPr>
        <w:t>包中提供的示例硬件应用程序执行硬件握手功能，并用作参考实现。有关此示例应用程序的详细信息，请参阅第</w:t>
      </w:r>
      <w:r>
        <w:rPr>
          <w:lang w:val="zh-Hans" w:eastAsia="zh-CN"/>
        </w:rPr>
        <w:t xml:space="preserve"> 8 </w:t>
      </w:r>
      <w:r>
        <w:rPr>
          <w:lang w:val="zh-Hans" w:eastAsia="zh-CN"/>
        </w:rPr>
        <w:t>节。</w:t>
      </w:r>
    </w:p>
    <w:p w14:paraId="0BF97753" w14:textId="77777777" w:rsidR="00E25D3F" w:rsidRDefault="00E25D3F" w:rsidP="00E25D3F">
      <w:pPr>
        <w:ind w:left="720" w:firstLine="720"/>
      </w:pPr>
      <w:r>
        <w:rPr>
          <w:lang w:val="zh-Hans" w:eastAsia="zh-CN"/>
        </w:rPr>
        <w:lastRenderedPageBreak/>
        <w:t>传出</w:t>
      </w:r>
      <w:r>
        <w:rPr>
          <w:lang w:val="zh-Hans" w:eastAsia="zh-CN"/>
        </w:rPr>
        <w:t xml:space="preserve"> RDMA </w:t>
      </w:r>
      <w:r>
        <w:rPr>
          <w:lang w:val="zh-Hans" w:eastAsia="zh-CN"/>
        </w:rPr>
        <w:t>操作的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带宽可以使用硬件握手模式进行测量。软件包中提供了一个示例硬件握手</w:t>
      </w:r>
      <w:r>
        <w:rPr>
          <w:lang w:val="zh-Hans" w:eastAsia="zh-CN"/>
        </w:rPr>
        <w:t xml:space="preserve"> RTL </w:t>
      </w:r>
      <w:r>
        <w:rPr>
          <w:lang w:val="zh-Hans" w:eastAsia="zh-CN"/>
        </w:rPr>
        <w:t>应用程序和相应的内核驱动程序。还提供了一个名为</w:t>
      </w:r>
      <w:r>
        <w:rPr>
          <w:i/>
          <w:iCs/>
          <w:lang w:val="zh-Hans" w:eastAsia="zh-CN"/>
        </w:rPr>
        <w:t>xhw_hs_server</w:t>
      </w:r>
      <w:r>
        <w:rPr>
          <w:lang w:val="zh-Hans" w:eastAsia="zh-CN"/>
        </w:rPr>
        <w:t>的测试应用程序来测量带宽。</w:t>
      </w:r>
      <w:proofErr w:type="spellStart"/>
      <w:r>
        <w:rPr>
          <w:lang w:val="zh-Hans"/>
        </w:rPr>
        <w:t>下表对此进行了总结</w:t>
      </w:r>
      <w:proofErr w:type="spellEnd"/>
      <w:r>
        <w:rPr>
          <w:lang w:val="zh-Hans"/>
        </w:rPr>
        <w:t>：</w:t>
      </w:r>
    </w:p>
    <w:p w14:paraId="7C637481" w14:textId="77777777" w:rsidR="00E25D3F" w:rsidRDefault="00E25D3F" w:rsidP="00E25D3F">
      <w:pPr>
        <w:ind w:left="720"/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3225"/>
        <w:gridCol w:w="5405"/>
      </w:tblGrid>
      <w:tr w:rsidR="00E25D3F" w14:paraId="33D017B2" w14:textId="77777777" w:rsidTr="00E25D3F"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97266" w14:textId="77777777" w:rsidR="00E25D3F" w:rsidRDefault="00E25D3F">
            <w:pPr>
              <w:rPr>
                <w:i/>
                <w:iCs/>
              </w:rPr>
            </w:pPr>
            <w:r>
              <w:rPr>
                <w:i/>
                <w:iCs/>
                <w:lang w:val="zh-Hans"/>
              </w:rPr>
              <w:t>厄尼克驱动程序</w:t>
            </w:r>
          </w:p>
        </w:tc>
        <w:tc>
          <w:tcPr>
            <w:tcW w:w="5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67E81" w14:textId="77777777" w:rsidR="00E25D3F" w:rsidRDefault="00E25D3F">
            <w:r>
              <w:rPr>
                <w:lang w:val="zh-Hans" w:eastAsia="zh-CN"/>
              </w:rPr>
              <w:t xml:space="preserve"> </w:t>
            </w:r>
            <w:r>
              <w:rPr>
                <w:lang w:val="zh-Hans" w:eastAsia="zh-CN"/>
              </w:rPr>
              <w:t>必须插入</w:t>
            </w:r>
            <w:r>
              <w:rPr>
                <w:lang w:val="zh-Hans" w:eastAsia="zh-CN"/>
              </w:rPr>
              <w:t>hw_hs</w:t>
            </w:r>
            <w:r>
              <w:rPr>
                <w:lang w:val="zh-Hans" w:eastAsia="zh-CN"/>
              </w:rPr>
              <w:t>驱动程序以验证硬件握手设计。</w:t>
            </w:r>
            <w:r>
              <w:rPr>
                <w:lang w:val="zh-Hans" w:eastAsia="zh-CN"/>
              </w:rPr>
              <w:t xml:space="preserve"> </w:t>
            </w:r>
            <w:r>
              <w:rPr>
                <w:lang w:val="zh-Hans"/>
              </w:rPr>
              <w:t>xilinx_ib</w:t>
            </w:r>
            <w:proofErr w:type="spellStart"/>
            <w:r>
              <w:rPr>
                <w:lang w:val="zh-Hans"/>
              </w:rPr>
              <w:t>驱动程序必须先加载</w:t>
            </w:r>
            <w:proofErr w:type="spellEnd"/>
            <w:r>
              <w:rPr>
                <w:lang w:val="zh-Hans"/>
              </w:rPr>
              <w:t xml:space="preserve">hw_hs </w:t>
            </w:r>
          </w:p>
        </w:tc>
      </w:tr>
      <w:tr w:rsidR="00E25D3F" w14:paraId="74FBF1CE" w14:textId="77777777" w:rsidTr="00E25D3F"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9D2AB" w14:textId="77777777" w:rsidR="00E25D3F" w:rsidRDefault="00E25D3F">
            <w:pPr>
              <w:rPr>
                <w:i/>
                <w:iCs/>
                <w:lang w:eastAsia="zh-CN"/>
              </w:rPr>
            </w:pPr>
            <w:r>
              <w:rPr>
                <w:i/>
                <w:iCs/>
                <w:lang w:val="zh-Hans" w:eastAsia="zh-CN"/>
              </w:rPr>
              <w:t xml:space="preserve">ERNIC </w:t>
            </w:r>
            <w:r>
              <w:rPr>
                <w:i/>
                <w:iCs/>
                <w:lang w:val="zh-Hans" w:eastAsia="zh-CN"/>
              </w:rPr>
              <w:t>启动器应用程序</w:t>
            </w:r>
          </w:p>
        </w:tc>
        <w:tc>
          <w:tcPr>
            <w:tcW w:w="5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3BD24" w14:textId="77777777" w:rsidR="00E25D3F" w:rsidRDefault="00E25D3F">
            <w:r>
              <w:rPr>
                <w:lang w:val="zh-Hans"/>
              </w:rPr>
              <w:t>xhw_hs_server</w:t>
            </w:r>
            <w:proofErr w:type="spellStart"/>
            <w:r>
              <w:rPr>
                <w:lang w:val="zh-Hans"/>
              </w:rPr>
              <w:t>用户应用程序作为服务器在</w:t>
            </w:r>
            <w:proofErr w:type="spellEnd"/>
            <w:r>
              <w:rPr>
                <w:lang w:val="zh-Hans"/>
              </w:rPr>
              <w:t xml:space="preserve"> ERNIC </w:t>
            </w:r>
            <w:r>
              <w:rPr>
                <w:lang w:val="zh-Hans"/>
              </w:rPr>
              <w:t>上运行并启动</w:t>
            </w:r>
            <w:r>
              <w:rPr>
                <w:lang w:val="zh-Hans"/>
              </w:rPr>
              <w:t xml:space="preserve"> RDMA </w:t>
            </w:r>
            <w:r>
              <w:rPr>
                <w:lang w:val="zh-Hans"/>
              </w:rPr>
              <w:t>请求</w:t>
            </w:r>
          </w:p>
        </w:tc>
      </w:tr>
      <w:tr w:rsidR="00E25D3F" w14:paraId="4A5875B3" w14:textId="77777777" w:rsidTr="00E25D3F"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862FA" w14:textId="77777777" w:rsidR="00E25D3F" w:rsidRDefault="00E25D3F">
            <w:pPr>
              <w:rPr>
                <w:lang w:eastAsia="zh-CN"/>
              </w:rPr>
            </w:pPr>
            <w:r>
              <w:rPr>
                <w:i/>
                <w:iCs/>
                <w:lang w:val="zh-Hans" w:eastAsia="zh-CN"/>
              </w:rPr>
              <w:t>远程主机</w:t>
            </w:r>
            <w:r>
              <w:rPr>
                <w:i/>
                <w:iCs/>
                <w:lang w:val="zh-Hans" w:eastAsia="zh-CN"/>
              </w:rPr>
              <w:t xml:space="preserve"> </w:t>
            </w:r>
            <w:r>
              <w:rPr>
                <w:i/>
                <w:iCs/>
                <w:lang w:val="zh-Hans" w:eastAsia="zh-CN"/>
              </w:rPr>
              <w:t>（</w:t>
            </w:r>
            <w:r>
              <w:rPr>
                <w:i/>
                <w:iCs/>
                <w:lang w:val="zh-Hans" w:eastAsia="zh-CN"/>
              </w:rPr>
              <w:t>x86</w:t>
            </w:r>
            <w:r>
              <w:rPr>
                <w:i/>
                <w:iCs/>
                <w:lang w:val="zh-Hans" w:eastAsia="zh-CN"/>
              </w:rPr>
              <w:t>）</w:t>
            </w:r>
            <w:r>
              <w:rPr>
                <w:i/>
                <w:iCs/>
                <w:lang w:val="zh-Hans" w:eastAsia="zh-CN"/>
              </w:rPr>
              <w:t xml:space="preserve"> </w:t>
            </w:r>
            <w:r>
              <w:rPr>
                <w:i/>
                <w:iCs/>
                <w:lang w:val="zh-Hans" w:eastAsia="zh-CN"/>
              </w:rPr>
              <w:t>作为目标</w:t>
            </w:r>
          </w:p>
        </w:tc>
        <w:tc>
          <w:tcPr>
            <w:tcW w:w="5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9BD1B" w14:textId="77777777" w:rsidR="00E25D3F" w:rsidRDefault="00E25D3F">
            <w:r>
              <w:rPr>
                <w:lang w:val="zh-Hans"/>
              </w:rPr>
              <w:t>xhw_hs_client</w:t>
            </w:r>
            <w:proofErr w:type="spellStart"/>
            <w:r>
              <w:rPr>
                <w:lang w:val="zh-Hans"/>
              </w:rPr>
              <w:t>主机应用程序充当客户端，用于交换</w:t>
            </w:r>
            <w:proofErr w:type="spellEnd"/>
            <w:r>
              <w:rPr>
                <w:lang w:val="zh-Hans"/>
              </w:rPr>
              <w:t xml:space="preserve"> RDMA </w:t>
            </w:r>
            <w:r>
              <w:rPr>
                <w:lang w:val="zh-Hans"/>
              </w:rPr>
              <w:t>目标的内存和密钥信息</w:t>
            </w:r>
            <w:r>
              <w:rPr>
                <w:lang w:val="zh-Hans"/>
              </w:rPr>
              <w:t xml:space="preserve"> </w:t>
            </w:r>
          </w:p>
        </w:tc>
      </w:tr>
      <w:tr w:rsidR="00E25D3F" w14:paraId="29214F7A" w14:textId="77777777" w:rsidTr="00E25D3F">
        <w:tc>
          <w:tcPr>
            <w:tcW w:w="3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1E8B" w14:textId="77777777" w:rsidR="00E25D3F" w:rsidRDefault="00E25D3F">
            <w:pPr>
              <w:rPr>
                <w:i/>
                <w:iCs/>
              </w:rPr>
            </w:pPr>
            <w:r>
              <w:rPr>
                <w:i/>
                <w:iCs/>
                <w:lang w:val="zh-Hans"/>
              </w:rPr>
              <w:t>ERNIC</w:t>
            </w:r>
            <w:r>
              <w:rPr>
                <w:i/>
                <w:iCs/>
                <w:lang w:val="zh-Hans"/>
              </w:rPr>
              <w:t>作为目标</w:t>
            </w:r>
          </w:p>
        </w:tc>
        <w:tc>
          <w:tcPr>
            <w:tcW w:w="5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899CE" w14:textId="77777777" w:rsidR="00E25D3F" w:rsidRDefault="00E25D3F">
            <w:r>
              <w:rPr>
                <w:lang w:val="zh-Hans"/>
              </w:rPr>
              <w:t>如果远程主机是另一个</w:t>
            </w:r>
            <w:r>
              <w:rPr>
                <w:lang w:val="zh-Hans"/>
              </w:rPr>
              <w:t xml:space="preserve"> ERNIC</w:t>
            </w:r>
            <w:r>
              <w:rPr>
                <w:lang w:val="zh-Hans"/>
              </w:rPr>
              <w:t>，则应在</w:t>
            </w:r>
            <w:r>
              <w:rPr>
                <w:lang w:val="zh-Hans"/>
              </w:rPr>
              <w:t xml:space="preserve"> ERNIC </w:t>
            </w:r>
            <w:r>
              <w:rPr>
                <w:lang w:val="zh-Hans"/>
              </w:rPr>
              <w:t>上运行</w:t>
            </w:r>
            <w:r>
              <w:rPr>
                <w:lang w:val="zh-Hans"/>
              </w:rPr>
              <w:t>xhw_hs_client</w:t>
            </w:r>
            <w:r>
              <w:rPr>
                <w:lang w:val="zh-Hans"/>
              </w:rPr>
              <w:t>以交换内存和密钥信息。</w:t>
            </w:r>
          </w:p>
        </w:tc>
      </w:tr>
    </w:tbl>
    <w:p w14:paraId="7DF2B46A" w14:textId="77777777" w:rsidR="00E25D3F" w:rsidRDefault="00E25D3F" w:rsidP="00E25D3F">
      <w:bookmarkStart w:id="71" w:name="_Toc32581110"/>
    </w:p>
    <w:p w14:paraId="63003014" w14:textId="77777777" w:rsidR="00E25D3F" w:rsidRDefault="00E25D3F" w:rsidP="00E25D3F">
      <w:pPr>
        <w:ind w:left="720" w:firstLine="720"/>
        <w:rPr>
          <w:lang w:eastAsia="zh-CN"/>
        </w:rPr>
      </w:pPr>
      <w:r>
        <w:rPr>
          <w:lang w:val="zh-Hans" w:eastAsia="zh-CN"/>
        </w:rPr>
        <w:t>该软件包附带了硬件应用程序的参考实现，以使用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的硬件握手模式。软件包中提供了相应的内核驱动程序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（</w:t>
      </w:r>
      <w:r>
        <w:rPr>
          <w:lang w:val="zh-Hans" w:eastAsia="zh-CN"/>
        </w:rPr>
        <w:t>hw_hs</w:t>
      </w:r>
      <w:r>
        <w:rPr>
          <w:lang w:val="zh-Hans" w:eastAsia="zh-CN"/>
        </w:rPr>
        <w:t>），用于配置</w:t>
      </w:r>
      <w:r>
        <w:rPr>
          <w:lang w:val="zh-Hans" w:eastAsia="zh-CN"/>
        </w:rPr>
        <w:t xml:space="preserve"> HW </w:t>
      </w:r>
      <w:r>
        <w:rPr>
          <w:lang w:val="zh-Hans" w:eastAsia="zh-CN"/>
        </w:rPr>
        <w:t>应用程序并触发测试。</w:t>
      </w:r>
      <w:r>
        <w:rPr>
          <w:lang w:val="zh-Hans" w:eastAsia="zh-CN"/>
        </w:rPr>
        <w:t xml:space="preserve"> </w:t>
      </w:r>
    </w:p>
    <w:p w14:paraId="19416CEC" w14:textId="77777777" w:rsidR="00E25D3F" w:rsidRDefault="00E25D3F" w:rsidP="00E25D3F">
      <w:pPr>
        <w:pStyle w:val="af"/>
        <w:numPr>
          <w:ilvl w:val="0"/>
          <w:numId w:val="34"/>
        </w:numPr>
        <w:spacing w:after="240"/>
        <w:ind w:left="810"/>
        <w:rPr>
          <w:lang w:eastAsia="zh-CN"/>
        </w:rPr>
      </w:pPr>
      <w:r>
        <w:rPr>
          <w:lang w:val="zh-Hans" w:eastAsia="zh-CN"/>
        </w:rPr>
        <w:t>hw_hs</w:t>
      </w:r>
      <w:r>
        <w:rPr>
          <w:lang w:val="zh-Hans" w:eastAsia="zh-CN"/>
        </w:rPr>
        <w:t>模块应按如下所示加载</w:t>
      </w:r>
      <w:r>
        <w:rPr>
          <w:lang w:val="zh-Hans" w:eastAsia="zh-CN"/>
        </w:rPr>
        <w:t xml:space="preserve"> 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25D3F" w14:paraId="56AE99CF" w14:textId="77777777" w:rsidTr="00E25D3F">
        <w:tc>
          <w:tcPr>
            <w:tcW w:w="8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64A9" w14:textId="77777777" w:rsidR="00E25D3F" w:rsidRDefault="00E25D3F">
            <w:pPr>
              <w:tabs>
                <w:tab w:val="left" w:pos="270"/>
                <w:tab w:val="left" w:pos="720"/>
              </w:tabs>
              <w:rPr>
                <w:rFonts w:ascii="Courier New" w:hAnsi="Courier New" w:cs="Courier New"/>
                <w:i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modprobe hw_hs</w:t>
            </w:r>
          </w:p>
        </w:tc>
      </w:tr>
    </w:tbl>
    <w:bookmarkEnd w:id="71"/>
    <w:p w14:paraId="034F8221" w14:textId="77777777" w:rsidR="00E25D3F" w:rsidRDefault="00E25D3F" w:rsidP="00E25D3F">
      <w:pPr>
        <w:spacing w:before="240"/>
        <w:ind w:left="720" w:firstLine="720"/>
      </w:pPr>
      <w:r>
        <w:rPr>
          <w:lang w:val="zh-Hans"/>
        </w:rPr>
        <w:t>xhw_hs_server</w:t>
      </w:r>
      <w:proofErr w:type="spellStart"/>
      <w:r>
        <w:rPr>
          <w:lang w:val="zh-Hans"/>
        </w:rPr>
        <w:t>应用程序配置</w:t>
      </w:r>
      <w:proofErr w:type="spellEnd"/>
      <w:r>
        <w:rPr>
          <w:lang w:val="zh-Hans"/>
        </w:rPr>
        <w:t xml:space="preserve"> HW HS QP </w:t>
      </w:r>
      <w:r>
        <w:rPr>
          <w:lang w:val="zh-Hans"/>
        </w:rPr>
        <w:t>寄存器，并在</w:t>
      </w:r>
      <w:r>
        <w:rPr>
          <w:lang w:val="zh-Hans"/>
        </w:rPr>
        <w:t xml:space="preserve"> ERNIC </w:t>
      </w:r>
      <w:r>
        <w:rPr>
          <w:lang w:val="zh-Hans"/>
        </w:rPr>
        <w:t>上启用硬件</w:t>
      </w:r>
      <w:r>
        <w:rPr>
          <w:lang w:val="zh-Hans"/>
        </w:rPr>
        <w:t xml:space="preserve"> HS </w:t>
      </w:r>
      <w:r>
        <w:rPr>
          <w:lang w:val="zh-Hans"/>
        </w:rPr>
        <w:t>测试。此应用程序还支持多客户端环境，这意味着它接受来自多个远程</w:t>
      </w:r>
      <w:r>
        <w:rPr>
          <w:lang w:val="zh-Hans"/>
        </w:rPr>
        <w:t xml:space="preserve"> RNIC </w:t>
      </w:r>
      <w:r>
        <w:rPr>
          <w:lang w:val="zh-Hans"/>
        </w:rPr>
        <w:t>适配器的连接。它具有以下配置选项，</w:t>
      </w:r>
    </w:p>
    <w:p w14:paraId="1C3FDCFE" w14:textId="77777777" w:rsidR="00E25D3F" w:rsidRDefault="00E25D3F" w:rsidP="00E25D3F"/>
    <w:tbl>
      <w:tblPr>
        <w:tblStyle w:val="a7"/>
        <w:tblW w:w="0" w:type="auto"/>
        <w:jc w:val="right"/>
        <w:tblLook w:val="04A0" w:firstRow="1" w:lastRow="0" w:firstColumn="1" w:lastColumn="0" w:noHBand="0" w:noVBand="1"/>
      </w:tblPr>
      <w:tblGrid>
        <w:gridCol w:w="8645"/>
      </w:tblGrid>
      <w:tr w:rsidR="00E25D3F" w14:paraId="4052AD92" w14:textId="77777777" w:rsidTr="00E25D3F">
        <w:trPr>
          <w:jc w:val="right"/>
        </w:trPr>
        <w:tc>
          <w:tcPr>
            <w:tcW w:w="8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DCE2C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-help </w:t>
            </w:r>
          </w:p>
          <w:p w14:paraId="01AB4CEC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/>
              </w:rPr>
              <w:t xml:space="preserve">        </w:t>
            </w:r>
            <w:r>
              <w:rPr>
                <w:i/>
                <w:sz w:val="20"/>
                <w:lang w:val="zh-Hans" w:eastAsia="zh-CN"/>
              </w:rPr>
              <w:t>--</w:t>
            </w:r>
            <w:r>
              <w:rPr>
                <w:i/>
                <w:sz w:val="20"/>
                <w:lang w:val="zh-Hans" w:eastAsia="zh-CN"/>
              </w:rPr>
              <w:t>调试</w:t>
            </w:r>
            <w:r>
              <w:rPr>
                <w:i/>
                <w:sz w:val="20"/>
                <w:lang w:val="zh-Hans" w:eastAsia="zh-CN"/>
              </w:rPr>
              <w:t xml:space="preserve">    :d ebug </w:t>
            </w:r>
            <w:r>
              <w:rPr>
                <w:i/>
                <w:sz w:val="20"/>
                <w:lang w:val="zh-Hans" w:eastAsia="zh-CN"/>
              </w:rPr>
              <w:t>打印</w:t>
            </w:r>
          </w:p>
          <w:p w14:paraId="23B2B288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 xml:space="preserve">        --</w:t>
            </w:r>
            <w:r>
              <w:rPr>
                <w:i/>
                <w:sz w:val="20"/>
                <w:lang w:val="zh-Hans" w:eastAsia="zh-CN"/>
              </w:rPr>
              <w:t>帮助</w:t>
            </w:r>
            <w:r>
              <w:rPr>
                <w:i/>
                <w:sz w:val="20"/>
                <w:lang w:val="zh-Hans" w:eastAsia="zh-CN"/>
              </w:rPr>
              <w:t xml:space="preserve">     :D</w:t>
            </w:r>
            <w:r>
              <w:rPr>
                <w:i/>
                <w:sz w:val="20"/>
                <w:lang w:val="zh-Hans" w:eastAsia="zh-CN"/>
              </w:rPr>
              <w:t>是</w:t>
            </w:r>
            <w:r>
              <w:rPr>
                <w:i/>
                <w:sz w:val="20"/>
                <w:lang w:val="zh-Hans" w:eastAsia="zh-CN"/>
              </w:rPr>
              <w:t xml:space="preserve"> </w:t>
            </w:r>
            <w:r>
              <w:rPr>
                <w:i/>
                <w:sz w:val="20"/>
                <w:lang w:val="zh-Hans" w:eastAsia="zh-CN"/>
              </w:rPr>
              <w:t>帮助</w:t>
            </w:r>
            <w:r>
              <w:rPr>
                <w:i/>
                <w:sz w:val="20"/>
                <w:lang w:val="zh-Hans" w:eastAsia="zh-CN"/>
              </w:rPr>
              <w:t xml:space="preserve"> </w:t>
            </w:r>
          </w:p>
          <w:p w14:paraId="1977D91D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CN"/>
              </w:rPr>
              <w:t xml:space="preserve">        </w:t>
            </w:r>
            <w:r>
              <w:rPr>
                <w:i/>
                <w:sz w:val="20"/>
                <w:lang w:val="zh-Hans" w:eastAsia="zh-Hans"/>
              </w:rPr>
              <w:t>--</w:t>
            </w:r>
            <w:r>
              <w:rPr>
                <w:i/>
                <w:sz w:val="20"/>
                <w:lang w:val="zh-Hans" w:eastAsia="zh-Hans"/>
              </w:rPr>
              <w:t>详细：启用详细程度</w:t>
            </w:r>
          </w:p>
          <w:p w14:paraId="25D0DF84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 xml:space="preserve">--common-rdma-buf </w:t>
            </w:r>
            <w:r>
              <w:rPr>
                <w:i/>
                <w:sz w:val="20"/>
                <w:lang w:val="zh-Hans" w:eastAsia="zh-Hans"/>
              </w:rPr>
              <w:t>或</w:t>
            </w:r>
            <w:r>
              <w:rPr>
                <w:i/>
                <w:sz w:val="20"/>
                <w:lang w:val="zh-Hans" w:eastAsia="zh-Hans"/>
              </w:rPr>
              <w:t xml:space="preserve"> -c </w:t>
            </w:r>
            <w:r>
              <w:rPr>
                <w:i/>
                <w:sz w:val="20"/>
                <w:lang w:val="zh-Hans" w:eastAsia="zh-Hans"/>
              </w:rPr>
              <w:t>：对所有</w:t>
            </w:r>
            <w:r>
              <w:rPr>
                <w:i/>
                <w:sz w:val="20"/>
                <w:lang w:val="zh-Hans" w:eastAsia="zh-Hans"/>
              </w:rPr>
              <w:t xml:space="preserve"> QP </w:t>
            </w:r>
            <w:r>
              <w:rPr>
                <w:i/>
                <w:sz w:val="20"/>
                <w:lang w:val="zh-Hans" w:eastAsia="zh-Hans"/>
              </w:rPr>
              <w:t>使用相同的</w:t>
            </w:r>
            <w:r>
              <w:rPr>
                <w:i/>
                <w:sz w:val="20"/>
                <w:lang w:val="zh-Hans" w:eastAsia="zh-Hans"/>
              </w:rPr>
              <w:t xml:space="preserve"> RDMA </w:t>
            </w:r>
            <w:r>
              <w:rPr>
                <w:i/>
                <w:sz w:val="20"/>
                <w:lang w:val="zh-Hans" w:eastAsia="zh-Hans"/>
              </w:rPr>
              <w:t>缓冲区</w:t>
            </w:r>
          </w:p>
          <w:p w14:paraId="591B8459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 xml:space="preserve">        -Z &lt;val&gt; </w:t>
            </w:r>
            <w:r>
              <w:rPr>
                <w:i/>
                <w:sz w:val="20"/>
                <w:lang w:val="zh-Hans" w:eastAsia="zh-Hans"/>
              </w:rPr>
              <w:t>或</w:t>
            </w:r>
            <w:r>
              <w:rPr>
                <w:i/>
                <w:sz w:val="20"/>
                <w:lang w:val="zh-Hans" w:eastAsia="zh-Hans"/>
              </w:rPr>
              <w:t xml:space="preserve"> --data-pattern &lt;val&gt; </w:t>
            </w:r>
            <w:r>
              <w:rPr>
                <w:i/>
                <w:sz w:val="20"/>
                <w:lang w:val="zh-Hans" w:eastAsia="zh-Hans"/>
              </w:rPr>
              <w:t>：</w:t>
            </w:r>
            <w:r>
              <w:rPr>
                <w:i/>
                <w:sz w:val="20"/>
                <w:lang w:val="zh-Hans" w:eastAsia="zh-Hans"/>
              </w:rPr>
              <w:t xml:space="preserve"> </w:t>
            </w:r>
            <w:r>
              <w:rPr>
                <w:i/>
                <w:sz w:val="20"/>
                <w:lang w:val="zh-Hans" w:eastAsia="zh-Hans"/>
              </w:rPr>
              <w:t>十六进制数据模式</w:t>
            </w:r>
          </w:p>
          <w:p w14:paraId="0FB1296B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 xml:space="preserve">        -Q &lt;val&gt; </w:t>
            </w:r>
            <w:r>
              <w:rPr>
                <w:i/>
                <w:sz w:val="20"/>
                <w:lang w:val="zh-Hans" w:eastAsia="zh-Hans"/>
              </w:rPr>
              <w:t>或</w:t>
            </w:r>
            <w:r>
              <w:rPr>
                <w:i/>
                <w:sz w:val="20"/>
                <w:lang w:val="zh-Hans" w:eastAsia="zh-Hans"/>
              </w:rPr>
              <w:t xml:space="preserve"> --qp &lt;val&gt;         </w:t>
            </w:r>
            <w:r>
              <w:rPr>
                <w:i/>
                <w:sz w:val="20"/>
                <w:lang w:val="zh-Hans" w:eastAsia="zh-Hans"/>
              </w:rPr>
              <w:t>：</w:t>
            </w:r>
            <w:r>
              <w:rPr>
                <w:i/>
                <w:sz w:val="20"/>
                <w:lang w:val="zh-Hans" w:eastAsia="zh-Hans"/>
              </w:rPr>
              <w:t xml:space="preserve"> QP </w:t>
            </w:r>
            <w:r>
              <w:rPr>
                <w:i/>
                <w:sz w:val="20"/>
                <w:lang w:val="zh-Hans" w:eastAsia="zh-Hans"/>
              </w:rPr>
              <w:t>计数</w:t>
            </w:r>
          </w:p>
          <w:p w14:paraId="1A8EB49B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>-K &lt;</w:t>
            </w:r>
            <w:r>
              <w:rPr>
                <w:lang w:val="zh-Hans" w:eastAsia="zh-Hans"/>
              </w:rPr>
              <w:t xml:space="preserve">val&gt; </w:t>
            </w:r>
            <w:r>
              <w:rPr>
                <w:lang w:val="zh-Hans" w:eastAsia="zh-Hans"/>
              </w:rPr>
              <w:t>或</w:t>
            </w:r>
            <w:r>
              <w:rPr>
                <w:lang w:val="zh-Hans" w:eastAsia="zh-Hans"/>
              </w:rPr>
              <w:t xml:space="preserve"> --</w:t>
            </w:r>
            <w:r>
              <w:rPr>
                <w:i/>
                <w:sz w:val="20"/>
                <w:lang w:val="zh-Hans" w:eastAsia="zh-Hans"/>
              </w:rPr>
              <w:t>tf-size</w:t>
            </w:r>
            <w:r>
              <w:rPr>
                <w:lang w:val="zh-Hans" w:eastAsia="zh-Hans"/>
              </w:rPr>
              <w:t xml:space="preserve"> </w:t>
            </w:r>
            <w:r>
              <w:rPr>
                <w:i/>
                <w:sz w:val="20"/>
                <w:lang w:val="zh-Hans" w:eastAsia="zh-Hans"/>
              </w:rPr>
              <w:t xml:space="preserve">&lt;val&gt; </w:t>
            </w:r>
            <w:r>
              <w:rPr>
                <w:i/>
                <w:sz w:val="20"/>
                <w:lang w:val="zh-Hans" w:eastAsia="zh-Hans"/>
              </w:rPr>
              <w:t>：</w:t>
            </w:r>
            <w:r>
              <w:rPr>
                <w:i/>
                <w:sz w:val="20"/>
                <w:lang w:val="zh-Hans" w:eastAsia="zh-Hans"/>
              </w:rPr>
              <w:t xml:space="preserve"> </w:t>
            </w:r>
            <w:r>
              <w:rPr>
                <w:i/>
                <w:sz w:val="20"/>
                <w:lang w:val="zh-Hans" w:eastAsia="zh-Hans"/>
              </w:rPr>
              <w:t>以</w:t>
            </w:r>
            <w:r>
              <w:rPr>
                <w:i/>
                <w:sz w:val="20"/>
                <w:lang w:val="zh-Hans" w:eastAsia="zh-Hans"/>
              </w:rPr>
              <w:t xml:space="preserve"> KB </w:t>
            </w:r>
            <w:r>
              <w:rPr>
                <w:i/>
                <w:sz w:val="20"/>
                <w:lang w:val="zh-Hans" w:eastAsia="zh-Hans"/>
              </w:rPr>
              <w:t>为单位的数据传输大小</w:t>
            </w:r>
          </w:p>
          <w:p w14:paraId="6FB363C4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 xml:space="preserve">-a &lt;ip-addr&gt; </w:t>
            </w:r>
            <w:r>
              <w:rPr>
                <w:i/>
                <w:sz w:val="20"/>
                <w:lang w:val="zh-Hans" w:eastAsia="zh-Hans"/>
              </w:rPr>
              <w:t>或</w:t>
            </w:r>
            <w:r>
              <w:rPr>
                <w:i/>
                <w:sz w:val="20"/>
                <w:lang w:val="zh-Hans" w:eastAsia="zh-Hans"/>
              </w:rPr>
              <w:t xml:space="preserve"> --ip  &lt;ip-addr&gt;</w:t>
            </w:r>
            <w:r>
              <w:rPr>
                <w:i/>
                <w:sz w:val="20"/>
                <w:lang w:val="zh-Hans" w:eastAsia="zh-Hans"/>
              </w:rPr>
              <w:t>：</w:t>
            </w:r>
            <w:r>
              <w:rPr>
                <w:i/>
                <w:sz w:val="20"/>
                <w:lang w:val="zh-Hans" w:eastAsia="zh-Hans"/>
              </w:rPr>
              <w:t xml:space="preserve">IP </w:t>
            </w:r>
            <w:r>
              <w:rPr>
                <w:i/>
                <w:sz w:val="20"/>
                <w:lang w:val="zh-Hans" w:eastAsia="zh-Hans"/>
              </w:rPr>
              <w:t>地址输入</w:t>
            </w:r>
          </w:p>
          <w:p w14:paraId="50073EA7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-D &lt;</w:t>
            </w:r>
            <w:r>
              <w:rPr>
                <w:lang w:val="zh-Hans"/>
              </w:rPr>
              <w:t xml:space="preserve">val&gt; </w:t>
            </w:r>
            <w:r>
              <w:rPr>
                <w:lang w:val="zh-Hans"/>
              </w:rPr>
              <w:t>或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 xml:space="preserve">q-depth &lt;val&gt; </w:t>
            </w:r>
            <w:r>
              <w:rPr>
                <w:i/>
                <w:sz w:val="20"/>
                <w:lang w:val="zh-Hans"/>
              </w:rPr>
              <w:t>：</w:t>
            </w:r>
            <w:proofErr w:type="spellStart"/>
            <w:r>
              <w:rPr>
                <w:i/>
                <w:sz w:val="20"/>
                <w:lang w:val="zh-Hans"/>
              </w:rPr>
              <w:t>队列深度</w:t>
            </w:r>
            <w:proofErr w:type="spellEnd"/>
            <w:r>
              <w:rPr>
                <w:i/>
                <w:sz w:val="20"/>
                <w:lang w:val="zh-Hans"/>
              </w:rPr>
              <w:t>。</w:t>
            </w:r>
            <w:r>
              <w:rPr>
                <w:i/>
                <w:sz w:val="20"/>
                <w:lang w:val="zh-Hans"/>
              </w:rPr>
              <w:t xml:space="preserve"> </w:t>
            </w:r>
          </w:p>
          <w:p w14:paraId="40FB6E99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                         </w:t>
            </w:r>
            <w:r>
              <w:rPr>
                <w:i/>
                <w:sz w:val="20"/>
                <w:lang w:val="zh-Hans"/>
              </w:rPr>
              <w:t>值必须是</w:t>
            </w:r>
            <w:r>
              <w:rPr>
                <w:i/>
                <w:sz w:val="20"/>
                <w:lang w:val="zh-Hans"/>
              </w:rPr>
              <w:t xml:space="preserve"> 2 </w:t>
            </w:r>
            <w:r>
              <w:rPr>
                <w:i/>
                <w:sz w:val="20"/>
                <w:lang w:val="zh-Hans"/>
              </w:rPr>
              <w:t>的幂</w:t>
            </w:r>
          </w:p>
          <w:p w14:paraId="08CECCEF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0098AF24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-M &lt;val&gt; </w:t>
            </w:r>
            <w:r>
              <w:rPr>
                <w:i/>
                <w:sz w:val="20"/>
                <w:lang w:val="zh-Hans"/>
              </w:rPr>
              <w:t>或</w:t>
            </w:r>
            <w:r>
              <w:rPr>
                <w:i/>
                <w:sz w:val="20"/>
                <w:lang w:val="zh-Hans"/>
              </w:rPr>
              <w:t xml:space="preserve"> --mode &lt;val&gt; 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 xml:space="preserve"> </w:t>
            </w:r>
            <w:proofErr w:type="spellStart"/>
            <w:r>
              <w:rPr>
                <w:i/>
                <w:sz w:val="20"/>
                <w:lang w:val="zh-Hans"/>
              </w:rPr>
              <w:t>操作模式</w:t>
            </w:r>
            <w:proofErr w:type="spellEnd"/>
          </w:p>
          <w:p w14:paraId="7C83A209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                         “</w:t>
            </w:r>
            <w:r>
              <w:rPr>
                <w:i/>
                <w:sz w:val="20"/>
                <w:lang w:val="zh-Hans"/>
              </w:rPr>
              <w:t>突发</w:t>
            </w:r>
            <w:r>
              <w:rPr>
                <w:i/>
                <w:sz w:val="20"/>
                <w:lang w:val="zh-Hans"/>
              </w:rPr>
              <w:t xml:space="preserve">” - &gt; </w:t>
            </w:r>
            <w:r>
              <w:rPr>
                <w:i/>
                <w:sz w:val="20"/>
                <w:lang w:val="zh-Hans"/>
              </w:rPr>
              <w:t>突发模式，</w:t>
            </w:r>
            <w:r>
              <w:rPr>
                <w:i/>
                <w:sz w:val="20"/>
                <w:lang w:val="zh-Hans"/>
              </w:rPr>
              <w:t>“</w:t>
            </w:r>
            <w:r>
              <w:rPr>
                <w:i/>
                <w:sz w:val="20"/>
                <w:lang w:val="zh-Hans"/>
              </w:rPr>
              <w:t>内联</w:t>
            </w:r>
            <w:r>
              <w:rPr>
                <w:i/>
                <w:sz w:val="20"/>
                <w:lang w:val="zh-Hans"/>
              </w:rPr>
              <w:t xml:space="preserve">” -&gt; </w:t>
            </w:r>
            <w:r>
              <w:rPr>
                <w:i/>
                <w:sz w:val="20"/>
                <w:lang w:val="zh-Hans"/>
              </w:rPr>
              <w:t>串联模式</w:t>
            </w:r>
          </w:p>
          <w:p w14:paraId="60EC28AF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5EE198DD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-N &lt;</w:t>
            </w:r>
            <w:r>
              <w:rPr>
                <w:lang w:val="zh-Hans"/>
              </w:rPr>
              <w:t xml:space="preserve">val&gt; </w:t>
            </w:r>
            <w:r>
              <w:rPr>
                <w:lang w:val="zh-Hans"/>
              </w:rPr>
              <w:t>或</w:t>
            </w:r>
            <w:r>
              <w:rPr>
                <w:lang w:val="zh-Hans"/>
              </w:rPr>
              <w:t xml:space="preserve"> --</w:t>
            </w:r>
            <w:r>
              <w:rPr>
                <w:i/>
                <w:sz w:val="20"/>
                <w:lang w:val="zh-Hans"/>
              </w:rPr>
              <w:t>burst-count &lt;val&gt;</w:t>
            </w:r>
            <w:r>
              <w:rPr>
                <w:i/>
                <w:sz w:val="20"/>
                <w:lang w:val="zh-Hans"/>
              </w:rPr>
              <w:t>：</w:t>
            </w:r>
            <w:proofErr w:type="spellStart"/>
            <w:r>
              <w:rPr>
                <w:i/>
                <w:sz w:val="20"/>
                <w:lang w:val="zh-Hans"/>
              </w:rPr>
              <w:t>突发计数值</w:t>
            </w:r>
            <w:proofErr w:type="spellEnd"/>
          </w:p>
          <w:p w14:paraId="0FB24794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                         </w:t>
            </w:r>
            <w:r>
              <w:rPr>
                <w:i/>
                <w:sz w:val="20"/>
                <w:lang w:val="zh-Hans"/>
              </w:rPr>
              <w:t>值必须</w:t>
            </w:r>
            <w:r>
              <w:rPr>
                <w:i/>
                <w:sz w:val="20"/>
                <w:lang w:val="zh-Hans"/>
              </w:rPr>
              <w:t>&lt;</w:t>
            </w:r>
            <w:r>
              <w:rPr>
                <w:i/>
                <w:sz w:val="20"/>
                <w:lang w:val="zh-Hans"/>
              </w:rPr>
              <w:t>队列深度和</w:t>
            </w:r>
            <w:r>
              <w:rPr>
                <w:i/>
                <w:sz w:val="20"/>
                <w:lang w:val="zh-Hans"/>
              </w:rPr>
              <w:t xml:space="preserve"> &lt; 16</w:t>
            </w:r>
            <w:r>
              <w:rPr>
                <w:i/>
                <w:sz w:val="20"/>
                <w:lang w:val="zh-Hans"/>
              </w:rPr>
              <w:t>，</w:t>
            </w:r>
            <w:r>
              <w:rPr>
                <w:i/>
                <w:sz w:val="20"/>
                <w:lang w:val="zh-Hans"/>
              </w:rPr>
              <w:t xml:space="preserve"> </w:t>
            </w:r>
            <w:r>
              <w:rPr>
                <w:i/>
                <w:sz w:val="20"/>
                <w:lang w:val="zh-Hans"/>
              </w:rPr>
              <w:t>即</w:t>
            </w:r>
            <w:r>
              <w:rPr>
                <w:i/>
                <w:sz w:val="20"/>
                <w:lang w:val="zh-Hans"/>
              </w:rPr>
              <w:t xml:space="preserve"> WQE </w:t>
            </w:r>
            <w:proofErr w:type="spellStart"/>
            <w:r>
              <w:rPr>
                <w:i/>
                <w:sz w:val="20"/>
                <w:lang w:val="zh-Hans"/>
              </w:rPr>
              <w:t>深度</w:t>
            </w:r>
            <w:proofErr w:type="spellEnd"/>
          </w:p>
          <w:p w14:paraId="4570C4D1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123B6DC8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-o &lt;val&gt; </w:t>
            </w:r>
            <w:r>
              <w:rPr>
                <w:i/>
                <w:sz w:val="20"/>
                <w:lang w:val="zh-Hans"/>
              </w:rPr>
              <w:t>或</w:t>
            </w:r>
            <w:r>
              <w:rPr>
                <w:i/>
                <w:sz w:val="20"/>
                <w:lang w:val="zh-Hans"/>
              </w:rPr>
              <w:t xml:space="preserve"> --opcode &lt;val&gt;  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 xml:space="preserve"> </w:t>
            </w:r>
            <w:proofErr w:type="spellStart"/>
            <w:r>
              <w:rPr>
                <w:i/>
                <w:sz w:val="20"/>
                <w:lang w:val="zh-Hans"/>
              </w:rPr>
              <w:t>操作码</w:t>
            </w:r>
            <w:proofErr w:type="spellEnd"/>
          </w:p>
          <w:p w14:paraId="0CEF3BB2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“wr</w:t>
            </w:r>
            <w:r>
              <w:rPr>
                <w:lang w:val="zh-Hans"/>
              </w:rPr>
              <w:t xml:space="preserve">” -&gt; </w:t>
            </w:r>
            <w:r>
              <w:rPr>
                <w:i/>
                <w:sz w:val="20"/>
                <w:lang w:val="zh-Hans"/>
              </w:rPr>
              <w:t>写，</w:t>
            </w:r>
            <w:r>
              <w:rPr>
                <w:lang w:val="zh-Hans"/>
              </w:rPr>
              <w:t>“</w:t>
            </w:r>
            <w:r>
              <w:rPr>
                <w:i/>
                <w:sz w:val="20"/>
                <w:lang w:val="zh-Hans"/>
              </w:rPr>
              <w:t>rd</w:t>
            </w:r>
            <w:r>
              <w:rPr>
                <w:lang w:val="zh-Hans"/>
              </w:rPr>
              <w:t>” -</w:t>
            </w:r>
            <w:r>
              <w:rPr>
                <w:i/>
                <w:sz w:val="20"/>
                <w:lang w:val="zh-Hans"/>
              </w:rPr>
              <w:t xml:space="preserve">&gt; </w:t>
            </w:r>
            <w:proofErr w:type="spellStart"/>
            <w:r>
              <w:rPr>
                <w:i/>
                <w:sz w:val="20"/>
                <w:lang w:val="zh-Hans"/>
              </w:rPr>
              <w:t>读取</w:t>
            </w:r>
            <w:proofErr w:type="spellEnd"/>
            <w:r>
              <w:rPr>
                <w:i/>
                <w:sz w:val="20"/>
                <w:lang w:val="zh-Hans"/>
              </w:rPr>
              <w:t>，</w:t>
            </w:r>
            <w:r>
              <w:rPr>
                <w:i/>
                <w:sz w:val="20"/>
                <w:lang w:val="zh-Hans"/>
              </w:rPr>
              <w:t>“</w:t>
            </w:r>
            <w:proofErr w:type="spellStart"/>
            <w:r>
              <w:rPr>
                <w:i/>
                <w:sz w:val="20"/>
                <w:lang w:val="zh-Hans"/>
              </w:rPr>
              <w:t>发送</w:t>
            </w:r>
            <w:proofErr w:type="spellEnd"/>
            <w:r>
              <w:rPr>
                <w:i/>
                <w:sz w:val="20"/>
                <w:lang w:val="zh-Hans"/>
              </w:rPr>
              <w:t>”-&gt;</w:t>
            </w:r>
            <w:proofErr w:type="spellStart"/>
            <w:r>
              <w:rPr>
                <w:i/>
                <w:sz w:val="20"/>
                <w:lang w:val="zh-Hans"/>
              </w:rPr>
              <w:t>发送</w:t>
            </w:r>
            <w:proofErr w:type="spellEnd"/>
          </w:p>
          <w:p w14:paraId="50D1CB51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1B71D059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-P &lt;val&gt; </w:t>
            </w:r>
            <w:r>
              <w:rPr>
                <w:i/>
                <w:sz w:val="20"/>
                <w:lang w:val="zh-Hans"/>
              </w:rPr>
              <w:t>或</w:t>
            </w:r>
            <w:r>
              <w:rPr>
                <w:i/>
                <w:sz w:val="20"/>
                <w:lang w:val="zh-Hans"/>
              </w:rPr>
              <w:t xml:space="preserve"> --freq &lt;val&gt;  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 xml:space="preserve"> </w:t>
            </w:r>
            <w:proofErr w:type="spellStart"/>
            <w:r>
              <w:rPr>
                <w:i/>
                <w:sz w:val="20"/>
                <w:lang w:val="zh-Hans"/>
              </w:rPr>
              <w:t>时钟频率，单位为</w:t>
            </w:r>
            <w:proofErr w:type="spellEnd"/>
            <w:r>
              <w:rPr>
                <w:i/>
                <w:sz w:val="20"/>
                <w:lang w:val="zh-Hans"/>
              </w:rPr>
              <w:t xml:space="preserve"> MHz</w:t>
            </w:r>
          </w:p>
          <w:p w14:paraId="7852ABB6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lastRenderedPageBreak/>
              <w:t xml:space="preserve">                         </w:t>
            </w:r>
            <w:proofErr w:type="spellStart"/>
            <w:r>
              <w:rPr>
                <w:i/>
                <w:sz w:val="20"/>
                <w:lang w:val="zh-Hans"/>
              </w:rPr>
              <w:t>默认</w:t>
            </w:r>
            <w:proofErr w:type="spellEnd"/>
            <w:r>
              <w:rPr>
                <w:i/>
                <w:sz w:val="20"/>
                <w:lang w:val="zh-Hans"/>
              </w:rPr>
              <w:t xml:space="preserve"> </w:t>
            </w:r>
            <w:r>
              <w:rPr>
                <w:i/>
                <w:sz w:val="20"/>
                <w:lang w:val="zh-Hans"/>
              </w:rPr>
              <w:t>值</w:t>
            </w:r>
            <w:r>
              <w:rPr>
                <w:i/>
                <w:sz w:val="20"/>
                <w:lang w:val="zh-Hans"/>
              </w:rPr>
              <w:t xml:space="preserve"> </w:t>
            </w:r>
            <w:r>
              <w:rPr>
                <w:i/>
                <w:sz w:val="20"/>
                <w:lang w:val="zh-Hans"/>
              </w:rPr>
              <w:t>为</w:t>
            </w:r>
            <w:r>
              <w:rPr>
                <w:i/>
                <w:sz w:val="20"/>
                <w:lang w:val="zh-Hans"/>
              </w:rPr>
              <w:t xml:space="preserve"> 200</w:t>
            </w:r>
          </w:p>
          <w:p w14:paraId="16926CF7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0A6AFF59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-W &lt;val&gt; </w:t>
            </w:r>
            <w:r>
              <w:rPr>
                <w:i/>
                <w:sz w:val="20"/>
                <w:lang w:val="zh-Hans"/>
              </w:rPr>
              <w:t>或</w:t>
            </w:r>
            <w:r>
              <w:rPr>
                <w:i/>
                <w:sz w:val="20"/>
                <w:lang w:val="zh-Hans"/>
              </w:rPr>
              <w:t xml:space="preserve"> --msg-count &lt;val&gt; 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 xml:space="preserve"> WQE </w:t>
            </w:r>
            <w:proofErr w:type="spellStart"/>
            <w:r>
              <w:rPr>
                <w:i/>
                <w:sz w:val="20"/>
                <w:lang w:val="zh-Hans"/>
              </w:rPr>
              <w:t>计数</w:t>
            </w:r>
            <w:proofErr w:type="spellEnd"/>
          </w:p>
          <w:p w14:paraId="45D2B4FA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>
              <w:rPr>
                <w:i/>
                <w:sz w:val="20"/>
                <w:lang w:val="zh-Hans"/>
              </w:rPr>
              <w:t>值必须是突发计数的倍数</w:t>
            </w:r>
            <w:proofErr w:type="spellEnd"/>
          </w:p>
          <w:p w14:paraId="3F75A4C6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1F3F247C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/>
              </w:rPr>
              <w:t xml:space="preserve">        </w:t>
            </w:r>
            <w:r>
              <w:rPr>
                <w:i/>
                <w:sz w:val="20"/>
                <w:lang w:val="zh-Hans" w:eastAsia="zh-Hans"/>
              </w:rPr>
              <w:t>-S &lt;</w:t>
            </w:r>
            <w:r>
              <w:rPr>
                <w:i/>
                <w:sz w:val="20"/>
                <w:lang w:val="zh-Hans" w:eastAsia="zh-Hans"/>
              </w:rPr>
              <w:t>类型</w:t>
            </w:r>
            <w:r>
              <w:rPr>
                <w:i/>
                <w:sz w:val="20"/>
                <w:lang w:val="zh-Hans" w:eastAsia="zh-Hans"/>
              </w:rPr>
              <w:t xml:space="preserve">&gt; </w:t>
            </w:r>
            <w:r>
              <w:rPr>
                <w:i/>
                <w:sz w:val="20"/>
                <w:lang w:val="zh-Hans" w:eastAsia="zh-Hans"/>
              </w:rPr>
              <w:t>或</w:t>
            </w:r>
            <w:r>
              <w:rPr>
                <w:i/>
                <w:sz w:val="20"/>
                <w:lang w:val="zh-Hans" w:eastAsia="zh-Hans"/>
              </w:rPr>
              <w:t xml:space="preserve"> --sqmem &lt;</w:t>
            </w:r>
            <w:r>
              <w:rPr>
                <w:i/>
                <w:sz w:val="20"/>
                <w:lang w:val="zh-Hans" w:eastAsia="zh-Hans"/>
              </w:rPr>
              <w:t>类型</w:t>
            </w:r>
            <w:r>
              <w:rPr>
                <w:i/>
                <w:sz w:val="20"/>
                <w:lang w:val="zh-Hans" w:eastAsia="zh-Hans"/>
              </w:rPr>
              <w:t xml:space="preserve">&gt;    </w:t>
            </w:r>
            <w:r>
              <w:rPr>
                <w:i/>
                <w:sz w:val="20"/>
                <w:lang w:val="zh-Hans" w:eastAsia="zh-Hans"/>
              </w:rPr>
              <w:t>：</w:t>
            </w:r>
            <w:r>
              <w:rPr>
                <w:i/>
                <w:sz w:val="20"/>
                <w:lang w:val="zh-Hans" w:eastAsia="zh-Hans"/>
              </w:rPr>
              <w:t xml:space="preserve"> HW HS SQ </w:t>
            </w:r>
            <w:r>
              <w:rPr>
                <w:i/>
                <w:sz w:val="20"/>
                <w:lang w:val="zh-Hans" w:eastAsia="zh-Hans"/>
              </w:rPr>
              <w:t>内存类型</w:t>
            </w:r>
          </w:p>
          <w:p w14:paraId="546779BE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>内存类型是：</w:t>
            </w:r>
            <w:r>
              <w:rPr>
                <w:i/>
                <w:sz w:val="20"/>
                <w:lang w:val="zh-Hans" w:eastAsia="zh-Hans"/>
              </w:rPr>
              <w:t>PL</w:t>
            </w:r>
            <w:r>
              <w:rPr>
                <w:lang w:val="zh-Hans" w:eastAsia="zh-Hans"/>
              </w:rPr>
              <w:t>，</w:t>
            </w:r>
            <w:r>
              <w:rPr>
                <w:i/>
                <w:sz w:val="20"/>
                <w:lang w:val="zh-Hans" w:eastAsia="zh-Hans"/>
              </w:rPr>
              <w:t>PS</w:t>
            </w:r>
            <w:r>
              <w:rPr>
                <w:lang w:val="zh-Hans" w:eastAsia="zh-Hans"/>
              </w:rPr>
              <w:t>，</w:t>
            </w:r>
            <w:r>
              <w:rPr>
                <w:i/>
                <w:sz w:val="20"/>
                <w:lang w:val="zh-Hans" w:eastAsia="zh-Hans"/>
              </w:rPr>
              <w:t>EDDR</w:t>
            </w:r>
            <w:r>
              <w:rPr>
                <w:i/>
                <w:sz w:val="20"/>
                <w:lang w:val="zh-Hans" w:eastAsia="zh-Hans"/>
              </w:rPr>
              <w:t>，</w:t>
            </w:r>
            <w:r>
              <w:rPr>
                <w:i/>
                <w:sz w:val="20"/>
                <w:lang w:val="zh-Hans" w:eastAsia="zh-Hans"/>
              </w:rPr>
              <w:t xml:space="preserve">Bram </w:t>
            </w:r>
          </w:p>
          <w:p w14:paraId="20B65FEB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</w:p>
          <w:p w14:paraId="0F8A7172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 xml:space="preserve">        -R &lt;</w:t>
            </w:r>
            <w:r>
              <w:rPr>
                <w:i/>
                <w:sz w:val="20"/>
                <w:lang w:val="zh-Hans" w:eastAsia="zh-Hans"/>
              </w:rPr>
              <w:t>类型</w:t>
            </w:r>
            <w:r>
              <w:rPr>
                <w:i/>
                <w:sz w:val="20"/>
                <w:lang w:val="zh-Hans" w:eastAsia="zh-Hans"/>
              </w:rPr>
              <w:t xml:space="preserve">&gt; </w:t>
            </w:r>
            <w:r>
              <w:rPr>
                <w:i/>
                <w:sz w:val="20"/>
                <w:lang w:val="zh-Hans" w:eastAsia="zh-Hans"/>
              </w:rPr>
              <w:t>或</w:t>
            </w:r>
            <w:r>
              <w:rPr>
                <w:i/>
                <w:sz w:val="20"/>
                <w:lang w:val="zh-Hans" w:eastAsia="zh-Hans"/>
              </w:rPr>
              <w:t xml:space="preserve"> --data-mem &lt;</w:t>
            </w:r>
            <w:r>
              <w:rPr>
                <w:i/>
                <w:sz w:val="20"/>
                <w:lang w:val="zh-Hans" w:eastAsia="zh-Hans"/>
              </w:rPr>
              <w:t>类型</w:t>
            </w:r>
            <w:r>
              <w:rPr>
                <w:i/>
                <w:sz w:val="20"/>
                <w:lang w:val="zh-Hans" w:eastAsia="zh-Hans"/>
              </w:rPr>
              <w:t xml:space="preserve">&gt; </w:t>
            </w:r>
            <w:r>
              <w:rPr>
                <w:i/>
                <w:sz w:val="20"/>
                <w:lang w:val="zh-Hans" w:eastAsia="zh-Hans"/>
              </w:rPr>
              <w:t>：</w:t>
            </w:r>
            <w:r>
              <w:rPr>
                <w:i/>
                <w:sz w:val="20"/>
                <w:lang w:val="zh-Hans" w:eastAsia="zh-Hans"/>
              </w:rPr>
              <w:t xml:space="preserve"> HW HS RDMA </w:t>
            </w:r>
            <w:r>
              <w:rPr>
                <w:i/>
                <w:sz w:val="20"/>
                <w:lang w:val="zh-Hans" w:eastAsia="zh-Hans"/>
              </w:rPr>
              <w:t>缓冲区内存类型</w:t>
            </w:r>
          </w:p>
          <w:p w14:paraId="4D2EE94C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>
              <w:rPr>
                <w:i/>
                <w:sz w:val="20"/>
                <w:lang w:val="zh-Hans"/>
              </w:rPr>
              <w:t>内存类型是</w:t>
            </w:r>
            <w:proofErr w:type="spellEnd"/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PL</w:t>
            </w:r>
            <w:r>
              <w:rPr>
                <w:lang w:val="zh-Hans"/>
              </w:rPr>
              <w:t>，</w:t>
            </w:r>
            <w:r>
              <w:rPr>
                <w:i/>
                <w:sz w:val="20"/>
                <w:lang w:val="zh-Hans"/>
              </w:rPr>
              <w:t>PS</w:t>
            </w:r>
            <w:r>
              <w:rPr>
                <w:lang w:val="zh-Hans"/>
              </w:rPr>
              <w:t>，</w:t>
            </w:r>
            <w:r>
              <w:rPr>
                <w:i/>
                <w:sz w:val="20"/>
                <w:lang w:val="zh-Hans"/>
              </w:rPr>
              <w:t>EDDR</w:t>
            </w:r>
            <w:r>
              <w:rPr>
                <w:i/>
                <w:sz w:val="20"/>
                <w:lang w:val="zh-Hans"/>
              </w:rPr>
              <w:t>，</w:t>
            </w:r>
            <w:r>
              <w:rPr>
                <w:i/>
                <w:sz w:val="20"/>
                <w:lang w:val="zh-Hans"/>
              </w:rPr>
              <w:t xml:space="preserve">Bram </w:t>
            </w:r>
          </w:p>
          <w:p w14:paraId="1BB8DC02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1DDCF293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$</w:t>
            </w:r>
          </w:p>
        </w:tc>
      </w:tr>
    </w:tbl>
    <w:p w14:paraId="3ED98E69" w14:textId="77777777" w:rsidR="00E25D3F" w:rsidRDefault="00E25D3F" w:rsidP="00E25D3F"/>
    <w:p w14:paraId="3B3919DA" w14:textId="77777777" w:rsidR="00E25D3F" w:rsidRDefault="00E25D3F" w:rsidP="00E25D3F">
      <w:pPr>
        <w:ind w:left="720"/>
      </w:pPr>
      <w:proofErr w:type="spellStart"/>
      <w:r>
        <w:rPr>
          <w:lang w:val="zh-Hans"/>
        </w:rPr>
        <w:t>如果使用</w:t>
      </w:r>
      <w:proofErr w:type="spellEnd"/>
      <w:r>
        <w:rPr>
          <w:b/>
          <w:bCs/>
          <w:lang w:val="zh-Hans"/>
        </w:rPr>
        <w:t>“</w:t>
      </w:r>
      <w:r>
        <w:rPr>
          <w:lang w:val="zh-Hans"/>
        </w:rPr>
        <w:t>--</w:t>
      </w:r>
      <w:r>
        <w:rPr>
          <w:b/>
          <w:bCs/>
          <w:i/>
          <w:sz w:val="20"/>
          <w:lang w:val="zh-Hans"/>
        </w:rPr>
        <w:t>common-rdma-buf</w:t>
      </w:r>
      <w:r>
        <w:rPr>
          <w:lang w:val="zh-Hans"/>
        </w:rPr>
        <w:t xml:space="preserve"> </w:t>
      </w:r>
      <w:r>
        <w:rPr>
          <w:lang w:val="zh-Hans"/>
        </w:rPr>
        <w:t>或</w:t>
      </w:r>
      <w:r>
        <w:rPr>
          <w:lang w:val="zh-Hans"/>
        </w:rPr>
        <w:t xml:space="preserve"> </w:t>
      </w:r>
      <w:r>
        <w:rPr>
          <w:b/>
          <w:bCs/>
          <w:i/>
          <w:sz w:val="20"/>
          <w:lang w:val="zh-Hans"/>
        </w:rPr>
        <w:t xml:space="preserve"> -c”</w:t>
      </w:r>
      <w:r>
        <w:rPr>
          <w:lang w:val="zh-Hans"/>
        </w:rPr>
        <w:t>，</w:t>
      </w:r>
      <w:proofErr w:type="spellStart"/>
      <w:r>
        <w:rPr>
          <w:lang w:val="zh-Hans"/>
        </w:rPr>
        <w:t>则单个</w:t>
      </w:r>
      <w:proofErr w:type="spellEnd"/>
      <w:r>
        <w:rPr>
          <w:lang w:val="zh-Hans"/>
        </w:rPr>
        <w:t xml:space="preserve"> RDMA </w:t>
      </w:r>
      <w:proofErr w:type="spellStart"/>
      <w:r>
        <w:rPr>
          <w:lang w:val="zh-Hans"/>
        </w:rPr>
        <w:t>缓冲区用作所有</w:t>
      </w:r>
      <w:proofErr w:type="spellEnd"/>
      <w:r>
        <w:rPr>
          <w:lang w:val="zh-Hans"/>
        </w:rPr>
        <w:t xml:space="preserve"> QP </w:t>
      </w:r>
      <w:proofErr w:type="spellStart"/>
      <w:r>
        <w:rPr>
          <w:lang w:val="zh-Hans"/>
        </w:rPr>
        <w:t>的源或目标</w:t>
      </w:r>
      <w:proofErr w:type="spellEnd"/>
    </w:p>
    <w:p w14:paraId="18A19385" w14:textId="77777777" w:rsidR="00E25D3F" w:rsidRDefault="00E25D3F" w:rsidP="00E25D3F">
      <w:pPr>
        <w:ind w:left="720"/>
        <w:rPr>
          <w:lang w:eastAsia="zh-CN"/>
        </w:rPr>
      </w:pPr>
      <w:r>
        <w:rPr>
          <w:lang w:val="zh-Hans" w:eastAsia="zh-CN"/>
        </w:rPr>
        <w:t>在使用硬件握手模块测量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带宽时，远程（目标）</w:t>
      </w:r>
      <w:r>
        <w:rPr>
          <w:lang w:val="zh-Hans" w:eastAsia="zh-CN"/>
        </w:rPr>
        <w:t xml:space="preserve">RNIC </w:t>
      </w:r>
      <w:r>
        <w:rPr>
          <w:lang w:val="zh-Hans" w:eastAsia="zh-CN"/>
        </w:rPr>
        <w:t>可以是另一个带有</w:t>
      </w:r>
      <w:r>
        <w:rPr>
          <w:lang w:val="zh-Hans" w:eastAsia="zh-CN"/>
        </w:rPr>
        <w:t xml:space="preserve"> Mellanox RNIC </w:t>
      </w:r>
      <w:r>
        <w:rPr>
          <w:lang w:val="zh-Hans" w:eastAsia="zh-CN"/>
        </w:rPr>
        <w:t>卡的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或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服务器。在这种情况下，需要在远程主机上运行不同的应用程序。</w:t>
      </w:r>
    </w:p>
    <w:p w14:paraId="09A50832" w14:textId="77777777" w:rsidR="00E25D3F" w:rsidRDefault="00E25D3F" w:rsidP="00E25D3F">
      <w:pPr>
        <w:ind w:left="720"/>
      </w:pPr>
      <w:proofErr w:type="spellStart"/>
      <w:r>
        <w:rPr>
          <w:lang w:val="zh-Hans"/>
        </w:rPr>
        <w:t>如果远程主机是装有</w:t>
      </w:r>
      <w:proofErr w:type="spellEnd"/>
      <w:r>
        <w:rPr>
          <w:lang w:val="zh-Hans"/>
        </w:rPr>
        <w:t xml:space="preserve"> Mellanox RNIC </w:t>
      </w:r>
      <w:r>
        <w:rPr>
          <w:lang w:val="zh-Hans"/>
        </w:rPr>
        <w:t>的</w:t>
      </w:r>
      <w:r>
        <w:rPr>
          <w:lang w:val="zh-Hans"/>
        </w:rPr>
        <w:t xml:space="preserve"> x86 </w:t>
      </w:r>
      <w:proofErr w:type="spellStart"/>
      <w:r>
        <w:rPr>
          <w:lang w:val="zh-Hans"/>
        </w:rPr>
        <w:t>服务器，请从软件包的</w:t>
      </w:r>
      <w:proofErr w:type="spellEnd"/>
      <w:r>
        <w:rPr>
          <w:lang w:val="zh-Hans"/>
        </w:rPr>
        <w:t>host_apps</w:t>
      </w:r>
      <w:proofErr w:type="spellStart"/>
      <w:r>
        <w:rPr>
          <w:lang w:val="zh-Hans"/>
        </w:rPr>
        <w:t>运行</w:t>
      </w:r>
      <w:proofErr w:type="spellEnd"/>
      <w:r>
        <w:rPr>
          <w:lang w:val="zh-Hans"/>
        </w:rPr>
        <w:t>xhw_hs_client</w:t>
      </w:r>
      <w:proofErr w:type="spellStart"/>
      <w:r>
        <w:rPr>
          <w:lang w:val="zh-Hans"/>
        </w:rPr>
        <w:t>应用程序</w:t>
      </w:r>
      <w:proofErr w:type="spellEnd"/>
      <w:r>
        <w:rPr>
          <w:lang w:val="zh-Hans"/>
        </w:rPr>
        <w:t xml:space="preserve"> </w:t>
      </w:r>
    </w:p>
    <w:p w14:paraId="1B382675" w14:textId="77777777" w:rsidR="00E25D3F" w:rsidRDefault="00E25D3F" w:rsidP="00E25D3F"/>
    <w:tbl>
      <w:tblPr>
        <w:tblStyle w:val="a7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E25D3F" w14:paraId="1EEC65B6" w14:textId="77777777" w:rsidTr="00E25D3F">
        <w:tc>
          <w:tcPr>
            <w:tcW w:w="8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80422" w14:textId="77777777" w:rsidR="00E25D3F" w:rsidRDefault="00E25D3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xilinx/xhw-hs-client# ./xhw_hs_client</w:t>
            </w:r>
          </w:p>
          <w:p w14:paraId="1E337DF2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/>
              </w:rPr>
              <w:tab/>
            </w:r>
            <w:r>
              <w:rPr>
                <w:i/>
                <w:sz w:val="20"/>
                <w:lang w:val="zh-Hans" w:eastAsia="zh-Hans"/>
              </w:rPr>
              <w:t>-I</w:t>
            </w:r>
            <w:r>
              <w:rPr>
                <w:i/>
                <w:sz w:val="20"/>
                <w:lang w:val="zh-Hans" w:eastAsia="zh-Hans"/>
              </w:rPr>
              <w:tab/>
            </w:r>
            <w:r>
              <w:rPr>
                <w:i/>
                <w:sz w:val="20"/>
                <w:lang w:val="zh-Hans" w:eastAsia="zh-Hans"/>
              </w:rPr>
              <w:t>：</w:t>
            </w:r>
            <w:r>
              <w:rPr>
                <w:i/>
                <w:sz w:val="20"/>
                <w:lang w:val="zh-Hans" w:eastAsia="zh-Hans"/>
              </w:rPr>
              <w:t xml:space="preserve"> </w:t>
            </w:r>
            <w:r>
              <w:rPr>
                <w:i/>
                <w:sz w:val="20"/>
                <w:lang w:val="zh-Hans" w:eastAsia="zh-Hans"/>
              </w:rPr>
              <w:t>客户端要绑定到的源地址。</w:t>
            </w:r>
          </w:p>
          <w:p w14:paraId="38736E7A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ab/>
              <w:t>-d</w:t>
            </w:r>
            <w:r>
              <w:rPr>
                <w:i/>
                <w:sz w:val="20"/>
                <w:lang w:val="zh-Hans" w:eastAsia="zh-Hans"/>
              </w:rPr>
              <w:tab/>
              <w:t xml:space="preserve">:d ebug </w:t>
            </w:r>
            <w:r>
              <w:rPr>
                <w:i/>
                <w:sz w:val="20"/>
                <w:lang w:val="zh-Hans" w:eastAsia="zh-Hans"/>
              </w:rPr>
              <w:t>打印</w:t>
            </w:r>
          </w:p>
          <w:p w14:paraId="3F6215B0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ab/>
              <w:t>-S &lt;</w:t>
            </w:r>
            <w:r>
              <w:rPr>
                <w:i/>
                <w:sz w:val="20"/>
                <w:lang w:val="zh-Hans" w:eastAsia="zh-Hans"/>
              </w:rPr>
              <w:t>大小</w:t>
            </w:r>
            <w:r>
              <w:rPr>
                <w:i/>
                <w:sz w:val="20"/>
                <w:lang w:val="zh-Hans" w:eastAsia="zh-Hans"/>
              </w:rPr>
              <w:t xml:space="preserve">&gt; </w:t>
            </w:r>
            <w:r>
              <w:rPr>
                <w:i/>
                <w:sz w:val="20"/>
                <w:lang w:val="zh-Hans" w:eastAsia="zh-Hans"/>
              </w:rPr>
              <w:tab/>
              <w:t>:p</w:t>
            </w:r>
            <w:r>
              <w:rPr>
                <w:i/>
                <w:sz w:val="20"/>
                <w:lang w:val="zh-Hans" w:eastAsia="zh-Hans"/>
              </w:rPr>
              <w:t>数据</w:t>
            </w:r>
            <w:r>
              <w:rPr>
                <w:i/>
                <w:sz w:val="20"/>
                <w:lang w:val="zh-Hans" w:eastAsia="zh-Hans"/>
              </w:rPr>
              <w:t xml:space="preserve"> </w:t>
            </w:r>
            <w:r>
              <w:rPr>
                <w:i/>
                <w:sz w:val="20"/>
                <w:lang w:val="zh-Hans" w:eastAsia="zh-Hans"/>
              </w:rPr>
              <w:t>大小</w:t>
            </w:r>
          </w:p>
          <w:p w14:paraId="30E6D2D6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ab/>
              <w:t>-p &lt;</w:t>
            </w:r>
            <w:r>
              <w:rPr>
                <w:i/>
                <w:sz w:val="20"/>
                <w:lang w:val="zh-Hans" w:eastAsia="zh-Hans"/>
              </w:rPr>
              <w:t>端口</w:t>
            </w:r>
            <w:r>
              <w:rPr>
                <w:i/>
                <w:sz w:val="20"/>
                <w:lang w:val="zh-Hans" w:eastAsia="zh-Hans"/>
              </w:rPr>
              <w:t xml:space="preserve">&gt; </w:t>
            </w:r>
            <w:r>
              <w:rPr>
                <w:i/>
                <w:sz w:val="20"/>
                <w:lang w:val="zh-Hans" w:eastAsia="zh-Hans"/>
              </w:rPr>
              <w:tab/>
              <w:t xml:space="preserve">:p ort </w:t>
            </w:r>
            <w:r>
              <w:rPr>
                <w:i/>
                <w:sz w:val="20"/>
                <w:lang w:val="zh-Hans" w:eastAsia="zh-Hans"/>
              </w:rPr>
              <w:t>编号</w:t>
            </w:r>
          </w:p>
          <w:p w14:paraId="223323AD" w14:textId="77777777" w:rsidR="00E25D3F" w:rsidRDefault="00E25D3F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ab/>
              <w:t>-Q &lt;</w:t>
            </w:r>
            <w:r>
              <w:rPr>
                <w:i/>
                <w:sz w:val="20"/>
                <w:lang w:val="zh-Hans" w:eastAsia="zh-Hans"/>
              </w:rPr>
              <w:t>值</w:t>
            </w:r>
            <w:r>
              <w:rPr>
                <w:i/>
                <w:sz w:val="20"/>
                <w:lang w:val="zh-Hans" w:eastAsia="zh-Hans"/>
              </w:rPr>
              <w:t xml:space="preserve">&gt; </w:t>
            </w:r>
            <w:r>
              <w:rPr>
                <w:i/>
                <w:sz w:val="20"/>
                <w:lang w:val="zh-Hans" w:eastAsia="zh-Hans"/>
              </w:rPr>
              <w:t>：</w:t>
            </w:r>
            <w:r>
              <w:rPr>
                <w:i/>
                <w:sz w:val="20"/>
                <w:lang w:val="zh-Hans" w:eastAsia="zh-Hans"/>
              </w:rPr>
              <w:t xml:space="preserve"> QP </w:t>
            </w:r>
            <w:r>
              <w:rPr>
                <w:i/>
                <w:sz w:val="20"/>
                <w:lang w:val="zh-Hans" w:eastAsia="zh-Hans"/>
              </w:rPr>
              <w:t>计数</w:t>
            </w:r>
          </w:p>
        </w:tc>
      </w:tr>
    </w:tbl>
    <w:p w14:paraId="6E06C3FE" w14:textId="77777777" w:rsidR="00E25D3F" w:rsidRDefault="00E25D3F" w:rsidP="00E25D3F">
      <w:pPr>
        <w:spacing w:before="240"/>
        <w:ind w:left="720"/>
        <w:rPr>
          <w:lang w:eastAsia="zh-CN"/>
        </w:rPr>
      </w:pPr>
      <w:r>
        <w:rPr>
          <w:lang w:val="zh-Hans" w:eastAsia="zh-CN"/>
        </w:rPr>
        <w:t>如果远程主机是另一个</w:t>
      </w:r>
      <w:r>
        <w:rPr>
          <w:lang w:val="zh-Hans" w:eastAsia="zh-CN"/>
        </w:rPr>
        <w:t xml:space="preserve"> ERNIC</w:t>
      </w:r>
      <w:r>
        <w:rPr>
          <w:lang w:val="zh-Hans" w:eastAsia="zh-CN"/>
        </w:rPr>
        <w:t>，则应运行</w:t>
      </w:r>
      <w:r>
        <w:rPr>
          <w:lang w:val="zh-Hans" w:eastAsia="zh-CN"/>
        </w:rPr>
        <w:t xml:space="preserve"> xhw_hs_client </w:t>
      </w:r>
      <w:r>
        <w:rPr>
          <w:lang w:val="zh-Hans" w:eastAsia="zh-CN"/>
        </w:rPr>
        <w:t>应用程序。</w:t>
      </w:r>
    </w:p>
    <w:p w14:paraId="1499CF0D" w14:textId="77777777" w:rsidR="00E25D3F" w:rsidRDefault="00E25D3F" w:rsidP="00E25D3F">
      <w:pPr>
        <w:spacing w:before="240"/>
        <w:ind w:left="720"/>
        <w:rPr>
          <w:lang w:eastAsia="zh-CN"/>
        </w:rPr>
      </w:pPr>
      <w:r>
        <w:rPr>
          <w:lang w:val="zh-Hans" w:eastAsia="zh-CN"/>
        </w:rPr>
        <w:t>以下各节介绍在硬件握手模式下测试</w:t>
      </w:r>
      <w:r>
        <w:rPr>
          <w:lang w:val="zh-Hans" w:eastAsia="zh-CN"/>
        </w:rPr>
        <w:t xml:space="preserve"> ERNIC BW </w:t>
      </w:r>
      <w:r>
        <w:rPr>
          <w:lang w:val="zh-Hans" w:eastAsia="zh-CN"/>
        </w:rPr>
        <w:t>的过程。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这些测试可以按以下组合执行</w:t>
      </w:r>
      <w:r>
        <w:rPr>
          <w:lang w:val="zh-Hans" w:eastAsia="zh-CN"/>
        </w:rPr>
        <w:t xml:space="preserve"> </w:t>
      </w:r>
    </w:p>
    <w:p w14:paraId="6BA8EF3A" w14:textId="77777777" w:rsidR="00E25D3F" w:rsidRDefault="00E25D3F" w:rsidP="00E25D3F">
      <w:pPr>
        <w:pStyle w:val="af"/>
        <w:numPr>
          <w:ilvl w:val="0"/>
          <w:numId w:val="35"/>
        </w:numPr>
        <w:rPr>
          <w:lang w:eastAsia="zh-CN"/>
        </w:rPr>
      </w:pPr>
      <w:r>
        <w:rPr>
          <w:lang w:val="zh-Hans" w:eastAsia="zh-CN"/>
        </w:rPr>
        <w:t xml:space="preserve">ERNIC </w:t>
      </w:r>
      <w:r>
        <w:rPr>
          <w:lang w:val="zh-Hans" w:eastAsia="zh-CN"/>
        </w:rPr>
        <w:t>作为启动器，</w:t>
      </w:r>
      <w:r>
        <w:rPr>
          <w:lang w:val="zh-Hans" w:eastAsia="zh-CN"/>
        </w:rPr>
        <w:t xml:space="preserve">x86 </w:t>
      </w:r>
      <w:r>
        <w:rPr>
          <w:lang w:val="zh-Hans" w:eastAsia="zh-CN"/>
        </w:rPr>
        <w:t>服务器作为目标</w:t>
      </w:r>
      <w:r>
        <w:rPr>
          <w:lang w:val="zh-Hans" w:eastAsia="zh-CN"/>
        </w:rPr>
        <w:t xml:space="preserve"> </w:t>
      </w:r>
    </w:p>
    <w:p w14:paraId="4AEE652D" w14:textId="77777777" w:rsidR="00E25D3F" w:rsidRDefault="00E25D3F" w:rsidP="00E25D3F">
      <w:pPr>
        <w:pStyle w:val="af"/>
        <w:numPr>
          <w:ilvl w:val="0"/>
          <w:numId w:val="35"/>
        </w:numPr>
        <w:rPr>
          <w:lang w:eastAsia="zh-CN"/>
        </w:rPr>
      </w:pPr>
      <w:r>
        <w:rPr>
          <w:lang w:val="zh-Hans" w:eastAsia="zh-CN"/>
        </w:rPr>
        <w:t xml:space="preserve">ERNIC1 </w:t>
      </w:r>
      <w:r>
        <w:rPr>
          <w:lang w:val="zh-Hans" w:eastAsia="zh-CN"/>
        </w:rPr>
        <w:t>作为启动剂，</w:t>
      </w:r>
      <w:r>
        <w:rPr>
          <w:lang w:val="zh-Hans" w:eastAsia="zh-CN"/>
        </w:rPr>
        <w:t xml:space="preserve">ERNIC2 </w:t>
      </w:r>
      <w:r>
        <w:rPr>
          <w:lang w:val="zh-Hans" w:eastAsia="zh-CN"/>
        </w:rPr>
        <w:t>作为目标</w:t>
      </w:r>
    </w:p>
    <w:p w14:paraId="52E369D8" w14:textId="36AC58C6" w:rsidR="00E75A24" w:rsidRDefault="00E25D3F" w:rsidP="00E25D3F">
      <w:pPr>
        <w:pStyle w:val="af"/>
        <w:numPr>
          <w:ilvl w:val="0"/>
          <w:numId w:val="23"/>
        </w:numPr>
      </w:pPr>
      <w:r>
        <w:rPr>
          <w:lang w:val="zh-Hans"/>
        </w:rPr>
        <w:t xml:space="preserve">ERNIC </w:t>
      </w:r>
      <w:proofErr w:type="spellStart"/>
      <w:r>
        <w:rPr>
          <w:lang w:val="zh-Hans"/>
        </w:rPr>
        <w:t>作为启动器和多个远程主机</w:t>
      </w:r>
      <w:proofErr w:type="spellEnd"/>
      <w:r>
        <w:rPr>
          <w:lang w:val="zh-Hans"/>
        </w:rPr>
        <w:t>（</w:t>
      </w:r>
      <w:r>
        <w:rPr>
          <w:lang w:val="zh-Hans"/>
        </w:rPr>
        <w:t xml:space="preserve">x86 </w:t>
      </w:r>
      <w:r>
        <w:rPr>
          <w:lang w:val="zh-Hans"/>
        </w:rPr>
        <w:t>和</w:t>
      </w:r>
      <w:r>
        <w:rPr>
          <w:lang w:val="zh-Hans"/>
        </w:rPr>
        <w:t>/</w:t>
      </w:r>
      <w:r>
        <w:rPr>
          <w:lang w:val="zh-Hans"/>
        </w:rPr>
        <w:t>或</w:t>
      </w:r>
      <w:r>
        <w:rPr>
          <w:lang w:val="zh-Hans"/>
        </w:rPr>
        <w:t xml:space="preserve"> ERNIC</w:t>
      </w:r>
      <w:r>
        <w:rPr>
          <w:lang w:val="zh-Hans"/>
        </w:rPr>
        <w:t>）</w:t>
      </w:r>
    </w:p>
    <w:p w14:paraId="523F1038" w14:textId="33068A31" w:rsidR="00E44813" w:rsidRPr="00B11AAF" w:rsidRDefault="00E44813" w:rsidP="005A77FF">
      <w:pPr>
        <w:pStyle w:val="5"/>
        <w:rPr>
          <w:b/>
          <w:bCs/>
          <w:lang w:eastAsia="zh-CN"/>
        </w:rPr>
      </w:pPr>
      <w:r w:rsidRPr="00B11AAF">
        <w:rPr>
          <w:b/>
          <w:bCs/>
          <w:lang w:val="zh-Hans" w:eastAsia="zh-CN"/>
        </w:rPr>
        <w:t xml:space="preserve">ERNIC </w:t>
      </w:r>
      <w:r w:rsidRPr="00B11AAF">
        <w:rPr>
          <w:b/>
          <w:bCs/>
          <w:lang w:val="zh-Hans" w:eastAsia="zh-CN"/>
        </w:rPr>
        <w:t>传出</w:t>
      </w:r>
      <w:r w:rsidRPr="00B11AAF">
        <w:rPr>
          <w:b/>
          <w:bCs/>
          <w:lang w:val="zh-Hans" w:eastAsia="zh-CN"/>
        </w:rPr>
        <w:t xml:space="preserve"> RDMA </w:t>
      </w:r>
      <w:r w:rsidRPr="00B11AAF">
        <w:rPr>
          <w:b/>
          <w:bCs/>
          <w:lang w:val="zh-Hans" w:eastAsia="zh-CN"/>
        </w:rPr>
        <w:t>读取带宽测试</w:t>
      </w:r>
    </w:p>
    <w:p w14:paraId="482E4BCD" w14:textId="3100BB73" w:rsidR="00A73303" w:rsidRDefault="00A73303" w:rsidP="00A73303">
      <w:pPr>
        <w:spacing w:before="240"/>
        <w:ind w:left="720"/>
      </w:pPr>
      <w:proofErr w:type="spellStart"/>
      <w:r>
        <w:rPr>
          <w:lang w:val="zh-Hans"/>
        </w:rPr>
        <w:t>由于</w:t>
      </w:r>
      <w:proofErr w:type="spellEnd"/>
      <w:r>
        <w:rPr>
          <w:i/>
          <w:sz w:val="20"/>
          <w:lang w:val="zh-Hans"/>
        </w:rPr>
        <w:t>xhw_hs_server</w:t>
      </w:r>
      <w:r>
        <w:rPr>
          <w:lang w:val="zh-Hans"/>
        </w:rPr>
        <w:t>在</w:t>
      </w:r>
      <w:r>
        <w:rPr>
          <w:lang w:val="zh-Hans"/>
        </w:rPr>
        <w:t xml:space="preserve"> </w:t>
      </w:r>
      <w:r w:rsidR="0019191E">
        <w:rPr>
          <w:lang w:val="zh-Hans"/>
        </w:rPr>
        <w:t xml:space="preserve"> 250SoCis </w:t>
      </w:r>
      <w:proofErr w:type="spellStart"/>
      <w:r w:rsidR="0019191E">
        <w:rPr>
          <w:lang w:val="zh-Hans"/>
        </w:rPr>
        <w:t>服务器上运行，因此必须先运行它。在以下示例中</w:t>
      </w:r>
      <w:proofErr w:type="spellEnd"/>
      <w:r w:rsidR="0019191E">
        <w:rPr>
          <w:lang w:val="zh-Hans"/>
        </w:rPr>
        <w:t>，</w:t>
      </w:r>
      <w:r w:rsidR="0019191E">
        <w:rPr>
          <w:lang w:val="zh-Hans"/>
        </w:rPr>
        <w:t xml:space="preserve">192.168.1.1 </w:t>
      </w:r>
      <w:r w:rsidR="0019191E">
        <w:rPr>
          <w:lang w:val="zh-Hans"/>
        </w:rPr>
        <w:t>是</w:t>
      </w:r>
      <w:r w:rsidR="0019191E">
        <w:rPr>
          <w:lang w:val="zh-Hans"/>
        </w:rPr>
        <w:t xml:space="preserve"> ERNIC eth</w:t>
      </w:r>
      <w:r w:rsidR="002925D0">
        <w:rPr>
          <w:lang w:val="zh-Hans"/>
        </w:rPr>
        <w:tab/>
      </w:r>
      <w:r w:rsidR="00B62222">
        <w:rPr>
          <w:lang w:val="zh-Hans"/>
        </w:rPr>
        <w:t xml:space="preserve">2 IP </w:t>
      </w:r>
      <w:r w:rsidR="00B62222">
        <w:rPr>
          <w:lang w:val="zh-Hans"/>
        </w:rPr>
        <w:t>地址。</w:t>
      </w:r>
    </w:p>
    <w:p w14:paraId="331EE5D8" w14:textId="77777777" w:rsidR="00A73303" w:rsidRDefault="00A73303" w:rsidP="00A73303">
      <w:pPr>
        <w:pStyle w:val="af"/>
        <w:numPr>
          <w:ilvl w:val="0"/>
          <w:numId w:val="36"/>
        </w:numPr>
        <w:rPr>
          <w:lang w:eastAsia="zh-CN"/>
        </w:rPr>
      </w:pPr>
      <w:r>
        <w:rPr>
          <w:lang w:val="zh-Hans" w:eastAsia="zh-CN"/>
        </w:rPr>
        <w:t>具有单个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的突发模式示例</w:t>
      </w:r>
    </w:p>
    <w:p w14:paraId="4364584D" w14:textId="77777777" w:rsidR="00A73303" w:rsidRDefault="00A73303" w:rsidP="00A73303">
      <w:pPr>
        <w:pStyle w:val="af"/>
        <w:numPr>
          <w:ilvl w:val="1"/>
          <w:numId w:val="36"/>
        </w:numPr>
        <w:spacing w:line="360" w:lineRule="auto"/>
      </w:pPr>
      <w:r>
        <w:rPr>
          <w:lang w:val="zh-Hans"/>
        </w:rPr>
        <w:t xml:space="preserve">ERNIC </w:t>
      </w:r>
      <w:r>
        <w:rPr>
          <w:lang w:val="zh-Hans"/>
        </w:rPr>
        <w:t>端（服务器和发起方）：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6473D82C" w14:textId="77777777" w:rsidTr="00A73303">
        <w:tc>
          <w:tcPr>
            <w:tcW w:w="9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C4ABA" w14:textId="3416D70D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burst -Q 1 -W 9000 -N 1 -K 4 -D 64 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o rd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S pl -R pl </w:t>
            </w:r>
          </w:p>
          <w:p w14:paraId="35EBA9B9" w14:textId="77777777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                            </w:t>
            </w:r>
            <w:r>
              <w:rPr>
                <w:i/>
                <w:sz w:val="20"/>
                <w:lang w:val="zh-Hans"/>
              </w:rPr>
              <w:t>（或）</w:t>
            </w:r>
          </w:p>
          <w:p w14:paraId="01755726" w14:textId="47FF9CB6" w:rsidR="008B0437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xhw_hs_server --q-depth=64 --tf-size 4 </w:t>
            </w:r>
            <w:r w:rsidR="00D62F0E">
              <w:rPr>
                <w:i/>
                <w:sz w:val="20"/>
                <w:lang w:val="zh-Hans"/>
              </w:rPr>
              <w:t>-</w:t>
            </w:r>
            <w:r>
              <w:rPr>
                <w:lang w:val="zh-Hans"/>
              </w:rPr>
              <w:t>–</w:t>
            </w:r>
            <w:r>
              <w:rPr>
                <w:i/>
                <w:sz w:val="20"/>
                <w:lang w:val="zh-Hans"/>
              </w:rPr>
              <w:t>mode</w:t>
            </w:r>
            <w:r>
              <w:rPr>
                <w:lang w:val="zh-Hans"/>
              </w:rPr>
              <w:t>=“Burst” –opcode=“RD” –</w:t>
            </w:r>
            <w:r>
              <w:rPr>
                <w:i/>
                <w:sz w:val="20"/>
                <w:lang w:val="zh-Hans"/>
              </w:rPr>
              <w:t>freq</w:t>
            </w:r>
            <w:r>
              <w:rPr>
                <w:lang w:val="zh-Hans"/>
              </w:rPr>
              <w:t>=200 --</w:t>
            </w:r>
            <w:r>
              <w:rPr>
                <w:i/>
                <w:sz w:val="20"/>
                <w:lang w:val="zh-Hans"/>
              </w:rPr>
              <w:t>qp</w:t>
            </w:r>
            <w:r>
              <w:rPr>
                <w:lang w:val="zh-Hans"/>
              </w:rPr>
              <w:t>=1 --</w:t>
            </w:r>
            <w:r>
              <w:rPr>
                <w:i/>
                <w:sz w:val="20"/>
                <w:lang w:val="zh-Hans"/>
              </w:rPr>
              <w:t>msg-count=9000 –sqmem</w:t>
            </w:r>
            <w:r>
              <w:rPr>
                <w:lang w:val="zh-Hans"/>
              </w:rPr>
              <w:t>=“pl” --</w:t>
            </w:r>
            <w:r>
              <w:rPr>
                <w:i/>
                <w:sz w:val="20"/>
                <w:lang w:val="zh-Hans"/>
              </w:rPr>
              <w:t xml:space="preserve">data-mem=“pl” </w:t>
            </w:r>
          </w:p>
          <w:p w14:paraId="594C10E8" w14:textId="77777777" w:rsidR="008B0437" w:rsidRDefault="008B0437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5F073AB9" w14:textId="6F9793B7" w:rsidR="008B0437" w:rsidRPr="008B0437" w:rsidRDefault="008B0437" w:rsidP="008B0437">
            <w:pPr>
              <w:rPr>
                <w:rFonts w:ascii="Courier New" w:hAnsi="Courier New" w:cs="Courier New"/>
                <w:i/>
                <w:sz w:val="20"/>
              </w:rPr>
            </w:pPr>
            <w:r w:rsidRPr="008B0437">
              <w:rPr>
                <w:i/>
                <w:sz w:val="20"/>
                <w:lang w:val="zh-Hans"/>
              </w:rPr>
              <w:lastRenderedPageBreak/>
              <w:t>$ root@250soc-zynqmp</w:t>
            </w:r>
            <w:r w:rsidRPr="008B0437">
              <w:rPr>
                <w:i/>
                <w:sz w:val="20"/>
                <w:lang w:val="zh-Hans"/>
              </w:rPr>
              <w:t>：</w:t>
            </w:r>
            <w:r w:rsidRPr="008B0437">
              <w:rPr>
                <w:i/>
                <w:sz w:val="20"/>
                <w:lang w:val="zh-Hans"/>
              </w:rPr>
              <w:t>~# xhw_hs_server -d -M burst -c -Q 1 -W 100000 -N 1 -K 16 -D 64 -o RD -S 'ps' -R 'pl'</w:t>
            </w:r>
          </w:p>
          <w:p w14:paraId="2CDAE444" w14:textId="3364AE7D" w:rsidR="00A73303" w:rsidRDefault="008B0437" w:rsidP="008B0437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8B0437">
              <w:rPr>
                <w:i/>
                <w:sz w:val="20"/>
                <w:lang w:val="zh-Hans" w:eastAsia="zh-CN"/>
              </w:rPr>
              <w:t>总带宽使用量为：</w:t>
            </w:r>
            <w:r w:rsidRPr="008B0437">
              <w:rPr>
                <w:i/>
                <w:sz w:val="20"/>
                <w:lang w:val="zh-Hans" w:eastAsia="zh-CN"/>
              </w:rPr>
              <w:t>94.88 Gbps</w:t>
            </w:r>
          </w:p>
        </w:tc>
      </w:tr>
    </w:tbl>
    <w:p w14:paraId="4B38F729" w14:textId="77777777" w:rsidR="00A73303" w:rsidRDefault="00A73303" w:rsidP="00A73303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lastRenderedPageBreak/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2A878B15" w14:textId="77777777" w:rsidTr="00A73303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AA00A" w14:textId="77777777" w:rsidR="005608B7" w:rsidRPr="005608B7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r w:rsidRPr="005608B7">
              <w:rPr>
                <w:i/>
                <w:sz w:val="20"/>
                <w:lang w:val="zh-Hans"/>
              </w:rPr>
              <w:t>$ root@xhdhost</w:t>
            </w:r>
            <w:r w:rsidRPr="005608B7">
              <w:rPr>
                <w:i/>
                <w:sz w:val="20"/>
                <w:lang w:val="zh-Hans"/>
              </w:rPr>
              <w:t>：</w:t>
            </w:r>
            <w:r w:rsidRPr="005608B7">
              <w:rPr>
                <w:i/>
                <w:sz w:val="20"/>
                <w:lang w:val="zh-Hans"/>
              </w:rPr>
              <w:t>/home/xilinx/xhw-hs-client# ./xhw_hs_client -Q 1 -a 192.168.1.1</w:t>
            </w:r>
          </w:p>
          <w:p w14:paraId="0B6A6698" w14:textId="77777777" w:rsidR="005608B7" w:rsidRPr="005608B7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r w:rsidRPr="005608B7">
              <w:rPr>
                <w:i/>
                <w:sz w:val="20"/>
                <w:lang w:val="zh-Hans"/>
              </w:rPr>
              <w:t>数据传输大小为</w:t>
            </w:r>
            <w:r w:rsidRPr="005608B7">
              <w:rPr>
                <w:i/>
                <w:sz w:val="20"/>
                <w:lang w:val="zh-Hans"/>
              </w:rPr>
              <w:t xml:space="preserve"> 4kB </w:t>
            </w:r>
          </w:p>
          <w:p w14:paraId="0BEE8939" w14:textId="77777777" w:rsidR="005608B7" w:rsidRPr="005608B7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 w:rsidRPr="005608B7">
              <w:rPr>
                <w:i/>
                <w:sz w:val="20"/>
                <w:lang w:val="zh-Hans"/>
              </w:rPr>
              <w:t>布夫</w:t>
            </w:r>
            <w:proofErr w:type="spellEnd"/>
            <w:r w:rsidRPr="005608B7">
              <w:rPr>
                <w:i/>
                <w:sz w:val="20"/>
                <w:lang w:val="zh-Hans"/>
              </w:rPr>
              <w:t>0x7f4624002a50</w:t>
            </w:r>
            <w:r w:rsidRPr="005608B7">
              <w:rPr>
                <w:i/>
                <w:sz w:val="20"/>
                <w:lang w:val="zh-Hans"/>
              </w:rPr>
              <w:t>，</w:t>
            </w:r>
            <w:r w:rsidRPr="005608B7">
              <w:rPr>
                <w:i/>
                <w:sz w:val="20"/>
                <w:lang w:val="zh-Hans"/>
              </w:rPr>
              <w:t>RKEY 0x91883</w:t>
            </w:r>
          </w:p>
          <w:p w14:paraId="636EBE4D" w14:textId="5913056E" w:rsidR="00A73303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 w:rsidRPr="005608B7">
              <w:rPr>
                <w:i/>
                <w:sz w:val="20"/>
                <w:lang w:val="zh-Hans"/>
              </w:rPr>
              <w:t>应用程序</w:t>
            </w:r>
            <w:proofErr w:type="spellEnd"/>
            <w:r w:rsidRPr="005608B7">
              <w:rPr>
                <w:i/>
                <w:sz w:val="20"/>
                <w:lang w:val="zh-Hans"/>
              </w:rPr>
              <w:t xml:space="preserve"> QP #0 </w:t>
            </w:r>
            <w:r w:rsidRPr="005608B7">
              <w:rPr>
                <w:i/>
                <w:sz w:val="20"/>
                <w:lang w:val="zh-Hans"/>
              </w:rPr>
              <w:t>的</w:t>
            </w:r>
            <w:r w:rsidRPr="005608B7">
              <w:rPr>
                <w:i/>
                <w:sz w:val="20"/>
                <w:lang w:val="zh-Hans"/>
              </w:rPr>
              <w:t xml:space="preserve"> rping </w:t>
            </w:r>
            <w:proofErr w:type="spellStart"/>
            <w:r w:rsidRPr="005608B7">
              <w:rPr>
                <w:i/>
                <w:sz w:val="20"/>
                <w:lang w:val="zh-Hans"/>
              </w:rPr>
              <w:t>测试通过</w:t>
            </w:r>
            <w:proofErr w:type="spellEnd"/>
          </w:p>
        </w:tc>
      </w:tr>
    </w:tbl>
    <w:p w14:paraId="2CEF68D1" w14:textId="77777777" w:rsidR="00A73303" w:rsidRDefault="00A73303" w:rsidP="00A73303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i/>
          <w:sz w:val="20"/>
          <w:lang w:val="zh-Hans"/>
        </w:rPr>
        <w:t>xhw_hs_client</w:t>
      </w:r>
      <w:r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2447E6B1" w14:textId="77777777" w:rsidTr="00A73303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4D8A3" w14:textId="117DB231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-Q 1 -</w:t>
            </w:r>
            <w:r>
              <w:rPr>
                <w:i/>
                <w:sz w:val="20"/>
                <w:lang w:val="zh-Hans"/>
              </w:rPr>
              <w:t>a 192.168.1.1 -</w:t>
            </w:r>
            <w:r w:rsidR="00996F85">
              <w:rPr>
                <w:i/>
                <w:sz w:val="20"/>
                <w:lang w:val="zh-Hans"/>
              </w:rPr>
              <w:t>R</w:t>
            </w:r>
            <w:r>
              <w:rPr>
                <w:i/>
                <w:sz w:val="20"/>
                <w:lang w:val="zh-Hans"/>
              </w:rPr>
              <w:t xml:space="preserve"> “pl”</w:t>
            </w:r>
          </w:p>
        </w:tc>
      </w:tr>
    </w:tbl>
    <w:p w14:paraId="7569E957" w14:textId="77777777" w:rsidR="00A73303" w:rsidRDefault="00A73303" w:rsidP="00A73303">
      <w:pPr>
        <w:pStyle w:val="af"/>
        <w:numPr>
          <w:ilvl w:val="0"/>
          <w:numId w:val="36"/>
        </w:numPr>
        <w:rPr>
          <w:lang w:eastAsia="zh-CN"/>
        </w:rPr>
      </w:pPr>
      <w:r>
        <w:rPr>
          <w:lang w:val="zh-Hans" w:eastAsia="zh-CN"/>
        </w:rPr>
        <w:t>具有多个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的突发模式示例</w:t>
      </w:r>
    </w:p>
    <w:p w14:paraId="7B29B506" w14:textId="77777777" w:rsidR="00A73303" w:rsidRDefault="00A73303" w:rsidP="00A73303">
      <w:pPr>
        <w:pStyle w:val="af"/>
        <w:numPr>
          <w:ilvl w:val="1"/>
          <w:numId w:val="36"/>
        </w:numPr>
        <w:spacing w:before="240"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07E8B525" w14:textId="77777777" w:rsidTr="00A73303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2A24A" w14:textId="77777777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burst -Q 2 -W 9000 -N 1 -K 4 -D 64 -o RD </w:t>
            </w:r>
          </w:p>
        </w:tc>
      </w:tr>
    </w:tbl>
    <w:p w14:paraId="057A1221" w14:textId="77777777" w:rsidR="00A73303" w:rsidRDefault="00A73303" w:rsidP="00A73303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68BA7ED1" w14:textId="77777777" w:rsidTr="00A73303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62C9E" w14:textId="6B44E370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xilinx/xhw-hs-client# ./xhw_hs_client -Q 2 -a 192.168.1.1</w:t>
            </w:r>
          </w:p>
        </w:tc>
      </w:tr>
    </w:tbl>
    <w:p w14:paraId="559FF476" w14:textId="77777777" w:rsidR="00A73303" w:rsidRDefault="00A73303" w:rsidP="00A73303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5D09F7D4" w14:textId="77777777" w:rsidTr="00A73303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3937" w14:textId="4432B2E6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192.168.1.1 -</w:t>
            </w:r>
            <w:r w:rsidR="00996F85">
              <w:rPr>
                <w:i/>
                <w:sz w:val="20"/>
                <w:lang w:val="zh-Hans"/>
              </w:rPr>
              <w:t>R</w:t>
            </w:r>
            <w:r>
              <w:rPr>
                <w:i/>
                <w:sz w:val="20"/>
                <w:lang w:val="zh-Hans"/>
              </w:rPr>
              <w:t xml:space="preserve"> “pl”</w:t>
            </w:r>
          </w:p>
        </w:tc>
      </w:tr>
    </w:tbl>
    <w:p w14:paraId="62755BCD" w14:textId="77777777" w:rsidR="00A73303" w:rsidRDefault="00A73303" w:rsidP="00A73303">
      <w:pPr>
        <w:pStyle w:val="af"/>
        <w:numPr>
          <w:ilvl w:val="0"/>
          <w:numId w:val="36"/>
        </w:numPr>
        <w:spacing w:before="240"/>
        <w:rPr>
          <w:lang w:eastAsia="zh-CN"/>
        </w:rPr>
      </w:pPr>
      <w:r>
        <w:rPr>
          <w:lang w:val="zh-Hans" w:eastAsia="zh-CN"/>
        </w:rPr>
        <w:t>具有单个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的串联模式示例</w:t>
      </w:r>
    </w:p>
    <w:p w14:paraId="4B4FB4DE" w14:textId="77777777" w:rsidR="00A73303" w:rsidRDefault="00A73303" w:rsidP="00A73303">
      <w:pPr>
        <w:pStyle w:val="af"/>
        <w:numPr>
          <w:ilvl w:val="1"/>
          <w:numId w:val="36"/>
        </w:numPr>
        <w:spacing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19EC3A27" w14:textId="77777777" w:rsidTr="00A73303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A89FB" w14:textId="77777777" w:rsidR="00A73303" w:rsidRDefault="00A73303">
            <w:pPr>
              <w:ind w:hanging="8"/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</w:t>
            </w:r>
            <w:proofErr w:type="spellStart"/>
            <w:r>
              <w:rPr>
                <w:i/>
                <w:sz w:val="20"/>
                <w:lang w:val="zh-Hans"/>
              </w:rPr>
              <w:t>内联</w:t>
            </w:r>
            <w:proofErr w:type="spellEnd"/>
            <w:r>
              <w:rPr>
                <w:i/>
                <w:sz w:val="20"/>
                <w:lang w:val="zh-Hans"/>
              </w:rPr>
              <w:t xml:space="preserve"> -Q 1 -W 9000 -N 1 -K 4 -D 64 -o RD</w:t>
            </w:r>
          </w:p>
        </w:tc>
      </w:tr>
    </w:tbl>
    <w:p w14:paraId="167FA716" w14:textId="77777777" w:rsidR="00A73303" w:rsidRDefault="00A73303" w:rsidP="00A73303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552D42A6" w14:textId="77777777" w:rsidTr="00A73303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9C452" w14:textId="77777777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-Q 1 </w:t>
            </w:r>
            <w:r>
              <w:rPr>
                <w:i/>
                <w:sz w:val="20"/>
                <w:lang w:val="zh-Hans"/>
              </w:rPr>
              <w:t xml:space="preserve"> -a 192.168.1.1</w:t>
            </w:r>
          </w:p>
        </w:tc>
      </w:tr>
    </w:tbl>
    <w:p w14:paraId="4462B15F" w14:textId="77777777" w:rsidR="00A73303" w:rsidRDefault="00A73303" w:rsidP="00A73303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如果远程主机也是另一个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16C100F9" w14:textId="77777777" w:rsidTr="00A73303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65E7" w14:textId="4B1C65BF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-Q 1 -</w:t>
            </w:r>
            <w:r>
              <w:rPr>
                <w:i/>
                <w:sz w:val="20"/>
                <w:lang w:val="zh-Hans"/>
              </w:rPr>
              <w:t>a 192.168.1.1 -</w:t>
            </w:r>
            <w:r w:rsidR="00996F85">
              <w:rPr>
                <w:i/>
                <w:sz w:val="20"/>
                <w:lang w:val="zh-Hans"/>
              </w:rPr>
              <w:t>R</w:t>
            </w:r>
            <w:r>
              <w:rPr>
                <w:i/>
                <w:sz w:val="20"/>
                <w:lang w:val="zh-Hans"/>
              </w:rPr>
              <w:t xml:space="preserve"> “pl”</w:t>
            </w:r>
          </w:p>
        </w:tc>
      </w:tr>
    </w:tbl>
    <w:p w14:paraId="054F10D3" w14:textId="77777777" w:rsidR="00A73303" w:rsidRDefault="00A73303" w:rsidP="00A73303">
      <w:pPr>
        <w:pStyle w:val="af"/>
        <w:numPr>
          <w:ilvl w:val="0"/>
          <w:numId w:val="36"/>
        </w:numPr>
        <w:spacing w:before="240"/>
        <w:rPr>
          <w:lang w:eastAsia="zh-CN"/>
        </w:rPr>
      </w:pPr>
      <w:r>
        <w:rPr>
          <w:lang w:val="zh-Hans" w:eastAsia="zh-CN"/>
        </w:rPr>
        <w:t>具有多个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的内联模式示例</w:t>
      </w:r>
    </w:p>
    <w:p w14:paraId="45452341" w14:textId="77777777" w:rsidR="00A73303" w:rsidRDefault="00A73303" w:rsidP="00A73303">
      <w:pPr>
        <w:pStyle w:val="af"/>
        <w:numPr>
          <w:ilvl w:val="1"/>
          <w:numId w:val="36"/>
        </w:numPr>
        <w:spacing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8761" w:type="dxa"/>
        <w:tblInd w:w="792" w:type="dxa"/>
        <w:tblLook w:val="04A0" w:firstRow="1" w:lastRow="0" w:firstColumn="1" w:lastColumn="0" w:noHBand="0" w:noVBand="1"/>
      </w:tblPr>
      <w:tblGrid>
        <w:gridCol w:w="8761"/>
      </w:tblGrid>
      <w:tr w:rsidR="00A73303" w14:paraId="550DEA25" w14:textId="77777777" w:rsidTr="00A73303">
        <w:tc>
          <w:tcPr>
            <w:tcW w:w="8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63BB9" w14:textId="77777777" w:rsidR="00A73303" w:rsidRDefault="00A73303">
            <w:pPr>
              <w:ind w:hanging="8"/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</w:t>
            </w:r>
            <w:proofErr w:type="spellStart"/>
            <w:r>
              <w:rPr>
                <w:i/>
                <w:sz w:val="20"/>
                <w:lang w:val="zh-Hans"/>
              </w:rPr>
              <w:t>内联</w:t>
            </w:r>
            <w:proofErr w:type="spellEnd"/>
            <w:r>
              <w:rPr>
                <w:i/>
                <w:sz w:val="20"/>
                <w:lang w:val="zh-Hans"/>
              </w:rPr>
              <w:t xml:space="preserve"> -Q 2 -W 9000 -N 1 -K 4 -D 64 -o RD</w:t>
            </w:r>
          </w:p>
        </w:tc>
      </w:tr>
    </w:tbl>
    <w:p w14:paraId="11DC614A" w14:textId="77777777" w:rsidR="00A73303" w:rsidRDefault="00A73303" w:rsidP="00A73303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14D8B528" w14:textId="77777777" w:rsidTr="00A73303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D112C" w14:textId="77777777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</w:t>
            </w:r>
          </w:p>
        </w:tc>
      </w:tr>
    </w:tbl>
    <w:p w14:paraId="58AA6FC9" w14:textId="77777777" w:rsidR="00A73303" w:rsidRDefault="00A73303" w:rsidP="00A73303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lastRenderedPageBreak/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73303" w14:paraId="1D3B8A26" w14:textId="77777777" w:rsidTr="00A73303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F4AF6" w14:textId="7A5CD6A7" w:rsidR="00A73303" w:rsidRDefault="00A73303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192.168.1.1 -</w:t>
            </w:r>
            <w:r w:rsidR="00996F85">
              <w:rPr>
                <w:i/>
                <w:sz w:val="20"/>
                <w:lang w:val="zh-Hans"/>
              </w:rPr>
              <w:t xml:space="preserve">R </w:t>
            </w:r>
            <w:r>
              <w:rPr>
                <w:i/>
                <w:sz w:val="20"/>
                <w:lang w:val="zh-Hans"/>
              </w:rPr>
              <w:t>“pl”</w:t>
            </w:r>
          </w:p>
        </w:tc>
      </w:tr>
    </w:tbl>
    <w:p w14:paraId="4EDE2029" w14:textId="102F91EC" w:rsidR="00E44813" w:rsidRPr="00B11AAF" w:rsidRDefault="00E44813" w:rsidP="00891FDB">
      <w:pPr>
        <w:pStyle w:val="5"/>
        <w:rPr>
          <w:b/>
          <w:bCs/>
          <w:lang w:eastAsia="zh-CN"/>
        </w:rPr>
      </w:pPr>
      <w:r w:rsidRPr="00B11AAF">
        <w:rPr>
          <w:b/>
          <w:bCs/>
          <w:lang w:val="zh-Hans"/>
        </w:rPr>
        <w:t xml:space="preserve"> </w:t>
      </w:r>
      <w:r w:rsidRPr="00B11AAF">
        <w:rPr>
          <w:b/>
          <w:bCs/>
          <w:lang w:val="zh-Hans" w:eastAsia="zh-CN"/>
        </w:rPr>
        <w:t xml:space="preserve">ERNIC </w:t>
      </w:r>
      <w:r w:rsidRPr="00B11AAF">
        <w:rPr>
          <w:b/>
          <w:bCs/>
          <w:lang w:val="zh-Hans" w:eastAsia="zh-CN"/>
        </w:rPr>
        <w:t>传出</w:t>
      </w:r>
      <w:r w:rsidRPr="00B11AAF">
        <w:rPr>
          <w:b/>
          <w:bCs/>
          <w:lang w:val="zh-Hans" w:eastAsia="zh-CN"/>
        </w:rPr>
        <w:t xml:space="preserve"> RDMA </w:t>
      </w:r>
      <w:r w:rsidRPr="00B11AAF">
        <w:rPr>
          <w:b/>
          <w:bCs/>
          <w:lang w:val="zh-Hans" w:eastAsia="zh-CN"/>
        </w:rPr>
        <w:t>写入带宽测试</w:t>
      </w:r>
    </w:p>
    <w:p w14:paraId="3A84A6D4" w14:textId="77777777" w:rsidR="00E44813" w:rsidRDefault="00E44813">
      <w:pPr>
        <w:rPr>
          <w:lang w:eastAsia="zh-CN"/>
        </w:rPr>
      </w:pPr>
    </w:p>
    <w:p w14:paraId="3AB4E1CD" w14:textId="734B04A8" w:rsidR="0017747C" w:rsidRDefault="0017747C" w:rsidP="0017747C">
      <w:pPr>
        <w:ind w:left="720"/>
      </w:pPr>
      <w:proofErr w:type="spellStart"/>
      <w:r>
        <w:rPr>
          <w:lang w:val="zh-Hans"/>
        </w:rPr>
        <w:t>由于在</w:t>
      </w:r>
      <w:proofErr w:type="spellEnd"/>
      <w:r>
        <w:rPr>
          <w:lang w:val="zh-Hans"/>
        </w:rPr>
        <w:t xml:space="preserve"> </w:t>
      </w:r>
      <w:r w:rsidR="00B62222">
        <w:rPr>
          <w:lang w:val="zh-Hans"/>
        </w:rPr>
        <w:t xml:space="preserve"> ERNIC </w:t>
      </w:r>
      <w:proofErr w:type="spellStart"/>
      <w:r w:rsidR="00B62222">
        <w:rPr>
          <w:lang w:val="zh-Hans"/>
        </w:rPr>
        <w:t>端运行的</w:t>
      </w:r>
      <w:proofErr w:type="spellEnd"/>
      <w:r w:rsidR="00B62222">
        <w:rPr>
          <w:lang w:val="zh-Hans"/>
        </w:rPr>
        <w:t>xhw_hs_server</w:t>
      </w:r>
      <w:proofErr w:type="spellStart"/>
      <w:r w:rsidR="00B62222">
        <w:rPr>
          <w:lang w:val="zh-Hans"/>
        </w:rPr>
        <w:t>是服务器，因此必须首先运行它。在以下示例中</w:t>
      </w:r>
      <w:proofErr w:type="spellEnd"/>
      <w:r w:rsidR="00B62222">
        <w:rPr>
          <w:lang w:val="zh-Hans"/>
        </w:rPr>
        <w:t>，</w:t>
      </w:r>
      <w:r w:rsidR="00B62222">
        <w:rPr>
          <w:lang w:val="zh-Hans"/>
        </w:rPr>
        <w:t xml:space="preserve">192.168.1.1 </w:t>
      </w:r>
      <w:r w:rsidR="00B62222">
        <w:rPr>
          <w:lang w:val="zh-Hans"/>
        </w:rPr>
        <w:t>是</w:t>
      </w:r>
      <w:r w:rsidR="00B62222">
        <w:rPr>
          <w:lang w:val="zh-Hans"/>
        </w:rPr>
        <w:t xml:space="preserve"> ERNIC eth2 IP </w:t>
      </w:r>
      <w:r w:rsidR="00B62222">
        <w:rPr>
          <w:lang w:val="zh-Hans"/>
        </w:rPr>
        <w:t>地址</w:t>
      </w:r>
    </w:p>
    <w:p w14:paraId="48475B3A" w14:textId="77777777" w:rsidR="0017747C" w:rsidRDefault="0017747C" w:rsidP="0017747C">
      <w:pPr>
        <w:pStyle w:val="af"/>
        <w:numPr>
          <w:ilvl w:val="0"/>
          <w:numId w:val="36"/>
        </w:numPr>
        <w:rPr>
          <w:lang w:eastAsia="zh-CN"/>
        </w:rPr>
      </w:pPr>
      <w:r>
        <w:rPr>
          <w:lang w:val="zh-Hans" w:eastAsia="zh-CN"/>
        </w:rPr>
        <w:t>具有单个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的突发模式示例</w:t>
      </w:r>
    </w:p>
    <w:p w14:paraId="74838D2B" w14:textId="77777777" w:rsidR="0017747C" w:rsidRDefault="0017747C" w:rsidP="0017747C">
      <w:pPr>
        <w:pStyle w:val="af"/>
        <w:numPr>
          <w:ilvl w:val="1"/>
          <w:numId w:val="36"/>
        </w:numPr>
        <w:spacing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20DE1868" w14:textId="77777777" w:rsidTr="0017747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03C89" w14:textId="77777777" w:rsidR="005608B7" w:rsidRPr="005608B7" w:rsidRDefault="0017747C" w:rsidP="005608B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 xml:space="preserve">~# </w:t>
            </w:r>
            <w:r w:rsidR="005608B7" w:rsidRPr="005608B7">
              <w:rPr>
                <w:i/>
                <w:sz w:val="20"/>
                <w:lang w:val="zh-Hans"/>
              </w:rPr>
              <w:t>xhw_hs_server -d -M burst -c -Q 1 -W 100000 -N 1 -K 4 -D 64 -o WR -S 'ps' -R 'pl'</w:t>
            </w:r>
          </w:p>
          <w:p w14:paraId="75CBA74C" w14:textId="14BF3182" w:rsidR="0017747C" w:rsidRDefault="005608B7" w:rsidP="005608B7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5608B7">
              <w:rPr>
                <w:i/>
                <w:sz w:val="20"/>
                <w:lang w:val="zh-Hans" w:eastAsia="zh-CN"/>
              </w:rPr>
              <w:t>使用的总带宽为：</w:t>
            </w:r>
            <w:r w:rsidRPr="005608B7">
              <w:rPr>
                <w:i/>
                <w:sz w:val="20"/>
                <w:lang w:val="zh-Hans" w:eastAsia="zh-CN"/>
              </w:rPr>
              <w:t>95.38 Gbps</w:t>
            </w:r>
          </w:p>
        </w:tc>
      </w:tr>
    </w:tbl>
    <w:p w14:paraId="035B02C2" w14:textId="77777777" w:rsidR="0017747C" w:rsidRDefault="0017747C" w:rsidP="0017747C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7FF48981" w14:textId="77777777" w:rsidTr="0017747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8D5BF" w14:textId="77777777" w:rsidR="005608B7" w:rsidRPr="005608B7" w:rsidRDefault="0017747C" w:rsidP="005608B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 xml:space="preserve">xhw-hs-client# </w:t>
            </w:r>
            <w:r>
              <w:rPr>
                <w:lang w:val="zh-Hans"/>
              </w:rPr>
              <w:t xml:space="preserve"> .</w:t>
            </w:r>
            <w:r>
              <w:rPr>
                <w:i/>
                <w:sz w:val="20"/>
                <w:lang w:val="zh-Hans"/>
              </w:rPr>
              <w:t>/</w:t>
            </w:r>
            <w:r>
              <w:rPr>
                <w:lang w:val="zh-Hans"/>
              </w:rPr>
              <w:t>xhw_hs_client -</w:t>
            </w:r>
            <w:r w:rsidR="005608B7" w:rsidRPr="005608B7">
              <w:rPr>
                <w:i/>
                <w:sz w:val="20"/>
                <w:lang w:val="zh-Hans"/>
              </w:rPr>
              <w:t>Q 1 -a 192.168.1.1</w:t>
            </w:r>
          </w:p>
          <w:p w14:paraId="4C2CBFA0" w14:textId="77777777" w:rsidR="005608B7" w:rsidRPr="005608B7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r w:rsidRPr="005608B7">
              <w:rPr>
                <w:i/>
                <w:sz w:val="20"/>
                <w:lang w:val="zh-Hans"/>
              </w:rPr>
              <w:t>数据传输大小为</w:t>
            </w:r>
            <w:r w:rsidRPr="005608B7">
              <w:rPr>
                <w:i/>
                <w:sz w:val="20"/>
                <w:lang w:val="zh-Hans"/>
              </w:rPr>
              <w:t xml:space="preserve"> 4kB </w:t>
            </w:r>
          </w:p>
          <w:p w14:paraId="6BC042A7" w14:textId="77777777" w:rsidR="005608B7" w:rsidRPr="005608B7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 w:rsidRPr="005608B7">
              <w:rPr>
                <w:i/>
                <w:sz w:val="20"/>
                <w:lang w:val="zh-Hans"/>
              </w:rPr>
              <w:t>布夫</w:t>
            </w:r>
            <w:proofErr w:type="spellEnd"/>
            <w:r w:rsidRPr="005608B7">
              <w:rPr>
                <w:i/>
                <w:sz w:val="20"/>
                <w:lang w:val="zh-Hans"/>
              </w:rPr>
              <w:t>0x7fbf90002a50</w:t>
            </w:r>
            <w:r w:rsidRPr="005608B7">
              <w:rPr>
                <w:i/>
                <w:sz w:val="20"/>
                <w:lang w:val="zh-Hans"/>
              </w:rPr>
              <w:t>，</w:t>
            </w:r>
            <w:r w:rsidRPr="005608B7">
              <w:rPr>
                <w:i/>
                <w:sz w:val="20"/>
                <w:lang w:val="zh-Hans"/>
              </w:rPr>
              <w:t>RKEY 0x940aa</w:t>
            </w:r>
          </w:p>
          <w:p w14:paraId="55859010" w14:textId="49C9DF3A" w:rsidR="0017747C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 w:rsidRPr="005608B7">
              <w:rPr>
                <w:i/>
                <w:sz w:val="20"/>
                <w:lang w:val="zh-Hans"/>
              </w:rPr>
              <w:t>应用程序</w:t>
            </w:r>
            <w:proofErr w:type="spellEnd"/>
            <w:r w:rsidRPr="005608B7">
              <w:rPr>
                <w:i/>
                <w:sz w:val="20"/>
                <w:lang w:val="zh-Hans"/>
              </w:rPr>
              <w:t xml:space="preserve"> QP #0 </w:t>
            </w:r>
            <w:r w:rsidRPr="005608B7">
              <w:rPr>
                <w:i/>
                <w:sz w:val="20"/>
                <w:lang w:val="zh-Hans"/>
              </w:rPr>
              <w:t>的</w:t>
            </w:r>
            <w:r w:rsidRPr="005608B7">
              <w:rPr>
                <w:i/>
                <w:sz w:val="20"/>
                <w:lang w:val="zh-Hans"/>
              </w:rPr>
              <w:t xml:space="preserve"> rping </w:t>
            </w:r>
            <w:proofErr w:type="spellStart"/>
            <w:r w:rsidRPr="005608B7">
              <w:rPr>
                <w:i/>
                <w:sz w:val="20"/>
                <w:lang w:val="zh-Hans"/>
              </w:rPr>
              <w:t>测试通过</w:t>
            </w:r>
            <w:proofErr w:type="spellEnd"/>
          </w:p>
        </w:tc>
      </w:tr>
    </w:tbl>
    <w:p w14:paraId="634C15F1" w14:textId="5DCF302E" w:rsidR="0017747C" w:rsidRDefault="0017747C" w:rsidP="0017747C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 w:rsidR="005606FB"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1261D13D" w14:textId="77777777" w:rsidTr="0017747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2B6F5" w14:textId="61B3888D" w:rsidR="0017747C" w:rsidRDefault="0017747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-Q 1 -</w:t>
            </w:r>
            <w:r>
              <w:rPr>
                <w:i/>
                <w:sz w:val="20"/>
                <w:lang w:val="zh-Hans"/>
              </w:rPr>
              <w:t>a 192.168.1.1 -</w:t>
            </w:r>
            <w:r w:rsidR="00996F85">
              <w:rPr>
                <w:i/>
                <w:sz w:val="20"/>
                <w:lang w:val="zh-Hans"/>
              </w:rPr>
              <w:t>R</w:t>
            </w:r>
            <w:r>
              <w:rPr>
                <w:i/>
                <w:sz w:val="20"/>
                <w:lang w:val="zh-Hans"/>
              </w:rPr>
              <w:t xml:space="preserve"> “pl”</w:t>
            </w:r>
          </w:p>
        </w:tc>
      </w:tr>
    </w:tbl>
    <w:p w14:paraId="4DA4CAEE" w14:textId="77777777" w:rsidR="0017747C" w:rsidRDefault="0017747C" w:rsidP="0017747C">
      <w:pPr>
        <w:pStyle w:val="af"/>
        <w:numPr>
          <w:ilvl w:val="0"/>
          <w:numId w:val="36"/>
        </w:numPr>
        <w:spacing w:before="240"/>
        <w:rPr>
          <w:lang w:eastAsia="zh-CN"/>
        </w:rPr>
      </w:pPr>
      <w:r>
        <w:rPr>
          <w:lang w:val="zh-Hans" w:eastAsia="zh-CN"/>
        </w:rPr>
        <w:t>具有多个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的突发模式示例</w:t>
      </w:r>
    </w:p>
    <w:p w14:paraId="4609E806" w14:textId="77777777" w:rsidR="0017747C" w:rsidRDefault="0017747C" w:rsidP="0017747C">
      <w:pPr>
        <w:pStyle w:val="af"/>
        <w:numPr>
          <w:ilvl w:val="1"/>
          <w:numId w:val="36"/>
        </w:numPr>
        <w:spacing w:before="240"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5F67BBD1" w14:textId="77777777" w:rsidTr="0017747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706AD" w14:textId="77777777" w:rsidR="0017747C" w:rsidRDefault="0017747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burst -Q 2 -W 9000 -N 1 -K 4 -D 64 -o WR </w:t>
            </w:r>
          </w:p>
        </w:tc>
      </w:tr>
    </w:tbl>
    <w:p w14:paraId="299D17C5" w14:textId="77777777" w:rsidR="0017747C" w:rsidRDefault="0017747C" w:rsidP="0017747C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102CB924" w14:textId="77777777" w:rsidTr="0017747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5A80D" w14:textId="77777777" w:rsidR="0017747C" w:rsidRDefault="0017747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</w:t>
            </w:r>
          </w:p>
        </w:tc>
      </w:tr>
    </w:tbl>
    <w:p w14:paraId="1EC75952" w14:textId="24A00F2E" w:rsidR="0017747C" w:rsidRDefault="0017747C" w:rsidP="0017747C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 w:rsidR="00904014"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68B33833" w14:textId="77777777" w:rsidTr="0017747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A5DF4" w14:textId="09F2EEDB" w:rsidR="0017747C" w:rsidRDefault="0017747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192.168.1.1 -</w:t>
            </w:r>
            <w:r w:rsidR="001C7168">
              <w:rPr>
                <w:i/>
                <w:sz w:val="20"/>
                <w:lang w:val="zh-Hans"/>
              </w:rPr>
              <w:t>R</w:t>
            </w:r>
            <w:r>
              <w:rPr>
                <w:i/>
                <w:sz w:val="20"/>
                <w:lang w:val="zh-Hans"/>
              </w:rPr>
              <w:t xml:space="preserve"> “pl”</w:t>
            </w:r>
          </w:p>
        </w:tc>
      </w:tr>
    </w:tbl>
    <w:p w14:paraId="3E7FDF35" w14:textId="77777777" w:rsidR="0017747C" w:rsidRDefault="0017747C" w:rsidP="0017747C">
      <w:pPr>
        <w:pStyle w:val="af"/>
        <w:numPr>
          <w:ilvl w:val="0"/>
          <w:numId w:val="36"/>
        </w:numPr>
        <w:spacing w:before="240"/>
        <w:rPr>
          <w:lang w:eastAsia="zh-CN"/>
        </w:rPr>
      </w:pPr>
      <w:r>
        <w:rPr>
          <w:lang w:val="zh-Hans" w:eastAsia="zh-CN"/>
        </w:rPr>
        <w:t>具有单个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的串联模式示例</w:t>
      </w:r>
    </w:p>
    <w:p w14:paraId="4AA2D68F" w14:textId="77777777" w:rsidR="0017747C" w:rsidRDefault="0017747C" w:rsidP="0017747C">
      <w:pPr>
        <w:pStyle w:val="af"/>
        <w:numPr>
          <w:ilvl w:val="1"/>
          <w:numId w:val="36"/>
        </w:numPr>
        <w:spacing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0ACCD35E" w14:textId="77777777" w:rsidTr="0017747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E11C6" w14:textId="77777777" w:rsidR="0017747C" w:rsidRDefault="0017747C">
            <w:pPr>
              <w:ind w:hanging="8"/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</w:t>
            </w:r>
            <w:proofErr w:type="spellStart"/>
            <w:r>
              <w:rPr>
                <w:i/>
                <w:sz w:val="20"/>
                <w:lang w:val="zh-Hans"/>
              </w:rPr>
              <w:t>内联</w:t>
            </w:r>
            <w:proofErr w:type="spellEnd"/>
            <w:r>
              <w:rPr>
                <w:i/>
                <w:sz w:val="20"/>
                <w:lang w:val="zh-Hans"/>
              </w:rPr>
              <w:t xml:space="preserve"> -Q 1 -W 9000 -N 1 -K 4 -D 64 -o WR</w:t>
            </w:r>
          </w:p>
        </w:tc>
      </w:tr>
    </w:tbl>
    <w:p w14:paraId="6ED568FB" w14:textId="77777777" w:rsidR="0017747C" w:rsidRDefault="0017747C" w:rsidP="0017747C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26E1E9A7" w14:textId="77777777" w:rsidTr="0017747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948FE" w14:textId="77777777" w:rsidR="0017747C" w:rsidRDefault="0017747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-Q 1 </w:t>
            </w:r>
            <w:r>
              <w:rPr>
                <w:i/>
                <w:sz w:val="20"/>
                <w:lang w:val="zh-Hans"/>
              </w:rPr>
              <w:t xml:space="preserve"> -a 192.168.1.1</w:t>
            </w:r>
          </w:p>
        </w:tc>
      </w:tr>
    </w:tbl>
    <w:p w14:paraId="43CD7A0B" w14:textId="7D7B0933" w:rsidR="0017747C" w:rsidRDefault="0017747C" w:rsidP="0017747C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lastRenderedPageBreak/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 w:rsidR="00C10C92"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0BAC10AD" w14:textId="77777777" w:rsidTr="0017747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FD1B0" w14:textId="28786FDC" w:rsidR="0017747C" w:rsidRDefault="0017747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="00621B69">
              <w:rPr>
                <w:i/>
                <w:sz w:val="20"/>
                <w:lang w:val="zh-Hans"/>
              </w:rPr>
              <w:t>$ root@250soc-zynqmp</w:t>
            </w:r>
            <w:r w:rsidR="00621B69">
              <w:rPr>
                <w:i/>
                <w:sz w:val="20"/>
                <w:lang w:val="zh-Hans"/>
              </w:rPr>
              <w:t>：</w:t>
            </w:r>
            <w:r w:rsidR="00621B69">
              <w:rPr>
                <w:i/>
                <w:sz w:val="20"/>
                <w:lang w:val="zh-Hans"/>
              </w:rPr>
              <w:t xml:space="preserve">~# </w:t>
            </w:r>
            <w:r>
              <w:rPr>
                <w:i/>
                <w:sz w:val="20"/>
                <w:lang w:val="zh-Hans"/>
              </w:rPr>
              <w:t>xhw_hs_client</w:t>
            </w:r>
            <w:r>
              <w:rPr>
                <w:lang w:val="zh-Hans"/>
              </w:rPr>
              <w:t xml:space="preserve"> -Q 1 -</w:t>
            </w:r>
            <w:r>
              <w:rPr>
                <w:i/>
                <w:sz w:val="20"/>
                <w:lang w:val="zh-Hans"/>
              </w:rPr>
              <w:t>a 192.168.1.1 -</w:t>
            </w:r>
            <w:r w:rsidR="00FA20DF">
              <w:rPr>
                <w:i/>
                <w:sz w:val="20"/>
                <w:lang w:val="zh-Hans"/>
              </w:rPr>
              <w:t>R</w:t>
            </w:r>
            <w:r>
              <w:rPr>
                <w:i/>
                <w:sz w:val="20"/>
                <w:lang w:val="zh-Hans"/>
              </w:rPr>
              <w:t xml:space="preserve"> “pl”</w:t>
            </w:r>
          </w:p>
        </w:tc>
      </w:tr>
    </w:tbl>
    <w:p w14:paraId="6308781D" w14:textId="77777777" w:rsidR="0017747C" w:rsidRDefault="0017747C" w:rsidP="0017747C">
      <w:pPr>
        <w:pStyle w:val="af"/>
        <w:numPr>
          <w:ilvl w:val="0"/>
          <w:numId w:val="36"/>
        </w:numPr>
        <w:spacing w:before="240"/>
        <w:rPr>
          <w:lang w:eastAsia="zh-CN"/>
        </w:rPr>
      </w:pPr>
      <w:r>
        <w:rPr>
          <w:lang w:val="zh-Hans" w:eastAsia="zh-CN"/>
        </w:rPr>
        <w:t>具有多个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的内联模式示例</w:t>
      </w:r>
    </w:p>
    <w:p w14:paraId="56F4E460" w14:textId="77777777" w:rsidR="0017747C" w:rsidRDefault="0017747C" w:rsidP="0017747C">
      <w:pPr>
        <w:pStyle w:val="af"/>
        <w:numPr>
          <w:ilvl w:val="1"/>
          <w:numId w:val="36"/>
        </w:numPr>
        <w:spacing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2C81DA4F" w14:textId="77777777" w:rsidTr="0017747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09AD" w14:textId="77777777" w:rsidR="0017747C" w:rsidRDefault="0017747C">
            <w:pPr>
              <w:ind w:hanging="8"/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</w:t>
            </w:r>
            <w:proofErr w:type="spellStart"/>
            <w:r>
              <w:rPr>
                <w:i/>
                <w:sz w:val="20"/>
                <w:lang w:val="zh-Hans"/>
              </w:rPr>
              <w:t>内联</w:t>
            </w:r>
            <w:proofErr w:type="spellEnd"/>
            <w:r>
              <w:rPr>
                <w:i/>
                <w:sz w:val="20"/>
                <w:lang w:val="zh-Hans"/>
              </w:rPr>
              <w:t xml:space="preserve"> -Q 2 -W 9000 -N 1 -K 4 -D 64 -o WR</w:t>
            </w:r>
          </w:p>
        </w:tc>
      </w:tr>
    </w:tbl>
    <w:p w14:paraId="0CA0E5D7" w14:textId="77777777" w:rsidR="0017747C" w:rsidRDefault="0017747C" w:rsidP="0017747C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3276806A" w14:textId="77777777" w:rsidTr="0017747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E141E" w14:textId="77777777" w:rsidR="0017747C" w:rsidRDefault="0017747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</w:t>
            </w:r>
          </w:p>
        </w:tc>
      </w:tr>
    </w:tbl>
    <w:p w14:paraId="07294139" w14:textId="5B3E2DE4" w:rsidR="0017747C" w:rsidRDefault="0017747C" w:rsidP="0017747C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 w:rsidR="00C10C92"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17747C" w14:paraId="2A0A86A6" w14:textId="77777777" w:rsidTr="0017747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7CB99" w14:textId="64AF549C" w:rsidR="0017747C" w:rsidRDefault="0017747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192.168.1.1 -</w:t>
            </w:r>
            <w:r w:rsidR="00262E59">
              <w:rPr>
                <w:i/>
                <w:sz w:val="20"/>
                <w:lang w:val="zh-Hans"/>
              </w:rPr>
              <w:t>R</w:t>
            </w:r>
            <w:r>
              <w:rPr>
                <w:i/>
                <w:sz w:val="20"/>
                <w:lang w:val="zh-Hans"/>
              </w:rPr>
              <w:t xml:space="preserve"> “pl”</w:t>
            </w:r>
          </w:p>
        </w:tc>
      </w:tr>
    </w:tbl>
    <w:p w14:paraId="7471C9EF" w14:textId="77777777" w:rsidR="00AE658C" w:rsidRDefault="00AE658C" w:rsidP="00AE658C">
      <w:pPr>
        <w:pStyle w:val="5"/>
        <w:numPr>
          <w:ilvl w:val="4"/>
          <w:numId w:val="31"/>
        </w:numPr>
        <w:rPr>
          <w:b/>
          <w:bCs/>
        </w:rPr>
      </w:pPr>
      <w:r>
        <w:rPr>
          <w:b/>
          <w:bCs/>
          <w:lang w:val="zh-Hans"/>
        </w:rPr>
        <w:t xml:space="preserve"> ERNIC </w:t>
      </w:r>
      <w:r>
        <w:rPr>
          <w:b/>
          <w:bCs/>
          <w:lang w:val="zh-Hans"/>
        </w:rPr>
        <w:t>传出</w:t>
      </w:r>
      <w:r>
        <w:rPr>
          <w:b/>
          <w:bCs/>
          <w:lang w:val="zh-Hans"/>
        </w:rPr>
        <w:t xml:space="preserve"> RDMA SEND </w:t>
      </w:r>
      <w:r>
        <w:rPr>
          <w:b/>
          <w:bCs/>
          <w:lang w:val="zh-Hans"/>
        </w:rPr>
        <w:t>带宽测试</w:t>
      </w:r>
    </w:p>
    <w:p w14:paraId="4C5CCCCF" w14:textId="77777777" w:rsidR="00AE658C" w:rsidRDefault="00AE658C" w:rsidP="00AE658C"/>
    <w:p w14:paraId="1F2A0C20" w14:textId="042C2730" w:rsidR="00AE658C" w:rsidRDefault="00AE658C" w:rsidP="00AE658C">
      <w:pPr>
        <w:ind w:left="720"/>
      </w:pPr>
      <w:proofErr w:type="spellStart"/>
      <w:r>
        <w:rPr>
          <w:lang w:val="zh-Hans"/>
        </w:rPr>
        <w:t>由于在</w:t>
      </w:r>
      <w:proofErr w:type="spellEnd"/>
      <w:r>
        <w:rPr>
          <w:lang w:val="zh-Hans"/>
        </w:rPr>
        <w:t xml:space="preserve"> </w:t>
      </w:r>
      <w:r w:rsidR="00B62222">
        <w:rPr>
          <w:lang w:val="zh-Hans"/>
        </w:rPr>
        <w:t xml:space="preserve"> ERNIC </w:t>
      </w:r>
      <w:proofErr w:type="spellStart"/>
      <w:r w:rsidR="00B62222">
        <w:rPr>
          <w:lang w:val="zh-Hans"/>
        </w:rPr>
        <w:t>端运行的</w:t>
      </w:r>
      <w:proofErr w:type="spellEnd"/>
      <w:r w:rsidR="00B62222">
        <w:rPr>
          <w:lang w:val="zh-Hans"/>
        </w:rPr>
        <w:t>xhw_hs_server</w:t>
      </w:r>
      <w:proofErr w:type="spellStart"/>
      <w:r w:rsidR="00B62222">
        <w:rPr>
          <w:lang w:val="zh-Hans"/>
        </w:rPr>
        <w:t>是服务器，因此必须首先运行它。在以下示例中</w:t>
      </w:r>
      <w:proofErr w:type="spellEnd"/>
      <w:r w:rsidR="00B62222">
        <w:rPr>
          <w:lang w:val="zh-Hans"/>
        </w:rPr>
        <w:t>，</w:t>
      </w:r>
      <w:r w:rsidR="00B62222">
        <w:rPr>
          <w:lang w:val="zh-Hans"/>
        </w:rPr>
        <w:t xml:space="preserve">192.168.1.1 </w:t>
      </w:r>
      <w:r w:rsidR="00B62222">
        <w:rPr>
          <w:lang w:val="zh-Hans"/>
        </w:rPr>
        <w:t>是</w:t>
      </w:r>
      <w:r w:rsidR="00B62222">
        <w:rPr>
          <w:lang w:val="zh-Hans"/>
        </w:rPr>
        <w:t xml:space="preserve"> ERNIC eth2 IP </w:t>
      </w:r>
      <w:r w:rsidR="00B62222">
        <w:rPr>
          <w:lang w:val="zh-Hans"/>
        </w:rPr>
        <w:t>地址。</w:t>
      </w:r>
    </w:p>
    <w:p w14:paraId="2B1FE2D2" w14:textId="77777777" w:rsidR="00AE658C" w:rsidRDefault="00AE658C" w:rsidP="00AE658C">
      <w:pPr>
        <w:pStyle w:val="af"/>
        <w:numPr>
          <w:ilvl w:val="0"/>
          <w:numId w:val="36"/>
        </w:numPr>
        <w:rPr>
          <w:lang w:eastAsia="zh-CN"/>
        </w:rPr>
      </w:pPr>
      <w:r>
        <w:rPr>
          <w:lang w:val="zh-Hans" w:eastAsia="zh-CN"/>
        </w:rPr>
        <w:t>具有单个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的突发模式示例</w:t>
      </w:r>
    </w:p>
    <w:p w14:paraId="014D58CD" w14:textId="77777777" w:rsidR="00AE658C" w:rsidRDefault="00AE658C" w:rsidP="00AE658C">
      <w:pPr>
        <w:pStyle w:val="af"/>
        <w:numPr>
          <w:ilvl w:val="1"/>
          <w:numId w:val="36"/>
        </w:numPr>
        <w:spacing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331B17FF" w14:textId="77777777" w:rsidTr="00AE658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3CC8A" w14:textId="77777777" w:rsidR="005608B7" w:rsidRPr="005608B7" w:rsidRDefault="00AE658C" w:rsidP="005608B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 xml:space="preserve">~# </w:t>
            </w:r>
            <w:r w:rsidR="005608B7" w:rsidRPr="005608B7">
              <w:rPr>
                <w:i/>
                <w:sz w:val="20"/>
                <w:lang w:val="zh-Hans"/>
              </w:rPr>
              <w:t>xhw_hs_server -M burst -Q 1 -W 100000 -N 1 -K 4 -D 64 -o send -S bram -R pl</w:t>
            </w:r>
          </w:p>
          <w:p w14:paraId="0F546108" w14:textId="6BF61971" w:rsidR="00AE658C" w:rsidRDefault="005608B7" w:rsidP="005608B7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5608B7">
              <w:rPr>
                <w:i/>
                <w:sz w:val="20"/>
                <w:lang w:val="zh-Hans" w:eastAsia="zh-CN"/>
              </w:rPr>
              <w:t>使用的总</w:t>
            </w:r>
            <w:r w:rsidRPr="005608B7">
              <w:rPr>
                <w:i/>
                <w:sz w:val="20"/>
                <w:lang w:val="zh-Hans" w:eastAsia="zh-CN"/>
              </w:rPr>
              <w:t>BW</w:t>
            </w:r>
            <w:r w:rsidRPr="005608B7">
              <w:rPr>
                <w:i/>
                <w:sz w:val="20"/>
                <w:lang w:val="zh-Hans" w:eastAsia="zh-CN"/>
              </w:rPr>
              <w:t>为：</w:t>
            </w:r>
            <w:r w:rsidRPr="005608B7">
              <w:rPr>
                <w:i/>
                <w:sz w:val="20"/>
                <w:lang w:val="zh-Hans" w:eastAsia="zh-CN"/>
              </w:rPr>
              <w:t>9</w:t>
            </w:r>
            <w:r>
              <w:rPr>
                <w:i/>
                <w:sz w:val="20"/>
                <w:lang w:val="zh-Hans" w:eastAsia="zh-CN"/>
              </w:rPr>
              <w:t>4</w:t>
            </w:r>
            <w:r w:rsidRPr="005608B7">
              <w:rPr>
                <w:i/>
                <w:sz w:val="20"/>
                <w:lang w:val="zh-Hans" w:eastAsia="zh-CN"/>
              </w:rPr>
              <w:t>。</w:t>
            </w:r>
            <w:r>
              <w:rPr>
                <w:i/>
                <w:sz w:val="20"/>
                <w:lang w:val="zh-Hans" w:eastAsia="zh-CN"/>
              </w:rPr>
              <w:t>7</w:t>
            </w:r>
            <w:r w:rsidRPr="005608B7">
              <w:rPr>
                <w:i/>
                <w:sz w:val="20"/>
                <w:lang w:val="zh-Hans" w:eastAsia="zh-CN"/>
              </w:rPr>
              <w:t>1 Gbps</w:t>
            </w:r>
          </w:p>
        </w:tc>
      </w:tr>
    </w:tbl>
    <w:p w14:paraId="3174576F" w14:textId="77777777" w:rsidR="00AE658C" w:rsidRDefault="00AE658C" w:rsidP="00AE658C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75085BE8" w14:textId="77777777" w:rsidTr="00AE658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B6D82" w14:textId="77777777" w:rsidR="005608B7" w:rsidRPr="005608B7" w:rsidRDefault="00AE658C" w:rsidP="005608B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 xml:space="preserve">xhw-hs-client# </w:t>
            </w:r>
            <w:r>
              <w:rPr>
                <w:lang w:val="zh-Hans"/>
              </w:rPr>
              <w:t xml:space="preserve"> .</w:t>
            </w:r>
            <w:r>
              <w:rPr>
                <w:i/>
                <w:sz w:val="20"/>
                <w:lang w:val="zh-Hans"/>
              </w:rPr>
              <w:t>/</w:t>
            </w:r>
            <w:r>
              <w:rPr>
                <w:lang w:val="zh-Hans"/>
              </w:rPr>
              <w:t>xhw_hs_client -</w:t>
            </w:r>
            <w:r w:rsidR="005608B7" w:rsidRPr="005608B7">
              <w:rPr>
                <w:i/>
                <w:sz w:val="20"/>
                <w:lang w:val="zh-Hans"/>
              </w:rPr>
              <w:t>Q 1 -a 192.168.1.1</w:t>
            </w:r>
          </w:p>
          <w:p w14:paraId="2E05090B" w14:textId="77777777" w:rsidR="005608B7" w:rsidRPr="005608B7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r w:rsidRPr="005608B7">
              <w:rPr>
                <w:i/>
                <w:sz w:val="20"/>
                <w:lang w:val="zh-Hans"/>
              </w:rPr>
              <w:t>数据传输大小为</w:t>
            </w:r>
            <w:r w:rsidRPr="005608B7">
              <w:rPr>
                <w:i/>
                <w:sz w:val="20"/>
                <w:lang w:val="zh-Hans"/>
              </w:rPr>
              <w:t xml:space="preserve"> 4kB </w:t>
            </w:r>
          </w:p>
          <w:p w14:paraId="1238A54B" w14:textId="77777777" w:rsidR="005608B7" w:rsidRPr="005608B7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 w:rsidRPr="005608B7">
              <w:rPr>
                <w:i/>
                <w:sz w:val="20"/>
                <w:lang w:val="zh-Hans"/>
              </w:rPr>
              <w:t>布夫</w:t>
            </w:r>
            <w:proofErr w:type="spellEnd"/>
            <w:r w:rsidRPr="005608B7">
              <w:rPr>
                <w:i/>
                <w:sz w:val="20"/>
                <w:lang w:val="zh-Hans"/>
              </w:rPr>
              <w:t>0x7fa998002a50</w:t>
            </w:r>
            <w:r w:rsidRPr="005608B7">
              <w:rPr>
                <w:i/>
                <w:sz w:val="20"/>
                <w:lang w:val="zh-Hans"/>
              </w:rPr>
              <w:t>，</w:t>
            </w:r>
            <w:r w:rsidRPr="005608B7">
              <w:rPr>
                <w:i/>
                <w:sz w:val="20"/>
                <w:lang w:val="zh-Hans"/>
              </w:rPr>
              <w:t>RKEY 0x97f33</w:t>
            </w:r>
          </w:p>
          <w:p w14:paraId="574B0B96" w14:textId="2229EDDD" w:rsidR="00AE658C" w:rsidRDefault="005608B7" w:rsidP="005608B7">
            <w:pPr>
              <w:rPr>
                <w:rFonts w:ascii="Courier New" w:hAnsi="Courier New" w:cs="Courier New"/>
                <w:i/>
                <w:sz w:val="20"/>
              </w:rPr>
            </w:pPr>
            <w:proofErr w:type="spellStart"/>
            <w:r w:rsidRPr="005608B7">
              <w:rPr>
                <w:i/>
                <w:sz w:val="20"/>
                <w:lang w:val="zh-Hans"/>
              </w:rPr>
              <w:t>应用程序</w:t>
            </w:r>
            <w:proofErr w:type="spellEnd"/>
            <w:r w:rsidRPr="005608B7">
              <w:rPr>
                <w:i/>
                <w:sz w:val="20"/>
                <w:lang w:val="zh-Hans"/>
              </w:rPr>
              <w:t xml:space="preserve"> QP #0 </w:t>
            </w:r>
            <w:r w:rsidRPr="005608B7">
              <w:rPr>
                <w:i/>
                <w:sz w:val="20"/>
                <w:lang w:val="zh-Hans"/>
              </w:rPr>
              <w:t>的</w:t>
            </w:r>
            <w:r w:rsidRPr="005608B7">
              <w:rPr>
                <w:i/>
                <w:sz w:val="20"/>
                <w:lang w:val="zh-Hans"/>
              </w:rPr>
              <w:t xml:space="preserve"> rping </w:t>
            </w:r>
            <w:proofErr w:type="spellStart"/>
            <w:r w:rsidRPr="005608B7">
              <w:rPr>
                <w:i/>
                <w:sz w:val="20"/>
                <w:lang w:val="zh-Hans"/>
              </w:rPr>
              <w:t>测试通过</w:t>
            </w:r>
            <w:proofErr w:type="spellEnd"/>
          </w:p>
        </w:tc>
      </w:tr>
    </w:tbl>
    <w:p w14:paraId="5CBAD6B4" w14:textId="248A9646" w:rsidR="00AE658C" w:rsidRDefault="00AE658C" w:rsidP="00AE658C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 w:rsidR="00600B61"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4E04AE46" w14:textId="77777777" w:rsidTr="00AE658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BA850" w14:textId="77777777" w:rsidR="00AE658C" w:rsidRDefault="00AE658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-Q 1 -</w:t>
            </w:r>
            <w:r>
              <w:rPr>
                <w:i/>
                <w:sz w:val="20"/>
                <w:lang w:val="zh-Hans"/>
              </w:rPr>
              <w:t>a 192.168.1.1 -K &lt;</w:t>
            </w:r>
            <w:proofErr w:type="spellStart"/>
            <w:r>
              <w:rPr>
                <w:i/>
                <w:sz w:val="20"/>
                <w:lang w:val="zh-Hans"/>
              </w:rPr>
              <w:t>发送</w:t>
            </w:r>
            <w:proofErr w:type="spellEnd"/>
            <w:r>
              <w:rPr>
                <w:i/>
                <w:sz w:val="20"/>
                <w:lang w:val="zh-Hans"/>
              </w:rPr>
              <w:t xml:space="preserve"> paylod </w:t>
            </w:r>
            <w:proofErr w:type="spellStart"/>
            <w:r>
              <w:rPr>
                <w:i/>
                <w:sz w:val="20"/>
                <w:lang w:val="zh-Hans"/>
              </w:rPr>
              <w:t>大小（以</w:t>
            </w:r>
            <w:proofErr w:type="spellEnd"/>
            <w:r>
              <w:rPr>
                <w:i/>
                <w:sz w:val="20"/>
                <w:lang w:val="zh-Hans"/>
              </w:rPr>
              <w:t xml:space="preserve"> KB </w:t>
            </w:r>
            <w:proofErr w:type="spellStart"/>
            <w:r>
              <w:rPr>
                <w:i/>
                <w:sz w:val="20"/>
                <w:lang w:val="zh-Hans"/>
              </w:rPr>
              <w:t>为单位</w:t>
            </w:r>
            <w:proofErr w:type="spellEnd"/>
            <w:r>
              <w:rPr>
                <w:i/>
                <w:sz w:val="20"/>
                <w:lang w:val="zh-Hans"/>
              </w:rPr>
              <w:t>&gt;</w:t>
            </w:r>
          </w:p>
        </w:tc>
      </w:tr>
    </w:tbl>
    <w:p w14:paraId="249E8986" w14:textId="77777777" w:rsidR="00AE658C" w:rsidRDefault="00AE658C" w:rsidP="00AE658C">
      <w:pPr>
        <w:pStyle w:val="af"/>
        <w:numPr>
          <w:ilvl w:val="0"/>
          <w:numId w:val="36"/>
        </w:numPr>
        <w:spacing w:before="240"/>
        <w:rPr>
          <w:lang w:eastAsia="zh-CN"/>
        </w:rPr>
      </w:pPr>
      <w:r>
        <w:rPr>
          <w:lang w:val="zh-Hans" w:eastAsia="zh-CN"/>
        </w:rPr>
        <w:t>具有多个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的突发模式示例</w:t>
      </w:r>
    </w:p>
    <w:p w14:paraId="710EA834" w14:textId="77777777" w:rsidR="00AE658C" w:rsidRDefault="00AE658C" w:rsidP="00AE658C">
      <w:pPr>
        <w:pStyle w:val="af"/>
        <w:numPr>
          <w:ilvl w:val="1"/>
          <w:numId w:val="36"/>
        </w:numPr>
        <w:spacing w:before="240"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729B3BE2" w14:textId="77777777" w:rsidTr="00AE658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7BA84" w14:textId="77777777" w:rsidR="00AE658C" w:rsidRDefault="00AE658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</w:t>
            </w:r>
            <w:proofErr w:type="spellStart"/>
            <w:r>
              <w:rPr>
                <w:i/>
                <w:sz w:val="20"/>
                <w:lang w:val="zh-Hans"/>
              </w:rPr>
              <w:t>突发</w:t>
            </w:r>
            <w:proofErr w:type="spellEnd"/>
            <w:r>
              <w:rPr>
                <w:i/>
                <w:sz w:val="20"/>
                <w:lang w:val="zh-Hans"/>
              </w:rPr>
              <w:t xml:space="preserve"> -Q 2 -W 9000 -N 1 -K 4 -D 64 -o </w:t>
            </w:r>
            <w:proofErr w:type="spellStart"/>
            <w:r>
              <w:rPr>
                <w:i/>
                <w:sz w:val="20"/>
                <w:lang w:val="zh-Hans"/>
              </w:rPr>
              <w:t>发送</w:t>
            </w:r>
            <w:proofErr w:type="spellEnd"/>
          </w:p>
        </w:tc>
      </w:tr>
    </w:tbl>
    <w:p w14:paraId="48553673" w14:textId="77777777" w:rsidR="00AE658C" w:rsidRDefault="00AE658C" w:rsidP="00AE658C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6C346C34" w14:textId="77777777" w:rsidTr="00AE658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6C29B" w14:textId="77777777" w:rsidR="00AE658C" w:rsidRDefault="00AE658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lastRenderedPageBreak/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</w:t>
            </w:r>
          </w:p>
        </w:tc>
      </w:tr>
    </w:tbl>
    <w:p w14:paraId="3227F410" w14:textId="77777777" w:rsidR="00AE658C" w:rsidRDefault="00AE658C" w:rsidP="00AE658C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在其上运行</w:t>
      </w:r>
      <w:proofErr w:type="spellEnd"/>
      <w:r>
        <w:rPr>
          <w:lang w:val="zh-Hans"/>
        </w:rPr>
        <w:t xml:space="preserve"> xhw_hs_client </w:t>
      </w:r>
      <w:r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1D8CA65D" w14:textId="77777777" w:rsidTr="00AE658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D651" w14:textId="77777777" w:rsidR="00AE658C" w:rsidRDefault="00AE658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192.168.1.1 -K &lt;</w:t>
            </w:r>
            <w:proofErr w:type="spellStart"/>
            <w:r>
              <w:rPr>
                <w:i/>
                <w:sz w:val="20"/>
                <w:lang w:val="zh-Hans"/>
              </w:rPr>
              <w:t>发送</w:t>
            </w:r>
            <w:proofErr w:type="spellEnd"/>
            <w:r>
              <w:rPr>
                <w:i/>
                <w:sz w:val="20"/>
                <w:lang w:val="zh-Hans"/>
              </w:rPr>
              <w:t xml:space="preserve"> paylod </w:t>
            </w:r>
            <w:proofErr w:type="spellStart"/>
            <w:r>
              <w:rPr>
                <w:i/>
                <w:sz w:val="20"/>
                <w:lang w:val="zh-Hans"/>
              </w:rPr>
              <w:t>大小（以</w:t>
            </w:r>
            <w:proofErr w:type="spellEnd"/>
            <w:r>
              <w:rPr>
                <w:i/>
                <w:sz w:val="20"/>
                <w:lang w:val="zh-Hans"/>
              </w:rPr>
              <w:t xml:space="preserve"> KB </w:t>
            </w:r>
            <w:proofErr w:type="spellStart"/>
            <w:r>
              <w:rPr>
                <w:i/>
                <w:sz w:val="20"/>
                <w:lang w:val="zh-Hans"/>
              </w:rPr>
              <w:t>为单位</w:t>
            </w:r>
            <w:proofErr w:type="spellEnd"/>
            <w:r>
              <w:rPr>
                <w:i/>
                <w:sz w:val="20"/>
                <w:lang w:val="zh-Hans"/>
              </w:rPr>
              <w:t>&gt;</w:t>
            </w:r>
          </w:p>
        </w:tc>
      </w:tr>
    </w:tbl>
    <w:p w14:paraId="37D6F575" w14:textId="77777777" w:rsidR="00AE658C" w:rsidRDefault="00AE658C" w:rsidP="00AE658C">
      <w:pPr>
        <w:pStyle w:val="af"/>
        <w:numPr>
          <w:ilvl w:val="0"/>
          <w:numId w:val="36"/>
        </w:numPr>
        <w:spacing w:before="240"/>
        <w:rPr>
          <w:lang w:eastAsia="zh-CN"/>
        </w:rPr>
      </w:pPr>
      <w:r>
        <w:rPr>
          <w:lang w:val="zh-Hans" w:eastAsia="zh-CN"/>
        </w:rPr>
        <w:t>具有单个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的串联模式示例</w:t>
      </w:r>
    </w:p>
    <w:p w14:paraId="4C9361C5" w14:textId="77777777" w:rsidR="00AE658C" w:rsidRDefault="00AE658C" w:rsidP="00AE658C">
      <w:pPr>
        <w:pStyle w:val="af"/>
        <w:numPr>
          <w:ilvl w:val="1"/>
          <w:numId w:val="36"/>
        </w:numPr>
        <w:spacing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10C6D544" w14:textId="77777777" w:rsidTr="00AE658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9B5B" w14:textId="77777777" w:rsidR="00AE658C" w:rsidRDefault="00AE658C">
            <w:pPr>
              <w:ind w:hanging="8"/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</w:t>
            </w:r>
            <w:proofErr w:type="spellStart"/>
            <w:r>
              <w:rPr>
                <w:i/>
                <w:sz w:val="20"/>
                <w:lang w:val="zh-Hans"/>
              </w:rPr>
              <w:t>内联</w:t>
            </w:r>
            <w:proofErr w:type="spellEnd"/>
            <w:r>
              <w:rPr>
                <w:i/>
                <w:sz w:val="20"/>
                <w:lang w:val="zh-Hans"/>
              </w:rPr>
              <w:t xml:space="preserve"> -Q 1 -W 9000 -N 1 -K 4 -D 64 -o </w:t>
            </w:r>
            <w:proofErr w:type="spellStart"/>
            <w:r>
              <w:rPr>
                <w:i/>
                <w:sz w:val="20"/>
                <w:lang w:val="zh-Hans"/>
              </w:rPr>
              <w:t>发送</w:t>
            </w:r>
            <w:proofErr w:type="spellEnd"/>
          </w:p>
        </w:tc>
      </w:tr>
    </w:tbl>
    <w:p w14:paraId="36F05810" w14:textId="77777777" w:rsidR="00AE658C" w:rsidRDefault="00AE658C" w:rsidP="00AE658C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6C301070" w14:textId="77777777" w:rsidTr="00AE658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F26CB" w14:textId="77777777" w:rsidR="00AE658C" w:rsidRDefault="00AE658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-Q 1 </w:t>
            </w:r>
            <w:r>
              <w:rPr>
                <w:i/>
                <w:sz w:val="20"/>
                <w:lang w:val="zh-Hans"/>
              </w:rPr>
              <w:t xml:space="preserve"> -a 192.168.1.1</w:t>
            </w:r>
          </w:p>
        </w:tc>
      </w:tr>
    </w:tbl>
    <w:p w14:paraId="0AF37899" w14:textId="1E4572BA" w:rsidR="00AE658C" w:rsidRDefault="00AE658C" w:rsidP="00AE658C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 w:rsidR="00583ED6"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2487A504" w14:textId="77777777" w:rsidTr="00AE658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4C3D" w14:textId="77777777" w:rsidR="00AE658C" w:rsidRDefault="00AE658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-Q 1 -</w:t>
            </w:r>
            <w:r>
              <w:rPr>
                <w:i/>
                <w:sz w:val="20"/>
                <w:lang w:val="zh-Hans"/>
              </w:rPr>
              <w:t>a 192.168.1.1 -K &lt;</w:t>
            </w:r>
            <w:proofErr w:type="spellStart"/>
            <w:r>
              <w:rPr>
                <w:i/>
                <w:sz w:val="20"/>
                <w:lang w:val="zh-Hans"/>
              </w:rPr>
              <w:t>发送</w:t>
            </w:r>
            <w:proofErr w:type="spellEnd"/>
            <w:r>
              <w:rPr>
                <w:i/>
                <w:sz w:val="20"/>
                <w:lang w:val="zh-Hans"/>
              </w:rPr>
              <w:t xml:space="preserve"> paylod </w:t>
            </w:r>
            <w:proofErr w:type="spellStart"/>
            <w:r>
              <w:rPr>
                <w:i/>
                <w:sz w:val="20"/>
                <w:lang w:val="zh-Hans"/>
              </w:rPr>
              <w:t>大小（以</w:t>
            </w:r>
            <w:proofErr w:type="spellEnd"/>
            <w:r>
              <w:rPr>
                <w:i/>
                <w:sz w:val="20"/>
                <w:lang w:val="zh-Hans"/>
              </w:rPr>
              <w:t xml:space="preserve"> KB </w:t>
            </w:r>
            <w:proofErr w:type="spellStart"/>
            <w:r>
              <w:rPr>
                <w:i/>
                <w:sz w:val="20"/>
                <w:lang w:val="zh-Hans"/>
              </w:rPr>
              <w:t>为单位</w:t>
            </w:r>
            <w:proofErr w:type="spellEnd"/>
            <w:r>
              <w:rPr>
                <w:i/>
                <w:sz w:val="20"/>
                <w:lang w:val="zh-Hans"/>
              </w:rPr>
              <w:t>&gt;</w:t>
            </w:r>
          </w:p>
        </w:tc>
      </w:tr>
    </w:tbl>
    <w:p w14:paraId="02D250AA" w14:textId="77777777" w:rsidR="00AE658C" w:rsidRDefault="00AE658C" w:rsidP="00AE658C">
      <w:pPr>
        <w:pStyle w:val="af"/>
        <w:numPr>
          <w:ilvl w:val="0"/>
          <w:numId w:val="36"/>
        </w:numPr>
        <w:spacing w:before="240"/>
        <w:rPr>
          <w:lang w:eastAsia="zh-CN"/>
        </w:rPr>
      </w:pPr>
      <w:r>
        <w:rPr>
          <w:lang w:val="zh-Hans" w:eastAsia="zh-CN"/>
        </w:rPr>
        <w:t>具有多个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的内联模式示例</w:t>
      </w:r>
    </w:p>
    <w:p w14:paraId="596D44CD" w14:textId="77777777" w:rsidR="00AE658C" w:rsidRDefault="00AE658C" w:rsidP="00AE658C">
      <w:pPr>
        <w:pStyle w:val="af"/>
        <w:numPr>
          <w:ilvl w:val="1"/>
          <w:numId w:val="36"/>
        </w:numPr>
        <w:spacing w:line="360" w:lineRule="auto"/>
      </w:pPr>
      <w:r>
        <w:rPr>
          <w:lang w:val="zh-Hans"/>
        </w:rPr>
        <w:t>ERNIC</w:t>
      </w:r>
      <w:r>
        <w:rPr>
          <w:lang w:val="zh-Hans"/>
        </w:rPr>
        <w:t>侧：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105ACAF2" w14:textId="77777777" w:rsidTr="00AE658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54B69" w14:textId="77777777" w:rsidR="00AE658C" w:rsidRDefault="00AE658C">
            <w:pPr>
              <w:ind w:hanging="8"/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</w:t>
            </w:r>
            <w:proofErr w:type="spellStart"/>
            <w:r>
              <w:rPr>
                <w:i/>
                <w:sz w:val="20"/>
                <w:lang w:val="zh-Hans"/>
              </w:rPr>
              <w:t>内联</w:t>
            </w:r>
            <w:proofErr w:type="spellEnd"/>
            <w:r>
              <w:rPr>
                <w:i/>
                <w:sz w:val="20"/>
                <w:lang w:val="zh-Hans"/>
              </w:rPr>
              <w:t xml:space="preserve"> -Q 2 -W 9000 -N 1 -K 4 -D 64 -o </w:t>
            </w:r>
            <w:proofErr w:type="spellStart"/>
            <w:r>
              <w:rPr>
                <w:i/>
                <w:sz w:val="20"/>
                <w:lang w:val="zh-Hans"/>
              </w:rPr>
              <w:t>发送</w:t>
            </w:r>
            <w:proofErr w:type="spellEnd"/>
          </w:p>
        </w:tc>
      </w:tr>
    </w:tbl>
    <w:p w14:paraId="06286A8D" w14:textId="77777777" w:rsidR="00AE658C" w:rsidRDefault="00AE658C" w:rsidP="00AE658C">
      <w:pPr>
        <w:pStyle w:val="af"/>
        <w:numPr>
          <w:ilvl w:val="0"/>
          <w:numId w:val="37"/>
        </w:numPr>
        <w:spacing w:before="240" w:line="360" w:lineRule="auto"/>
        <w:ind w:left="1530"/>
        <w:rPr>
          <w:lang w:eastAsia="zh-CN"/>
        </w:rPr>
      </w:pPr>
      <w:r>
        <w:rPr>
          <w:lang w:val="zh-Hans" w:eastAsia="zh-CN"/>
        </w:rPr>
        <w:t>如果远程主机是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服务器，则在其上运行以下命令：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401A495A" w14:textId="77777777" w:rsidTr="00AE658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C6562" w14:textId="77777777" w:rsidR="00AE658C" w:rsidRDefault="00AE658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</w:t>
            </w:r>
          </w:p>
        </w:tc>
      </w:tr>
    </w:tbl>
    <w:p w14:paraId="4B7CD8FD" w14:textId="66402EEB" w:rsidR="00AE658C" w:rsidRDefault="00AE658C" w:rsidP="00AE658C">
      <w:pPr>
        <w:pStyle w:val="af"/>
        <w:numPr>
          <w:ilvl w:val="0"/>
          <w:numId w:val="37"/>
        </w:numPr>
        <w:spacing w:before="240" w:after="240"/>
        <w:ind w:left="1530"/>
      </w:pPr>
      <w:proofErr w:type="spellStart"/>
      <w:r>
        <w:rPr>
          <w:lang w:val="zh-Hans"/>
        </w:rPr>
        <w:t>如果远程</w:t>
      </w:r>
      <w:proofErr w:type="spellEnd"/>
      <w:r>
        <w:rPr>
          <w:lang w:val="zh-Hans"/>
        </w:rPr>
        <w:t xml:space="preserve"> RNIC </w:t>
      </w:r>
      <w:proofErr w:type="spellStart"/>
      <w:r>
        <w:rPr>
          <w:lang w:val="zh-Hans"/>
        </w:rPr>
        <w:t>节点也是另一个</w:t>
      </w:r>
      <w:proofErr w:type="spellEnd"/>
      <w:r>
        <w:rPr>
          <w:lang w:val="zh-Hans"/>
        </w:rPr>
        <w:t xml:space="preserve"> ERNIC</w:t>
      </w:r>
      <w:r>
        <w:rPr>
          <w:lang w:val="zh-Hans"/>
        </w:rPr>
        <w:t>，</w:t>
      </w:r>
      <w:proofErr w:type="spellStart"/>
      <w:r>
        <w:rPr>
          <w:lang w:val="zh-Hans"/>
        </w:rPr>
        <w:t>请在其上运行</w:t>
      </w:r>
      <w:proofErr w:type="spellEnd"/>
      <w:r>
        <w:rPr>
          <w:lang w:val="zh-Hans"/>
        </w:rPr>
        <w:t>xhw_hs_client</w:t>
      </w:r>
      <w:r w:rsidR="008C6FC0"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AE658C" w14:paraId="1BCE0029" w14:textId="77777777" w:rsidTr="00AE658C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2CD7" w14:textId="77777777" w:rsidR="00AE658C" w:rsidRDefault="00AE658C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192.168.1.1 -K &lt;</w:t>
            </w:r>
            <w:proofErr w:type="spellStart"/>
            <w:r>
              <w:rPr>
                <w:i/>
                <w:sz w:val="20"/>
                <w:lang w:val="zh-Hans"/>
              </w:rPr>
              <w:t>发送</w:t>
            </w:r>
            <w:proofErr w:type="spellEnd"/>
            <w:r>
              <w:rPr>
                <w:i/>
                <w:sz w:val="20"/>
                <w:lang w:val="zh-Hans"/>
              </w:rPr>
              <w:t xml:space="preserve"> paylod </w:t>
            </w:r>
            <w:proofErr w:type="spellStart"/>
            <w:r>
              <w:rPr>
                <w:i/>
                <w:sz w:val="20"/>
                <w:lang w:val="zh-Hans"/>
              </w:rPr>
              <w:t>大小（以</w:t>
            </w:r>
            <w:proofErr w:type="spellEnd"/>
            <w:r>
              <w:rPr>
                <w:i/>
                <w:sz w:val="20"/>
                <w:lang w:val="zh-Hans"/>
              </w:rPr>
              <w:t xml:space="preserve"> KB </w:t>
            </w:r>
            <w:proofErr w:type="spellStart"/>
            <w:r>
              <w:rPr>
                <w:i/>
                <w:sz w:val="20"/>
                <w:lang w:val="zh-Hans"/>
              </w:rPr>
              <w:t>为单位</w:t>
            </w:r>
            <w:proofErr w:type="spellEnd"/>
            <w:r>
              <w:rPr>
                <w:i/>
                <w:sz w:val="20"/>
                <w:lang w:val="zh-Hans"/>
              </w:rPr>
              <w:t>&gt;</w:t>
            </w:r>
          </w:p>
        </w:tc>
      </w:tr>
    </w:tbl>
    <w:p w14:paraId="17455907" w14:textId="29DB0E00" w:rsidR="00817767" w:rsidRPr="00B11AAF" w:rsidRDefault="008F04D1" w:rsidP="00817767">
      <w:pPr>
        <w:pStyle w:val="5"/>
        <w:rPr>
          <w:b/>
          <w:bCs/>
        </w:rPr>
      </w:pPr>
      <w:r w:rsidRPr="00B11AAF">
        <w:rPr>
          <w:b/>
          <w:bCs/>
          <w:lang w:val="zh-Hans"/>
        </w:rPr>
        <w:t xml:space="preserve"> </w:t>
      </w:r>
      <w:r w:rsidRPr="00B11AAF">
        <w:rPr>
          <w:b/>
          <w:bCs/>
          <w:lang w:val="zh-Hans"/>
        </w:rPr>
        <w:t>使用</w:t>
      </w:r>
      <w:r w:rsidRPr="00B11AAF">
        <w:rPr>
          <w:b/>
          <w:bCs/>
          <w:lang w:val="zh-Hans"/>
        </w:rPr>
        <w:t xml:space="preserve"> HW HS </w:t>
      </w:r>
      <w:r w:rsidRPr="00B11AAF">
        <w:rPr>
          <w:b/>
          <w:bCs/>
          <w:lang w:val="zh-Hans"/>
        </w:rPr>
        <w:t>运行多</w:t>
      </w:r>
      <w:r w:rsidRPr="00B11AAF">
        <w:rPr>
          <w:b/>
          <w:bCs/>
          <w:lang w:val="zh-Hans"/>
        </w:rPr>
        <w:t xml:space="preserve"> RNIC </w:t>
      </w:r>
      <w:r w:rsidRPr="00B11AAF">
        <w:rPr>
          <w:b/>
          <w:bCs/>
          <w:lang w:val="zh-Hans"/>
        </w:rPr>
        <w:t>测试：</w:t>
      </w:r>
    </w:p>
    <w:p w14:paraId="5BD3A312" w14:textId="77777777" w:rsidR="00EB4DDF" w:rsidRDefault="00EB4DDF" w:rsidP="00EB4DDF">
      <w:pPr>
        <w:pStyle w:val="af"/>
        <w:spacing w:line="360" w:lineRule="auto"/>
        <w:ind w:left="576"/>
      </w:pPr>
      <w:r>
        <w:rPr>
          <w:lang w:val="zh-Hans"/>
        </w:rPr>
        <w:t>在此示例中，一个具有</w:t>
      </w:r>
      <w:r>
        <w:rPr>
          <w:lang w:val="zh-Hans"/>
        </w:rPr>
        <w:t xml:space="preserve"> HW HS </w:t>
      </w:r>
      <w:r>
        <w:rPr>
          <w:lang w:val="zh-Hans"/>
        </w:rPr>
        <w:t>的启动器</w:t>
      </w:r>
      <w:r>
        <w:rPr>
          <w:lang w:val="zh-Hans"/>
        </w:rPr>
        <w:t xml:space="preserve"> ERNIC </w:t>
      </w:r>
      <w:r>
        <w:rPr>
          <w:lang w:val="zh-Hans"/>
        </w:rPr>
        <w:t>正在与充当目标的三个远程主机（两个使用</w:t>
      </w:r>
      <w:r>
        <w:rPr>
          <w:lang w:val="zh-Hans"/>
        </w:rPr>
        <w:t xml:space="preserve"> Mellanox RNIC </w:t>
      </w:r>
      <w:r>
        <w:rPr>
          <w:lang w:val="zh-Hans"/>
        </w:rPr>
        <w:t>的</w:t>
      </w:r>
      <w:r>
        <w:rPr>
          <w:lang w:val="zh-Hans"/>
        </w:rPr>
        <w:t xml:space="preserve"> x86 </w:t>
      </w:r>
      <w:r>
        <w:rPr>
          <w:lang w:val="zh-Hans"/>
        </w:rPr>
        <w:t>主机和一个远程</w:t>
      </w:r>
      <w:r>
        <w:rPr>
          <w:lang w:val="zh-Hans"/>
        </w:rPr>
        <w:t xml:space="preserve"> ERNIC</w:t>
      </w:r>
      <w:r>
        <w:rPr>
          <w:lang w:val="zh-Hans"/>
        </w:rPr>
        <w:t>）进行通信）</w:t>
      </w:r>
    </w:p>
    <w:p w14:paraId="6123E04C" w14:textId="77777777" w:rsidR="00EB4DDF" w:rsidRDefault="00EB4DDF" w:rsidP="00EB4DDF">
      <w:pPr>
        <w:pStyle w:val="af"/>
        <w:spacing w:line="360" w:lineRule="auto"/>
        <w:ind w:left="576"/>
        <w:rPr>
          <w:lang w:eastAsia="zh-CN"/>
        </w:rPr>
      </w:pPr>
      <w:r>
        <w:rPr>
          <w:lang w:val="zh-Hans" w:eastAsia="zh-CN"/>
        </w:rPr>
        <w:t>启动器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中指定的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计数必须等于正在使用硬件</w:t>
      </w:r>
      <w:r>
        <w:rPr>
          <w:lang w:val="zh-Hans" w:eastAsia="zh-CN"/>
        </w:rPr>
        <w:t xml:space="preserve"> HS </w:t>
      </w:r>
      <w:r>
        <w:rPr>
          <w:lang w:val="zh-Hans" w:eastAsia="zh-CN"/>
        </w:rPr>
        <w:t>测试的所有目标</w:t>
      </w:r>
      <w:r>
        <w:rPr>
          <w:lang w:val="zh-Hans" w:eastAsia="zh-CN"/>
        </w:rPr>
        <w:t xml:space="preserve"> RNIC QP </w:t>
      </w:r>
      <w:r>
        <w:rPr>
          <w:lang w:val="zh-Hans" w:eastAsia="zh-CN"/>
        </w:rPr>
        <w:t>的总计数。</w:t>
      </w:r>
    </w:p>
    <w:p w14:paraId="3860BFFE" w14:textId="77777777" w:rsidR="00EB4DDF" w:rsidRDefault="00EB4DDF" w:rsidP="00EB4DDF">
      <w:pPr>
        <w:pStyle w:val="af"/>
        <w:numPr>
          <w:ilvl w:val="0"/>
          <w:numId w:val="37"/>
        </w:numPr>
        <w:spacing w:line="360" w:lineRule="auto"/>
        <w:ind w:left="720"/>
      </w:pPr>
      <w:r>
        <w:rPr>
          <w:lang w:val="zh-Hans"/>
        </w:rPr>
        <w:t xml:space="preserve">ERNIC </w:t>
      </w:r>
      <w:r>
        <w:rPr>
          <w:lang w:val="zh-Hans"/>
        </w:rPr>
        <w:t>端（服务器和发起方）：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EB4DDF" w14:paraId="3A87C2C3" w14:textId="77777777" w:rsidTr="00EB4DDF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23AD4" w14:textId="77777777" w:rsidR="00EB4DDF" w:rsidRDefault="00EB4DD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xhw_hs_server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 xml:space="preserve">M burst -Q 5 -W 9000 -N 1 -K 4 -D 64 -o RD </w:t>
            </w:r>
          </w:p>
        </w:tc>
      </w:tr>
    </w:tbl>
    <w:p w14:paraId="0547947A" w14:textId="77777777" w:rsidR="00EB4DDF" w:rsidRDefault="00EB4DDF" w:rsidP="00EB4DDF">
      <w:pPr>
        <w:pStyle w:val="af"/>
        <w:numPr>
          <w:ilvl w:val="0"/>
          <w:numId w:val="37"/>
        </w:numPr>
        <w:spacing w:before="240" w:line="360" w:lineRule="auto"/>
        <w:ind w:left="720"/>
      </w:pPr>
      <w:r>
        <w:rPr>
          <w:lang w:val="zh-Hans"/>
        </w:rPr>
        <w:t>具有目标</w:t>
      </w:r>
      <w:r>
        <w:rPr>
          <w:lang w:val="zh-Hans"/>
        </w:rPr>
        <w:t xml:space="preserve"> RNIC </w:t>
      </w:r>
      <w:r>
        <w:rPr>
          <w:lang w:val="zh-Hans"/>
        </w:rPr>
        <w:t>的</w:t>
      </w:r>
      <w:r>
        <w:rPr>
          <w:lang w:val="zh-Hans"/>
        </w:rPr>
        <w:t xml:space="preserve"> x86 </w:t>
      </w:r>
      <w:r>
        <w:rPr>
          <w:lang w:val="zh-Hans"/>
        </w:rPr>
        <w:t>主机</w:t>
      </w:r>
      <w:r>
        <w:rPr>
          <w:lang w:val="zh-Hans"/>
        </w:rPr>
        <w:t xml:space="preserve"> #1</w:t>
      </w:r>
      <w:r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EB4DDF" w14:paraId="764B7C1E" w14:textId="77777777" w:rsidTr="00EB4DDF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B36F" w14:textId="77777777" w:rsidR="00EB4DDF" w:rsidRDefault="00EB4DD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</w:t>
            </w:r>
          </w:p>
        </w:tc>
      </w:tr>
    </w:tbl>
    <w:p w14:paraId="48E58016" w14:textId="77777777" w:rsidR="00EB4DDF" w:rsidRDefault="00EB4DDF" w:rsidP="00EB4DDF"/>
    <w:p w14:paraId="276FA921" w14:textId="77777777" w:rsidR="00EB4DDF" w:rsidRDefault="00EB4DDF" w:rsidP="00EB4DDF">
      <w:pPr>
        <w:pStyle w:val="af"/>
        <w:numPr>
          <w:ilvl w:val="0"/>
          <w:numId w:val="37"/>
        </w:numPr>
        <w:ind w:left="720"/>
      </w:pPr>
      <w:r>
        <w:rPr>
          <w:lang w:val="zh-Hans"/>
        </w:rPr>
        <w:t xml:space="preserve">ERNIC </w:t>
      </w:r>
      <w:r>
        <w:rPr>
          <w:lang w:val="zh-Hans"/>
        </w:rPr>
        <w:t>作为远程</w:t>
      </w:r>
      <w:r>
        <w:rPr>
          <w:lang w:val="zh-Hans"/>
        </w:rPr>
        <w:t xml:space="preserve"> RNIC </w:t>
      </w:r>
      <w:r>
        <w:rPr>
          <w:lang w:val="zh-Hans"/>
        </w:rPr>
        <w:t>节点：</w:t>
      </w:r>
    </w:p>
    <w:p w14:paraId="01B8285D" w14:textId="77777777" w:rsidR="00EB4DDF" w:rsidRDefault="00EB4DDF" w:rsidP="00EB4DDF">
      <w:pPr>
        <w:ind w:left="1170"/>
      </w:pP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EB4DDF" w14:paraId="1096A9B0" w14:textId="77777777" w:rsidTr="00EB4DDF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1354E" w14:textId="533382A4" w:rsidR="00EB4DDF" w:rsidRDefault="00EB4DD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xhw_hs_client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Q 2 -a 192.168.1.1 -</w:t>
            </w:r>
            <w:r w:rsidR="001D1C4A">
              <w:rPr>
                <w:i/>
                <w:sz w:val="20"/>
                <w:lang w:val="zh-Hans"/>
              </w:rPr>
              <w:t>R</w:t>
            </w:r>
            <w:r>
              <w:rPr>
                <w:i/>
                <w:sz w:val="20"/>
                <w:lang w:val="zh-Hans"/>
              </w:rPr>
              <w:t xml:space="preserve"> “pl”</w:t>
            </w:r>
          </w:p>
        </w:tc>
      </w:tr>
    </w:tbl>
    <w:p w14:paraId="7EF87FD4" w14:textId="77777777" w:rsidR="00EB4DDF" w:rsidRDefault="00EB4DDF" w:rsidP="00EB4DDF">
      <w:pPr>
        <w:pStyle w:val="af"/>
        <w:numPr>
          <w:ilvl w:val="0"/>
          <w:numId w:val="37"/>
        </w:numPr>
        <w:spacing w:before="240" w:line="360" w:lineRule="auto"/>
        <w:ind w:left="720"/>
      </w:pPr>
      <w:r>
        <w:rPr>
          <w:lang w:val="zh-Hans"/>
        </w:rPr>
        <w:t>具有目标</w:t>
      </w:r>
      <w:r>
        <w:rPr>
          <w:lang w:val="zh-Hans"/>
        </w:rPr>
        <w:t xml:space="preserve"> RNIC </w:t>
      </w:r>
      <w:r>
        <w:rPr>
          <w:lang w:val="zh-Hans"/>
        </w:rPr>
        <w:t>的</w:t>
      </w:r>
      <w:r>
        <w:rPr>
          <w:lang w:val="zh-Hans"/>
        </w:rPr>
        <w:t xml:space="preserve"> x86 </w:t>
      </w:r>
      <w:r>
        <w:rPr>
          <w:lang w:val="zh-Hans"/>
        </w:rPr>
        <w:t>主机</w:t>
      </w:r>
      <w:r>
        <w:rPr>
          <w:lang w:val="zh-Hans"/>
        </w:rPr>
        <w:t xml:space="preserve"> #2</w:t>
      </w:r>
      <w:r>
        <w:rPr>
          <w:lang w:val="zh-Hans"/>
        </w:rPr>
        <w:t>：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EB4DDF" w14:paraId="06224D5B" w14:textId="77777777" w:rsidTr="00EB4DDF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CDF61" w14:textId="77777777" w:rsidR="00EB4DDF" w:rsidRDefault="00EB4DDF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xhw-hs-client</w:t>
            </w:r>
            <w:r>
              <w:rPr>
                <w:lang w:val="zh-Hans"/>
              </w:rPr>
              <w:t># .</w:t>
            </w:r>
            <w:r>
              <w:rPr>
                <w:i/>
                <w:sz w:val="20"/>
                <w:lang w:val="zh-Hans"/>
              </w:rPr>
              <w:t>/xhw_hs_client</w:t>
            </w:r>
            <w:r>
              <w:rPr>
                <w:lang w:val="zh-Hans"/>
              </w:rPr>
              <w:t xml:space="preserve"> -Q 1 </w:t>
            </w:r>
            <w:r>
              <w:rPr>
                <w:i/>
                <w:sz w:val="20"/>
                <w:lang w:val="zh-Hans"/>
              </w:rPr>
              <w:t xml:space="preserve"> -a 192.168.1.1</w:t>
            </w:r>
          </w:p>
        </w:tc>
      </w:tr>
    </w:tbl>
    <w:p w14:paraId="13821A8C" w14:textId="6CFE499D" w:rsidR="0090181A" w:rsidRDefault="00A10F45" w:rsidP="008E77C5">
      <w:pPr>
        <w:pStyle w:val="3"/>
        <w:rPr>
          <w:lang w:eastAsia="zh-CN"/>
        </w:rPr>
      </w:pPr>
      <w:bookmarkStart w:id="72" w:name="_Toc59101501"/>
      <w:r>
        <w:rPr>
          <w:lang w:val="zh-Hans"/>
        </w:rPr>
        <w:t xml:space="preserve"> </w:t>
      </w:r>
      <w:r>
        <w:rPr>
          <w:lang w:val="zh-Hans" w:eastAsia="zh-CN"/>
        </w:rPr>
        <w:t>即时</w:t>
      </w:r>
      <w:r>
        <w:rPr>
          <w:lang w:val="zh-Hans" w:eastAsia="zh-CN"/>
        </w:rPr>
        <w:t xml:space="preserve"> </w:t>
      </w:r>
      <w:r w:rsidR="00B15C62">
        <w:rPr>
          <w:lang w:val="zh-Hans" w:eastAsia="zh-CN"/>
        </w:rPr>
        <w:t>数据和</w:t>
      </w:r>
      <w:r w:rsidR="00B15C62">
        <w:rPr>
          <w:lang w:val="zh-Hans" w:eastAsia="zh-CN"/>
        </w:rPr>
        <w:t xml:space="preserve"> </w:t>
      </w:r>
      <w:r>
        <w:rPr>
          <w:lang w:val="zh-Hans" w:eastAsia="zh-CN"/>
        </w:rPr>
        <w:t xml:space="preserve"> </w:t>
      </w:r>
      <w:r w:rsidR="00F53BE4">
        <w:rPr>
          <w:lang w:val="zh-Hans" w:eastAsia="zh-CN"/>
        </w:rPr>
        <w:t>发送与无效</w:t>
      </w:r>
      <w:r w:rsidR="00F53BE4">
        <w:rPr>
          <w:lang w:val="zh-Hans" w:eastAsia="zh-CN"/>
        </w:rPr>
        <w:t xml:space="preserve"> </w:t>
      </w:r>
      <w:r w:rsidR="00B15C62">
        <w:rPr>
          <w:lang w:val="zh-Hans" w:eastAsia="zh-CN"/>
        </w:rPr>
        <w:t>密钥</w:t>
      </w:r>
      <w:r w:rsidR="00F53BE4">
        <w:rPr>
          <w:lang w:val="zh-Hans" w:eastAsia="zh-CN"/>
        </w:rPr>
        <w:t xml:space="preserve"> </w:t>
      </w:r>
      <w:r w:rsidR="00F53BE4">
        <w:rPr>
          <w:lang w:val="zh-Hans" w:eastAsia="zh-CN"/>
        </w:rPr>
        <w:t>测试</w:t>
      </w:r>
      <w:r w:rsidR="0030290E">
        <w:rPr>
          <w:lang w:val="zh-Hans" w:eastAsia="zh-CN"/>
        </w:rPr>
        <w:t>：</w:t>
      </w:r>
      <w:bookmarkEnd w:id="72"/>
    </w:p>
    <w:p w14:paraId="05C023D0" w14:textId="77777777" w:rsidR="00292051" w:rsidRPr="00292051" w:rsidRDefault="00292051" w:rsidP="00B11AAF">
      <w:pPr>
        <w:rPr>
          <w:lang w:eastAsia="zh-CN"/>
        </w:rPr>
      </w:pPr>
    </w:p>
    <w:p w14:paraId="3C7F3335" w14:textId="77777777" w:rsidR="00882822" w:rsidRDefault="00882822" w:rsidP="00882822">
      <w:pPr>
        <w:ind w:left="720"/>
        <w:rPr>
          <w:lang w:eastAsia="zh-CN"/>
        </w:rPr>
      </w:pPr>
      <w:r>
        <w:rPr>
          <w:lang w:val="zh-Hans" w:eastAsia="zh-CN"/>
        </w:rPr>
        <w:t xml:space="preserve">ERNIC </w:t>
      </w:r>
      <w:r>
        <w:rPr>
          <w:lang w:val="zh-Hans" w:eastAsia="zh-CN"/>
        </w:rPr>
        <w:t>在数据传输的两个方向上都支持</w:t>
      </w:r>
      <w:r>
        <w:rPr>
          <w:lang w:val="zh-Hans" w:eastAsia="zh-CN"/>
        </w:rPr>
        <w:t>“</w:t>
      </w:r>
      <w:r>
        <w:rPr>
          <w:lang w:val="zh-Hans" w:eastAsia="zh-CN"/>
        </w:rPr>
        <w:t>使用</w:t>
      </w:r>
      <w:r>
        <w:rPr>
          <w:lang w:val="zh-Hans" w:eastAsia="zh-CN"/>
        </w:rPr>
        <w:t xml:space="preserve"> IMMDIATE </w:t>
      </w:r>
      <w:r>
        <w:rPr>
          <w:lang w:val="zh-Hans" w:eastAsia="zh-CN"/>
        </w:rPr>
        <w:t>发送</w:t>
      </w:r>
      <w:r>
        <w:rPr>
          <w:lang w:val="zh-Hans" w:eastAsia="zh-CN"/>
        </w:rPr>
        <w:t>”</w:t>
      </w:r>
      <w:r>
        <w:rPr>
          <w:lang w:val="zh-Hans" w:eastAsia="zh-CN"/>
        </w:rPr>
        <w:t>、</w:t>
      </w:r>
      <w:r>
        <w:rPr>
          <w:lang w:val="zh-Hans" w:eastAsia="zh-CN"/>
        </w:rPr>
        <w:t>“</w:t>
      </w:r>
      <w:r>
        <w:rPr>
          <w:lang w:val="zh-Hans" w:eastAsia="zh-CN"/>
        </w:rPr>
        <w:t>使用无效发送</w:t>
      </w:r>
      <w:r>
        <w:rPr>
          <w:lang w:val="zh-Hans" w:eastAsia="zh-CN"/>
        </w:rPr>
        <w:t>”</w:t>
      </w:r>
      <w:r>
        <w:rPr>
          <w:lang w:val="zh-Hans" w:eastAsia="zh-CN"/>
        </w:rPr>
        <w:t>和</w:t>
      </w:r>
      <w:r>
        <w:rPr>
          <w:lang w:val="zh-Hans" w:eastAsia="zh-CN"/>
        </w:rPr>
        <w:t>“</w:t>
      </w:r>
      <w:r>
        <w:rPr>
          <w:lang w:val="zh-Hans" w:eastAsia="zh-CN"/>
        </w:rPr>
        <w:t>立即写入</w:t>
      </w:r>
      <w:r>
        <w:rPr>
          <w:lang w:val="zh-Hans" w:eastAsia="zh-CN"/>
        </w:rPr>
        <w:t>”</w:t>
      </w:r>
      <w:r>
        <w:rPr>
          <w:lang w:val="zh-Hans" w:eastAsia="zh-CN"/>
        </w:rPr>
        <w:t>操作码（即，它可以使用这些操作码发送</w:t>
      </w:r>
      <w:r>
        <w:rPr>
          <w:lang w:val="zh-Hans" w:eastAsia="zh-CN"/>
        </w:rPr>
        <w:t xml:space="preserve"> RDMA </w:t>
      </w:r>
      <w:r>
        <w:rPr>
          <w:lang w:val="zh-Hans" w:eastAsia="zh-CN"/>
        </w:rPr>
        <w:t>数据包并使用这些操作码处理传入的操作码）。参考设计包包含一组用于验证这些功能的应用程序。</w:t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和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的这些应用程序是不同的，下表描述了用于验证功能的组合</w:t>
      </w:r>
    </w:p>
    <w:p w14:paraId="76DC58D5" w14:textId="77777777" w:rsidR="00882822" w:rsidRDefault="00882822" w:rsidP="00882822">
      <w:pPr>
        <w:ind w:left="720"/>
        <w:rPr>
          <w:lang w:eastAsia="zh-CN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853"/>
        <w:gridCol w:w="2879"/>
        <w:gridCol w:w="2898"/>
      </w:tblGrid>
      <w:tr w:rsidR="00882822" w14:paraId="32C9935F" w14:textId="77777777" w:rsidTr="00882822"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8E8BF" w14:textId="77777777" w:rsidR="00882822" w:rsidRDefault="008828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  <w:lang w:val="zh-Hans"/>
              </w:rPr>
              <w:t>功能性</w:t>
            </w:r>
            <w:proofErr w:type="spellEnd"/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5F3E0" w14:textId="77777777" w:rsidR="00882822" w:rsidRDefault="0088282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zh-Hans"/>
              </w:rPr>
              <w:t>厄尼克应用程序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9C865" w14:textId="77777777" w:rsidR="00882822" w:rsidRDefault="0088282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zh-Hans"/>
              </w:rPr>
              <w:t xml:space="preserve">x86 </w:t>
            </w:r>
            <w:r>
              <w:rPr>
                <w:b/>
                <w:bCs/>
                <w:lang w:val="zh-Hans"/>
              </w:rPr>
              <w:t>主机应用</w:t>
            </w:r>
          </w:p>
        </w:tc>
      </w:tr>
      <w:tr w:rsidR="00882822" w14:paraId="5F45B23A" w14:textId="77777777" w:rsidTr="00882822"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784B1" w14:textId="77777777" w:rsidR="00882822" w:rsidRDefault="00882822">
            <w:proofErr w:type="spellStart"/>
            <w:r>
              <w:rPr>
                <w:lang w:val="zh-Hans"/>
              </w:rPr>
              <w:t>使用</w:t>
            </w:r>
            <w:proofErr w:type="spellEnd"/>
            <w:r>
              <w:rPr>
                <w:lang w:val="zh-Hans"/>
              </w:rPr>
              <w:t>IMM</w:t>
            </w:r>
            <w:proofErr w:type="spellStart"/>
            <w:r>
              <w:rPr>
                <w:lang w:val="zh-Hans"/>
              </w:rPr>
              <w:t>传入发送</w:t>
            </w:r>
            <w:proofErr w:type="spellEnd"/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A6AB1" w14:textId="77777777" w:rsidR="00882822" w:rsidRDefault="00882822">
            <w:r>
              <w:rPr>
                <w:lang w:val="zh-Hans"/>
              </w:rPr>
              <w:t>inv_imm_test_in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BF3D2" w14:textId="77777777" w:rsidR="00882822" w:rsidRDefault="00882822">
            <w:r>
              <w:rPr>
                <w:lang w:val="zh-Hans"/>
              </w:rPr>
              <w:t>inv_imm_test_out</w:t>
            </w:r>
          </w:p>
        </w:tc>
      </w:tr>
      <w:tr w:rsidR="00882822" w14:paraId="61DC6E40" w14:textId="77777777" w:rsidTr="00882822"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34D57" w14:textId="77777777" w:rsidR="00882822" w:rsidRDefault="00882822">
            <w:r>
              <w:rPr>
                <w:lang w:val="zh-Hans"/>
              </w:rPr>
              <w:t>传入发送无效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AB628" w14:textId="77777777" w:rsidR="00882822" w:rsidRDefault="00882822">
            <w:r>
              <w:rPr>
                <w:lang w:val="zh-Hans"/>
              </w:rPr>
              <w:t>inv_imm_test_in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AF52C" w14:textId="77777777" w:rsidR="00882822" w:rsidRDefault="00882822">
            <w:r>
              <w:rPr>
                <w:lang w:val="zh-Hans"/>
              </w:rPr>
              <w:t>inv_imm_test_out</w:t>
            </w:r>
          </w:p>
        </w:tc>
      </w:tr>
      <w:tr w:rsidR="00882822" w14:paraId="2F0DA087" w14:textId="77777777" w:rsidTr="00882822"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E8236" w14:textId="77777777" w:rsidR="00882822" w:rsidRDefault="00882822">
            <w:pPr>
              <w:rPr>
                <w:lang w:eastAsia="zh-CN"/>
              </w:rPr>
            </w:pPr>
            <w:r>
              <w:rPr>
                <w:lang w:val="zh-Hans" w:eastAsia="zh-CN"/>
              </w:rPr>
              <w:t>使用</w:t>
            </w:r>
            <w:r>
              <w:rPr>
                <w:lang w:val="zh-Hans" w:eastAsia="zh-CN"/>
              </w:rPr>
              <w:t xml:space="preserve"> Imm </w:t>
            </w:r>
            <w:r>
              <w:rPr>
                <w:lang w:val="zh-Hans" w:eastAsia="zh-CN"/>
              </w:rPr>
              <w:t>进行传入写入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64035" w14:textId="77777777" w:rsidR="00882822" w:rsidRDefault="00882822">
            <w:r>
              <w:rPr>
                <w:lang w:val="zh-Hans"/>
              </w:rPr>
              <w:t>inv_imm_test_in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A355A" w14:textId="77777777" w:rsidR="00882822" w:rsidRDefault="00882822">
            <w:r>
              <w:rPr>
                <w:lang w:val="zh-Hans"/>
              </w:rPr>
              <w:t>inv_imm_test_out</w:t>
            </w:r>
          </w:p>
        </w:tc>
      </w:tr>
      <w:tr w:rsidR="00882822" w14:paraId="2B6A18D4" w14:textId="77777777" w:rsidTr="00882822"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424EC" w14:textId="77777777" w:rsidR="00882822" w:rsidRDefault="00882822">
            <w:proofErr w:type="spellStart"/>
            <w:r>
              <w:rPr>
                <w:lang w:val="zh-Hans"/>
              </w:rPr>
              <w:t>使用</w:t>
            </w:r>
            <w:proofErr w:type="spellEnd"/>
            <w:r>
              <w:rPr>
                <w:lang w:val="zh-Hans"/>
              </w:rPr>
              <w:t>IMM</w:t>
            </w:r>
            <w:proofErr w:type="spellStart"/>
            <w:r>
              <w:rPr>
                <w:lang w:val="zh-Hans"/>
              </w:rPr>
              <w:t>发送传出</w:t>
            </w:r>
            <w:proofErr w:type="spellEnd"/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94F52" w14:textId="77777777" w:rsidR="00882822" w:rsidRDefault="00882822">
            <w:r>
              <w:rPr>
                <w:lang w:val="zh-Hans"/>
              </w:rPr>
              <w:t>inv_imm_test_out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4D19C" w14:textId="77777777" w:rsidR="00882822" w:rsidRDefault="00882822">
            <w:r>
              <w:rPr>
                <w:lang w:val="zh-Hans"/>
              </w:rPr>
              <w:t>inv_imm_test_in</w:t>
            </w:r>
          </w:p>
        </w:tc>
      </w:tr>
      <w:tr w:rsidR="00882822" w14:paraId="2E9F6153" w14:textId="77777777" w:rsidTr="00882822"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7379D" w14:textId="77777777" w:rsidR="00882822" w:rsidRDefault="00882822">
            <w:r>
              <w:rPr>
                <w:lang w:val="zh-Hans"/>
              </w:rPr>
              <w:t>传出发送无效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D3728" w14:textId="77777777" w:rsidR="00882822" w:rsidRDefault="00882822">
            <w:proofErr w:type="spellStart"/>
            <w:r>
              <w:rPr>
                <w:lang w:val="zh-Hans"/>
              </w:rPr>
              <w:t>萌萌</w:t>
            </w:r>
            <w:proofErr w:type="spellEnd"/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F16B" w14:textId="77777777" w:rsidR="00882822" w:rsidRDefault="00882822">
            <w:proofErr w:type="spellStart"/>
            <w:r>
              <w:rPr>
                <w:lang w:val="zh-Hans"/>
              </w:rPr>
              <w:t>克尔平</w:t>
            </w:r>
            <w:proofErr w:type="spellEnd"/>
          </w:p>
        </w:tc>
      </w:tr>
      <w:tr w:rsidR="00882822" w14:paraId="3F8F3570" w14:textId="77777777" w:rsidTr="00882822"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5839F" w14:textId="77777777" w:rsidR="00882822" w:rsidRDefault="00882822">
            <w:pPr>
              <w:rPr>
                <w:lang w:eastAsia="zh-CN"/>
              </w:rPr>
            </w:pPr>
            <w:r>
              <w:rPr>
                <w:lang w:val="zh-Hans" w:eastAsia="zh-CN"/>
              </w:rPr>
              <w:t>使用</w:t>
            </w:r>
            <w:r>
              <w:rPr>
                <w:lang w:val="zh-Hans" w:eastAsia="zh-CN"/>
              </w:rPr>
              <w:t xml:space="preserve"> Imm </w:t>
            </w:r>
            <w:r>
              <w:rPr>
                <w:lang w:val="zh-Hans" w:eastAsia="zh-CN"/>
              </w:rPr>
              <w:t>进行传出写入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735C4" w14:textId="77777777" w:rsidR="00882822" w:rsidRDefault="00882822">
            <w:r>
              <w:rPr>
                <w:lang w:val="zh-Hans"/>
              </w:rPr>
              <w:t>inv_imm_test_out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67339" w14:textId="77777777" w:rsidR="00882822" w:rsidRDefault="00882822">
            <w:r>
              <w:rPr>
                <w:lang w:val="zh-Hans"/>
              </w:rPr>
              <w:t>inv_imm_test_in</w:t>
            </w:r>
          </w:p>
        </w:tc>
      </w:tr>
    </w:tbl>
    <w:p w14:paraId="7401DA88" w14:textId="77777777" w:rsidR="00882822" w:rsidRDefault="00882822" w:rsidP="00882822">
      <w:pPr>
        <w:pStyle w:val="af"/>
        <w:numPr>
          <w:ilvl w:val="0"/>
          <w:numId w:val="38"/>
        </w:numPr>
        <w:rPr>
          <w:b/>
          <w:bCs/>
        </w:rPr>
      </w:pPr>
      <w:r>
        <w:rPr>
          <w:b/>
          <w:bCs/>
          <w:lang w:val="zh-Hans"/>
        </w:rPr>
        <w:t xml:space="preserve">inv_imm_test_in </w:t>
      </w:r>
      <w:proofErr w:type="spellStart"/>
      <w:r>
        <w:rPr>
          <w:b/>
          <w:bCs/>
          <w:lang w:val="zh-Hans"/>
        </w:rPr>
        <w:t>详情</w:t>
      </w:r>
      <w:proofErr w:type="spellEnd"/>
      <w:r>
        <w:rPr>
          <w:b/>
          <w:bCs/>
          <w:lang w:val="zh-Hans"/>
        </w:rPr>
        <w:t xml:space="preserve"> </w:t>
      </w:r>
    </w:p>
    <w:p w14:paraId="0629933D" w14:textId="77777777" w:rsidR="00882822" w:rsidRDefault="00882822" w:rsidP="00882822">
      <w:pPr>
        <w:pStyle w:val="af"/>
        <w:ind w:left="1440"/>
        <w:rPr>
          <w:b/>
          <w:bCs/>
        </w:rPr>
      </w:pP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882822" w14:paraId="2632D511" w14:textId="77777777" w:rsidTr="00882822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23A25" w14:textId="77777777" w:rsidR="00882822" w:rsidRDefault="00882822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inv_imm_test_in -h</w:t>
            </w:r>
          </w:p>
          <w:p w14:paraId="647D4CA5" w14:textId="77777777" w:rsidR="00882822" w:rsidRDefault="00882822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35F2406A" w14:textId="77777777" w:rsidR="00882822" w:rsidRDefault="00882822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inv_imm_test_in </w:t>
            </w:r>
            <w:proofErr w:type="spellStart"/>
            <w:r>
              <w:rPr>
                <w:i/>
                <w:sz w:val="20"/>
                <w:lang w:val="zh-Hans"/>
              </w:rPr>
              <w:t>服务器应用程序</w:t>
            </w:r>
            <w:proofErr w:type="spellEnd"/>
            <w:r>
              <w:rPr>
                <w:i/>
                <w:sz w:val="20"/>
                <w:lang w:val="zh-Hans"/>
              </w:rPr>
              <w:t>：</w:t>
            </w:r>
          </w:p>
          <w:p w14:paraId="299E009F" w14:textId="77777777" w:rsidR="00882822" w:rsidRDefault="00882822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--</w:t>
            </w:r>
            <w:r>
              <w:rPr>
                <w:i/>
                <w:sz w:val="20"/>
                <w:lang w:val="zh-Hans"/>
              </w:rPr>
              <w:t>帮助（或）</w:t>
            </w:r>
            <w:r>
              <w:rPr>
                <w:i/>
                <w:sz w:val="20"/>
                <w:lang w:val="zh-Hans"/>
              </w:rPr>
              <w:t>-h</w:t>
            </w:r>
            <w:r>
              <w:rPr>
                <w:i/>
                <w:sz w:val="20"/>
                <w:lang w:val="zh-Hans"/>
              </w:rPr>
              <w:t>：显示帮助</w:t>
            </w:r>
          </w:p>
          <w:p w14:paraId="2D8A8CA2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>--</w:t>
            </w:r>
            <w:r>
              <w:rPr>
                <w:i/>
                <w:sz w:val="20"/>
                <w:lang w:val="zh-Hans" w:eastAsia="zh-CN"/>
              </w:rPr>
              <w:t>调试（或）</w:t>
            </w:r>
            <w:r>
              <w:rPr>
                <w:i/>
                <w:sz w:val="20"/>
                <w:lang w:val="zh-Hans" w:eastAsia="zh-CN"/>
              </w:rPr>
              <w:t>-d</w:t>
            </w:r>
            <w:r>
              <w:rPr>
                <w:i/>
                <w:sz w:val="20"/>
                <w:lang w:val="zh-Hans" w:eastAsia="zh-CN"/>
              </w:rPr>
              <w:t>：调试信息</w:t>
            </w:r>
          </w:p>
          <w:p w14:paraId="3741F785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CN"/>
              </w:rPr>
              <w:t xml:space="preserve">              </w:t>
            </w:r>
            <w:r>
              <w:rPr>
                <w:i/>
                <w:sz w:val="20"/>
                <w:lang w:val="zh-Hans" w:eastAsia="zh-Hans"/>
              </w:rPr>
              <w:t xml:space="preserve">--q_depth </w:t>
            </w:r>
            <w:r>
              <w:rPr>
                <w:i/>
                <w:sz w:val="20"/>
                <w:lang w:val="zh-Hans" w:eastAsia="zh-Hans"/>
              </w:rPr>
              <w:t>（或）</w:t>
            </w:r>
            <w:r>
              <w:rPr>
                <w:i/>
                <w:sz w:val="20"/>
                <w:lang w:val="zh-Hans" w:eastAsia="zh-Hans"/>
              </w:rPr>
              <w:t>-D</w:t>
            </w:r>
            <w:r>
              <w:rPr>
                <w:i/>
                <w:sz w:val="20"/>
                <w:lang w:val="zh-Hans" w:eastAsia="zh-Hans"/>
              </w:rPr>
              <w:t>：队列深度</w:t>
            </w:r>
          </w:p>
          <w:p w14:paraId="78C18CE5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</w:p>
          <w:p w14:paraId="34471664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Hans"/>
              </w:rPr>
            </w:pPr>
            <w:r>
              <w:rPr>
                <w:i/>
                <w:sz w:val="20"/>
                <w:lang w:val="zh-Hans" w:eastAsia="zh-Hans"/>
              </w:rPr>
              <w:t>-m &lt;</w:t>
            </w:r>
            <w:r>
              <w:rPr>
                <w:i/>
                <w:sz w:val="20"/>
                <w:lang w:val="zh-Hans" w:eastAsia="zh-Hans"/>
              </w:rPr>
              <w:t>类型</w:t>
            </w:r>
            <w:r>
              <w:rPr>
                <w:i/>
                <w:sz w:val="20"/>
                <w:lang w:val="zh-Hans" w:eastAsia="zh-Hans"/>
              </w:rPr>
              <w:t xml:space="preserve">&gt; </w:t>
            </w:r>
            <w:r>
              <w:rPr>
                <w:i/>
                <w:sz w:val="20"/>
                <w:lang w:val="zh-Hans" w:eastAsia="zh-Hans"/>
              </w:rPr>
              <w:t>（或）</w:t>
            </w:r>
            <w:r>
              <w:rPr>
                <w:i/>
                <w:sz w:val="20"/>
                <w:lang w:val="zh-Hans" w:eastAsia="zh-Hans"/>
              </w:rPr>
              <w:t xml:space="preserve"> mem_type &lt;</w:t>
            </w:r>
            <w:r>
              <w:rPr>
                <w:i/>
                <w:sz w:val="20"/>
                <w:lang w:val="zh-Hans" w:eastAsia="zh-Hans"/>
              </w:rPr>
              <w:t>类型</w:t>
            </w:r>
            <w:r>
              <w:rPr>
                <w:i/>
                <w:sz w:val="20"/>
                <w:lang w:val="zh-Hans" w:eastAsia="zh-Hans"/>
              </w:rPr>
              <w:t>&gt;</w:t>
            </w:r>
            <w:r>
              <w:rPr>
                <w:i/>
                <w:sz w:val="20"/>
                <w:lang w:val="zh-Hans" w:eastAsia="zh-Hans"/>
              </w:rPr>
              <w:t>：</w:t>
            </w:r>
            <w:r>
              <w:rPr>
                <w:i/>
                <w:sz w:val="20"/>
                <w:lang w:val="zh-Hans" w:eastAsia="zh-Hans"/>
              </w:rPr>
              <w:t xml:space="preserve"> RDMA </w:t>
            </w:r>
            <w:r>
              <w:rPr>
                <w:i/>
                <w:sz w:val="20"/>
                <w:lang w:val="zh-Hans" w:eastAsia="zh-Hans"/>
              </w:rPr>
              <w:t>缓冲区内存类型</w:t>
            </w:r>
            <w:r>
              <w:rPr>
                <w:i/>
                <w:sz w:val="20"/>
                <w:lang w:val="zh-Hans" w:eastAsia="zh-Hans"/>
              </w:rPr>
              <w:t xml:space="preserve"> [pl</w:t>
            </w:r>
            <w:r>
              <w:rPr>
                <w:lang w:val="zh-Hans" w:eastAsia="zh-Hans"/>
              </w:rPr>
              <w:t>，</w:t>
            </w:r>
            <w:r>
              <w:rPr>
                <w:lang w:val="zh-Hans" w:eastAsia="zh-Hans"/>
              </w:rPr>
              <w:t xml:space="preserve"> </w:t>
            </w:r>
            <w:r>
              <w:rPr>
                <w:i/>
                <w:sz w:val="20"/>
                <w:lang w:val="zh-Hans" w:eastAsia="zh-Hans"/>
              </w:rPr>
              <w:t>eddr</w:t>
            </w:r>
            <w:r>
              <w:rPr>
                <w:lang w:val="zh-Hans" w:eastAsia="zh-Hans"/>
              </w:rPr>
              <w:t>，</w:t>
            </w:r>
            <w:r>
              <w:rPr>
                <w:lang w:val="zh-Hans" w:eastAsia="zh-Hans"/>
              </w:rPr>
              <w:t xml:space="preserve"> </w:t>
            </w:r>
            <w:r>
              <w:rPr>
                <w:i/>
                <w:sz w:val="20"/>
                <w:lang w:val="zh-Hans" w:eastAsia="zh-Hans"/>
              </w:rPr>
              <w:t xml:space="preserve">ps </w:t>
            </w:r>
            <w:r>
              <w:rPr>
                <w:i/>
                <w:sz w:val="20"/>
                <w:lang w:val="zh-Hans" w:eastAsia="zh-Hans"/>
              </w:rPr>
              <w:t>，</w:t>
            </w:r>
            <w:r>
              <w:rPr>
                <w:i/>
                <w:sz w:val="20"/>
                <w:lang w:val="zh-Hans" w:eastAsia="zh-Hans"/>
              </w:rPr>
              <w:t xml:space="preserve"> bram] </w:t>
            </w:r>
          </w:p>
        </w:tc>
      </w:tr>
    </w:tbl>
    <w:p w14:paraId="0724C5BF" w14:textId="77777777" w:rsidR="00882822" w:rsidRDefault="00882822" w:rsidP="00882822">
      <w:pPr>
        <w:pStyle w:val="af"/>
        <w:numPr>
          <w:ilvl w:val="0"/>
          <w:numId w:val="38"/>
        </w:numPr>
        <w:spacing w:before="240" w:after="240"/>
        <w:rPr>
          <w:i/>
          <w:iCs/>
        </w:rPr>
      </w:pPr>
      <w:r>
        <w:rPr>
          <w:b/>
          <w:bCs/>
          <w:lang w:val="zh-Hans"/>
        </w:rPr>
        <w:t xml:space="preserve">inv_imm_test_out </w:t>
      </w:r>
      <w:proofErr w:type="spellStart"/>
      <w:r>
        <w:rPr>
          <w:b/>
          <w:bCs/>
          <w:lang w:val="zh-Hans"/>
        </w:rPr>
        <w:t>详情</w:t>
      </w:r>
      <w:proofErr w:type="spellEnd"/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882822" w14:paraId="2CC79518" w14:textId="77777777" w:rsidTr="00882822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2D853" w14:textId="77777777" w:rsidR="00882822" w:rsidRDefault="00882822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inv_imm_test_out -h</w:t>
            </w:r>
          </w:p>
          <w:p w14:paraId="55F1BADF" w14:textId="77777777" w:rsidR="00882822" w:rsidRDefault="00882822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359AEB3B" w14:textId="77777777" w:rsidR="00882822" w:rsidRDefault="00882822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inv_imm_test_out </w:t>
            </w:r>
            <w:proofErr w:type="spellStart"/>
            <w:r>
              <w:rPr>
                <w:i/>
                <w:sz w:val="20"/>
                <w:lang w:val="zh-Hans"/>
              </w:rPr>
              <w:t>客户端应用程序</w:t>
            </w:r>
            <w:proofErr w:type="spellEnd"/>
            <w:r>
              <w:rPr>
                <w:i/>
                <w:sz w:val="20"/>
                <w:lang w:val="zh-Hans"/>
              </w:rPr>
              <w:t>：</w:t>
            </w:r>
          </w:p>
          <w:p w14:paraId="133F17B2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 xml:space="preserve">-h  </w:t>
            </w:r>
            <w:r>
              <w:rPr>
                <w:i/>
                <w:sz w:val="20"/>
                <w:lang w:val="zh-Hans" w:eastAsia="zh-CN"/>
              </w:rPr>
              <w:t>：</w:t>
            </w:r>
            <w:r>
              <w:rPr>
                <w:i/>
                <w:sz w:val="20"/>
                <w:lang w:val="zh-Hans" w:eastAsia="zh-CN"/>
              </w:rPr>
              <w:t xml:space="preserve"> </w:t>
            </w:r>
            <w:r>
              <w:rPr>
                <w:i/>
                <w:sz w:val="20"/>
                <w:lang w:val="zh-Hans" w:eastAsia="zh-CN"/>
              </w:rPr>
              <w:t>显示帮助</w:t>
            </w:r>
          </w:p>
          <w:p w14:paraId="767CB24C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>-d  :d</w:t>
            </w:r>
            <w:r>
              <w:rPr>
                <w:i/>
                <w:sz w:val="20"/>
                <w:lang w:val="zh-Hans" w:eastAsia="zh-CN"/>
              </w:rPr>
              <w:t>虫</w:t>
            </w:r>
            <w:r>
              <w:rPr>
                <w:i/>
                <w:sz w:val="20"/>
                <w:lang w:val="zh-Hans" w:eastAsia="zh-CN"/>
              </w:rPr>
              <w:t xml:space="preserve"> </w:t>
            </w:r>
            <w:r>
              <w:rPr>
                <w:i/>
                <w:sz w:val="20"/>
                <w:lang w:val="zh-Hans" w:eastAsia="zh-CN"/>
              </w:rPr>
              <w:t>子打印</w:t>
            </w:r>
          </w:p>
          <w:p w14:paraId="28D0F503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>-a &lt;</w:t>
            </w:r>
            <w:r>
              <w:rPr>
                <w:lang w:val="zh-Hans" w:eastAsia="zh-CN"/>
              </w:rPr>
              <w:t>地址</w:t>
            </w:r>
            <w:r>
              <w:rPr>
                <w:i/>
                <w:sz w:val="20"/>
                <w:lang w:val="zh-Hans" w:eastAsia="zh-CN"/>
              </w:rPr>
              <w:t xml:space="preserve">&gt;  </w:t>
            </w:r>
            <w:r>
              <w:rPr>
                <w:i/>
                <w:sz w:val="20"/>
                <w:lang w:val="zh-Hans" w:eastAsia="zh-CN"/>
              </w:rPr>
              <w:t>：地址</w:t>
            </w:r>
          </w:p>
          <w:p w14:paraId="7354410A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 xml:space="preserve">              -D &lt;</w:t>
            </w:r>
            <w:r>
              <w:rPr>
                <w:i/>
                <w:sz w:val="20"/>
                <w:lang w:val="zh-Hans" w:eastAsia="zh-CN"/>
              </w:rPr>
              <w:t>深度</w:t>
            </w:r>
            <w:r>
              <w:rPr>
                <w:i/>
                <w:sz w:val="20"/>
                <w:lang w:val="zh-Hans" w:eastAsia="zh-CN"/>
              </w:rPr>
              <w:t xml:space="preserve">&gt;         </w:t>
            </w:r>
            <w:r>
              <w:rPr>
                <w:i/>
                <w:sz w:val="20"/>
                <w:lang w:val="zh-Hans" w:eastAsia="zh-CN"/>
              </w:rPr>
              <w:t>：队列</w:t>
            </w:r>
            <w:r>
              <w:rPr>
                <w:i/>
                <w:sz w:val="20"/>
                <w:lang w:val="zh-Hans" w:eastAsia="zh-CN"/>
              </w:rPr>
              <w:t xml:space="preserve"> </w:t>
            </w:r>
            <w:r>
              <w:rPr>
                <w:i/>
                <w:sz w:val="20"/>
                <w:lang w:val="zh-Hans" w:eastAsia="zh-CN"/>
              </w:rPr>
              <w:t>深度</w:t>
            </w:r>
          </w:p>
          <w:p w14:paraId="02500B62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>-t &lt;</w:t>
            </w:r>
            <w:r>
              <w:rPr>
                <w:i/>
                <w:sz w:val="20"/>
                <w:lang w:val="zh-Hans" w:eastAsia="zh-CN"/>
              </w:rPr>
              <w:t>测试名称</w:t>
            </w:r>
            <w:r>
              <w:rPr>
                <w:i/>
                <w:sz w:val="20"/>
                <w:lang w:val="zh-Hans" w:eastAsia="zh-CN"/>
              </w:rPr>
              <w:t>&gt;</w:t>
            </w:r>
            <w:r>
              <w:rPr>
                <w:lang w:val="zh-Hans" w:eastAsia="zh-CN"/>
              </w:rPr>
              <w:t>：</w:t>
            </w:r>
            <w:r>
              <w:rPr>
                <w:i/>
                <w:sz w:val="20"/>
                <w:lang w:val="zh-Hans" w:eastAsia="zh-CN"/>
              </w:rPr>
              <w:t>测试名称</w:t>
            </w:r>
          </w:p>
          <w:p w14:paraId="53D14DB2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 xml:space="preserve">SIMM </w:t>
            </w:r>
            <w:r>
              <w:rPr>
                <w:i/>
                <w:sz w:val="20"/>
                <w:lang w:val="zh-Hans" w:eastAsia="zh-CN"/>
              </w:rPr>
              <w:t>：</w:t>
            </w:r>
            <w:r>
              <w:rPr>
                <w:i/>
                <w:sz w:val="20"/>
                <w:lang w:val="zh-Hans" w:eastAsia="zh-CN"/>
              </w:rPr>
              <w:t xml:space="preserve"> </w:t>
            </w:r>
            <w:r>
              <w:rPr>
                <w:i/>
                <w:sz w:val="20"/>
                <w:lang w:val="zh-Hans" w:eastAsia="zh-CN"/>
              </w:rPr>
              <w:t>立即发送测试</w:t>
            </w:r>
          </w:p>
          <w:p w14:paraId="1F9E8E1E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lastRenderedPageBreak/>
              <w:t xml:space="preserve">WIMM </w:t>
            </w:r>
            <w:r>
              <w:rPr>
                <w:i/>
                <w:sz w:val="20"/>
                <w:lang w:val="zh-Hans" w:eastAsia="zh-CN"/>
              </w:rPr>
              <w:t>：</w:t>
            </w:r>
            <w:r>
              <w:rPr>
                <w:i/>
                <w:sz w:val="20"/>
                <w:lang w:val="zh-Hans" w:eastAsia="zh-CN"/>
              </w:rPr>
              <w:t xml:space="preserve"> </w:t>
            </w:r>
            <w:r>
              <w:rPr>
                <w:i/>
                <w:sz w:val="20"/>
                <w:lang w:val="zh-Hans" w:eastAsia="zh-CN"/>
              </w:rPr>
              <w:t>立即测试编写</w:t>
            </w:r>
          </w:p>
          <w:p w14:paraId="20BEE752" w14:textId="77777777" w:rsidR="00882822" w:rsidRDefault="00882822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 xml:space="preserve">inv </w:t>
            </w:r>
            <w:r>
              <w:rPr>
                <w:i/>
                <w:sz w:val="20"/>
                <w:lang w:val="zh-Hans" w:eastAsia="zh-CN"/>
              </w:rPr>
              <w:t>：</w:t>
            </w:r>
            <w:r>
              <w:rPr>
                <w:i/>
                <w:sz w:val="20"/>
                <w:lang w:val="zh-Hans" w:eastAsia="zh-CN"/>
              </w:rPr>
              <w:t xml:space="preserve"> </w:t>
            </w:r>
            <w:r>
              <w:rPr>
                <w:i/>
                <w:sz w:val="20"/>
                <w:lang w:val="zh-Hans" w:eastAsia="zh-CN"/>
              </w:rPr>
              <w:t>发送时测试无效</w:t>
            </w:r>
          </w:p>
          <w:p w14:paraId="56BD0722" w14:textId="77777777" w:rsidR="00882822" w:rsidRDefault="00882822">
            <w:pPr>
              <w:rPr>
                <w:sz w:val="20"/>
                <w:lang w:eastAsia="zh-CN"/>
              </w:rPr>
            </w:pPr>
            <w:r>
              <w:rPr>
                <w:i/>
                <w:sz w:val="20"/>
                <w:lang w:val="zh-Hans" w:eastAsia="zh-CN"/>
              </w:rPr>
              <w:t>-m &lt;</w:t>
            </w:r>
            <w:r>
              <w:rPr>
                <w:i/>
                <w:sz w:val="20"/>
                <w:lang w:val="zh-Hans" w:eastAsia="zh-CN"/>
              </w:rPr>
              <w:t>内存类型</w:t>
            </w:r>
            <w:r>
              <w:rPr>
                <w:i/>
                <w:sz w:val="20"/>
                <w:lang w:val="zh-Hans" w:eastAsia="zh-CN"/>
              </w:rPr>
              <w:t xml:space="preserve">&gt; </w:t>
            </w:r>
            <w:r>
              <w:rPr>
                <w:i/>
                <w:sz w:val="20"/>
                <w:lang w:val="zh-Hans" w:eastAsia="zh-CN"/>
              </w:rPr>
              <w:t>：</w:t>
            </w:r>
            <w:r>
              <w:rPr>
                <w:i/>
                <w:sz w:val="20"/>
                <w:lang w:val="zh-Hans" w:eastAsia="zh-CN"/>
              </w:rPr>
              <w:t xml:space="preserve"> RDMA </w:t>
            </w:r>
            <w:r>
              <w:rPr>
                <w:i/>
                <w:sz w:val="20"/>
                <w:lang w:val="zh-Hans" w:eastAsia="zh-CN"/>
              </w:rPr>
              <w:t>缓冲区内存类型</w:t>
            </w:r>
            <w:r>
              <w:rPr>
                <w:i/>
                <w:sz w:val="20"/>
                <w:lang w:val="zh-Hans" w:eastAsia="zh-CN"/>
              </w:rPr>
              <w:t xml:space="preserve"> [pl</w:t>
            </w:r>
            <w:r>
              <w:rPr>
                <w:lang w:val="zh-Hans" w:eastAsia="zh-CN"/>
              </w:rPr>
              <w:t>，</w:t>
            </w:r>
            <w:r>
              <w:rPr>
                <w:lang w:val="zh-Hans" w:eastAsia="zh-CN"/>
              </w:rPr>
              <w:t xml:space="preserve"> </w:t>
            </w:r>
            <w:r>
              <w:rPr>
                <w:i/>
                <w:sz w:val="20"/>
                <w:lang w:val="zh-Hans" w:eastAsia="zh-CN"/>
              </w:rPr>
              <w:t>eddr</w:t>
            </w:r>
            <w:r>
              <w:rPr>
                <w:lang w:val="zh-Hans" w:eastAsia="zh-CN"/>
              </w:rPr>
              <w:t>，</w:t>
            </w:r>
            <w:r>
              <w:rPr>
                <w:lang w:val="zh-Hans" w:eastAsia="zh-CN"/>
              </w:rPr>
              <w:t xml:space="preserve"> </w:t>
            </w:r>
            <w:r>
              <w:rPr>
                <w:i/>
                <w:sz w:val="20"/>
                <w:lang w:val="zh-Hans" w:eastAsia="zh-CN"/>
              </w:rPr>
              <w:t>ps</w:t>
            </w:r>
            <w:r>
              <w:rPr>
                <w:i/>
                <w:sz w:val="20"/>
                <w:lang w:val="zh-Hans" w:eastAsia="zh-CN"/>
              </w:rPr>
              <w:t>，</w:t>
            </w:r>
            <w:r>
              <w:rPr>
                <w:i/>
                <w:sz w:val="20"/>
                <w:lang w:val="zh-Hans" w:eastAsia="zh-CN"/>
              </w:rPr>
              <w:t xml:space="preserve"> bram] </w:t>
            </w:r>
          </w:p>
        </w:tc>
      </w:tr>
    </w:tbl>
    <w:p w14:paraId="3EF7ADCD" w14:textId="7FAF8937" w:rsidR="008A204E" w:rsidRDefault="00F12153" w:rsidP="006079CD">
      <w:pPr>
        <w:pStyle w:val="4"/>
        <w:rPr>
          <w:lang w:eastAsia="zh-CN"/>
        </w:rPr>
      </w:pPr>
      <w:r>
        <w:rPr>
          <w:lang w:val="zh-Hans" w:eastAsia="zh-CN"/>
        </w:rPr>
        <w:lastRenderedPageBreak/>
        <w:t xml:space="preserve"> ERNIC </w:t>
      </w:r>
      <w:r w:rsidR="00CF6FAF">
        <w:rPr>
          <w:lang w:val="zh-Hans" w:eastAsia="zh-CN"/>
        </w:rPr>
        <w:t>传出即时</w:t>
      </w:r>
      <w:r w:rsidR="00CF6FAF">
        <w:rPr>
          <w:lang w:val="zh-Hans" w:eastAsia="zh-CN"/>
        </w:rPr>
        <w:t xml:space="preserve"> </w:t>
      </w:r>
      <w:r w:rsidR="002E3A58">
        <w:rPr>
          <w:lang w:val="zh-Hans" w:eastAsia="zh-CN"/>
        </w:rPr>
        <w:t>命令</w:t>
      </w:r>
      <w:r w:rsidR="005D05B2">
        <w:rPr>
          <w:lang w:val="zh-Hans" w:eastAsia="zh-CN"/>
        </w:rPr>
        <w:t xml:space="preserve"> </w:t>
      </w:r>
      <w:r w:rsidR="005D05B2">
        <w:rPr>
          <w:lang w:val="zh-Hans" w:eastAsia="zh-CN"/>
        </w:rPr>
        <w:t>测试</w:t>
      </w:r>
      <w:r w:rsidR="00CF6FAF">
        <w:rPr>
          <w:lang w:val="zh-Hans" w:eastAsia="zh-CN"/>
        </w:rPr>
        <w:t>：</w:t>
      </w:r>
    </w:p>
    <w:p w14:paraId="79BB08D3" w14:textId="77777777" w:rsidR="00376CF4" w:rsidRDefault="00376CF4" w:rsidP="00376CF4">
      <w:pPr>
        <w:pStyle w:val="af"/>
        <w:numPr>
          <w:ilvl w:val="0"/>
          <w:numId w:val="38"/>
        </w:numPr>
        <w:spacing w:after="240"/>
      </w:pPr>
      <w:r>
        <w:rPr>
          <w:lang w:val="zh-Hans" w:eastAsia="zh-CN"/>
        </w:rPr>
        <w:t xml:space="preserve"> </w:t>
      </w:r>
      <w:r>
        <w:rPr>
          <w:lang w:val="zh-Hans"/>
        </w:rPr>
        <w:t>在</w:t>
      </w:r>
      <w:r>
        <w:rPr>
          <w:lang w:val="zh-Hans"/>
        </w:rPr>
        <w:t xml:space="preserve"> x86 </w:t>
      </w:r>
      <w:proofErr w:type="spellStart"/>
      <w:r>
        <w:rPr>
          <w:lang w:val="zh-Hans"/>
        </w:rPr>
        <w:t>主机上运行</w:t>
      </w:r>
      <w:proofErr w:type="spellEnd"/>
      <w:r>
        <w:rPr>
          <w:lang w:val="zh-Hans"/>
        </w:rPr>
        <w:t>inv_imm_test_in</w:t>
      </w:r>
      <w:proofErr w:type="spellStart"/>
      <w:r>
        <w:rPr>
          <w:lang w:val="zh-Hans"/>
        </w:rPr>
        <w:t>应用程序</w:t>
      </w:r>
      <w:proofErr w:type="spellEnd"/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376CF4" w14:paraId="37FA8F84" w14:textId="77777777" w:rsidTr="00376CF4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16B5" w14:textId="77777777" w:rsidR="00E82C40" w:rsidRPr="00E82C40" w:rsidRDefault="00376CF4" w:rsidP="00E82C40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root@xhdhost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>xilinx</w:t>
            </w:r>
            <w:r>
              <w:rPr>
                <w:lang w:val="zh-Hans"/>
              </w:rPr>
              <w:t>/</w:t>
            </w:r>
            <w:r>
              <w:rPr>
                <w:i/>
                <w:sz w:val="20"/>
                <w:lang w:val="zh-Hans"/>
              </w:rPr>
              <w:t xml:space="preserve">inv-imm-test# </w:t>
            </w:r>
            <w:r w:rsidR="00E82C40" w:rsidRPr="00E82C40">
              <w:rPr>
                <w:i/>
                <w:sz w:val="20"/>
                <w:lang w:val="zh-Hans"/>
              </w:rPr>
              <w:t>./inv_imm_test_in -d</w:t>
            </w:r>
          </w:p>
          <w:p w14:paraId="174E7566" w14:textId="596123B9" w:rsidR="00376CF4" w:rsidRDefault="00E82C40" w:rsidP="00E82C40">
            <w:pPr>
              <w:rPr>
                <w:sz w:val="20"/>
              </w:rPr>
            </w:pPr>
            <w:r w:rsidRPr="00E82C40">
              <w:rPr>
                <w:i/>
                <w:sz w:val="20"/>
                <w:lang w:val="zh-Hans"/>
              </w:rPr>
              <w:t xml:space="preserve">Rdma buf </w:t>
            </w:r>
            <w:proofErr w:type="spellStart"/>
            <w:r w:rsidRPr="00E82C40">
              <w:rPr>
                <w:i/>
                <w:sz w:val="20"/>
                <w:lang w:val="zh-Hans"/>
              </w:rPr>
              <w:t>地址</w:t>
            </w:r>
            <w:proofErr w:type="spellEnd"/>
            <w:r w:rsidRPr="00E82C40">
              <w:rPr>
                <w:i/>
                <w:sz w:val="20"/>
                <w:lang w:val="zh-Hans"/>
              </w:rPr>
              <w:t>0x7fd26800a8e0</w:t>
            </w:r>
            <w:r w:rsidRPr="00E82C40">
              <w:rPr>
                <w:i/>
                <w:sz w:val="20"/>
                <w:lang w:val="zh-Hans"/>
              </w:rPr>
              <w:t>：</w:t>
            </w:r>
            <w:r w:rsidRPr="00E82C40">
              <w:rPr>
                <w:i/>
                <w:sz w:val="20"/>
                <w:lang w:val="zh-Hans"/>
              </w:rPr>
              <w:t xml:space="preserve">rkey </w:t>
            </w:r>
            <w:r w:rsidRPr="00E82C40">
              <w:rPr>
                <w:i/>
                <w:sz w:val="20"/>
                <w:lang w:val="zh-Hans"/>
              </w:rPr>
              <w:t>是</w:t>
            </w:r>
            <w:r w:rsidRPr="00E82C40">
              <w:rPr>
                <w:i/>
                <w:sz w:val="20"/>
                <w:lang w:val="zh-Hans"/>
              </w:rPr>
              <w:t>0x46552</w:t>
            </w:r>
          </w:p>
        </w:tc>
      </w:tr>
    </w:tbl>
    <w:p w14:paraId="22607D0B" w14:textId="77777777" w:rsidR="00376CF4" w:rsidRDefault="00376CF4" w:rsidP="00376CF4">
      <w:pPr>
        <w:pStyle w:val="af"/>
        <w:numPr>
          <w:ilvl w:val="0"/>
          <w:numId w:val="38"/>
        </w:numPr>
        <w:spacing w:before="240" w:after="240"/>
      </w:pPr>
      <w:r>
        <w:rPr>
          <w:lang w:val="zh-Hans"/>
        </w:rPr>
        <w:t xml:space="preserve"> </w:t>
      </w:r>
      <w:r>
        <w:rPr>
          <w:lang w:val="zh-Hans"/>
        </w:rPr>
        <w:t>在</w:t>
      </w:r>
      <w:r>
        <w:rPr>
          <w:lang w:val="zh-Hans"/>
        </w:rPr>
        <w:t xml:space="preserve"> ERNIC </w:t>
      </w:r>
      <w:proofErr w:type="spellStart"/>
      <w:r>
        <w:rPr>
          <w:lang w:val="zh-Hans"/>
        </w:rPr>
        <w:t>上运行</w:t>
      </w:r>
      <w:proofErr w:type="spellEnd"/>
      <w:r>
        <w:rPr>
          <w:lang w:val="zh-Hans"/>
        </w:rPr>
        <w:t>inv_imm_test_out</w:t>
      </w:r>
      <w:proofErr w:type="spellStart"/>
      <w:r>
        <w:rPr>
          <w:lang w:val="zh-Hans"/>
        </w:rPr>
        <w:t>应用程序</w:t>
      </w:r>
      <w:proofErr w:type="spellEnd"/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376CF4" w14:paraId="5EC0C575" w14:textId="77777777" w:rsidTr="00376CF4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9CA69" w14:textId="7EA467B7" w:rsidR="00376CF4" w:rsidRDefault="00376CF4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inv_imm_test_out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a &lt;Server-IP</w:t>
            </w:r>
            <w:r>
              <w:rPr>
                <w:lang w:val="zh-Hans"/>
              </w:rPr>
              <w:t>&gt; -t “</w:t>
            </w:r>
            <w:r>
              <w:rPr>
                <w:i/>
                <w:sz w:val="20"/>
                <w:lang w:val="zh-Hans"/>
              </w:rPr>
              <w:t>wimm</w:t>
            </w:r>
            <w:r>
              <w:rPr>
                <w:lang w:val="zh-Hans"/>
              </w:rPr>
              <w:t>” -</w:t>
            </w:r>
            <w:r>
              <w:rPr>
                <w:i/>
                <w:sz w:val="20"/>
                <w:lang w:val="zh-Hans"/>
              </w:rPr>
              <w:t>D &lt;Depth&gt; -m “pl”</w:t>
            </w:r>
          </w:p>
          <w:p w14:paraId="042BCCD2" w14:textId="1F5D5927" w:rsidR="00E82C40" w:rsidRDefault="00E82C40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0DBA0310" w14:textId="4329F814" w:rsidR="00E82C40" w:rsidRPr="00E82C40" w:rsidRDefault="00E82C40" w:rsidP="00E82C40">
            <w:pPr>
              <w:rPr>
                <w:rFonts w:ascii="Courier New" w:hAnsi="Courier New" w:cs="Courier New"/>
                <w:i/>
                <w:sz w:val="20"/>
              </w:rPr>
            </w:pPr>
            <w:r w:rsidRPr="00E82C40">
              <w:rPr>
                <w:i/>
                <w:sz w:val="20"/>
                <w:lang w:val="zh-Hans"/>
              </w:rPr>
              <w:t>root@250soc-zynqmp</w:t>
            </w:r>
            <w:r w:rsidRPr="00E82C40">
              <w:rPr>
                <w:i/>
                <w:sz w:val="20"/>
                <w:lang w:val="zh-Hans"/>
              </w:rPr>
              <w:t>：</w:t>
            </w:r>
            <w:r w:rsidRPr="00E82C40">
              <w:rPr>
                <w:i/>
                <w:sz w:val="20"/>
                <w:lang w:val="zh-Hans"/>
              </w:rPr>
              <w:t xml:space="preserve">~# inv_imm_test_out -a 192.168.1.24 -t “wimm”                                                                                                                                                   </w:t>
            </w:r>
          </w:p>
          <w:p w14:paraId="341435D6" w14:textId="77777777" w:rsidR="00E82C40" w:rsidRPr="00E82C40" w:rsidRDefault="00E82C40" w:rsidP="00E82C4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82C40">
              <w:rPr>
                <w:i/>
                <w:sz w:val="20"/>
                <w:lang w:val="zh-Hans" w:eastAsia="zh-CN"/>
              </w:rPr>
              <w:t>测试名称为：威</w:t>
            </w:r>
            <w:proofErr w:type="gramStart"/>
            <w:r w:rsidRPr="00E82C40">
              <w:rPr>
                <w:i/>
                <w:sz w:val="20"/>
                <w:lang w:val="zh-Hans" w:eastAsia="zh-CN"/>
              </w:rPr>
              <w:t>姆</w:t>
            </w:r>
            <w:proofErr w:type="gramEnd"/>
          </w:p>
          <w:p w14:paraId="06620EFD" w14:textId="77777777" w:rsidR="00E82C40" w:rsidRPr="00E82C40" w:rsidRDefault="00E82C40" w:rsidP="00E82C4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82C40">
              <w:rPr>
                <w:i/>
                <w:sz w:val="20"/>
                <w:lang w:val="zh-Hans" w:eastAsia="zh-CN"/>
              </w:rPr>
              <w:t>请求立即写入操作码测试</w:t>
            </w:r>
          </w:p>
          <w:p w14:paraId="7AE5B4E2" w14:textId="77777777" w:rsidR="00E82C40" w:rsidRPr="00E82C40" w:rsidRDefault="00E82C40" w:rsidP="00E82C4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82C40">
              <w:rPr>
                <w:i/>
                <w:sz w:val="20"/>
                <w:lang w:val="zh-Hans" w:eastAsia="zh-CN"/>
              </w:rPr>
              <w:t>写入立即测试通过</w:t>
            </w:r>
          </w:p>
          <w:p w14:paraId="5B31DDDF" w14:textId="59592C0D" w:rsidR="00E82C40" w:rsidRDefault="00E82C40" w:rsidP="00E82C4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82C40">
              <w:rPr>
                <w:i/>
                <w:sz w:val="20"/>
                <w:lang w:val="zh-Hans" w:eastAsia="zh-CN"/>
              </w:rPr>
              <w:t>应用程序</w:t>
            </w:r>
            <w:r w:rsidRPr="00E82C40">
              <w:rPr>
                <w:i/>
                <w:sz w:val="20"/>
                <w:lang w:val="zh-Hans" w:eastAsia="zh-CN"/>
              </w:rPr>
              <w:t xml:space="preserve"> QP #0 </w:t>
            </w:r>
            <w:r w:rsidRPr="00E82C40">
              <w:rPr>
                <w:i/>
                <w:sz w:val="20"/>
                <w:lang w:val="zh-Hans" w:eastAsia="zh-CN"/>
              </w:rPr>
              <w:t>的</w:t>
            </w:r>
            <w:r w:rsidRPr="00E82C40">
              <w:rPr>
                <w:i/>
                <w:sz w:val="20"/>
                <w:lang w:val="zh-Hans" w:eastAsia="zh-CN"/>
              </w:rPr>
              <w:t xml:space="preserve"> rping </w:t>
            </w:r>
            <w:r w:rsidRPr="00E82C40">
              <w:rPr>
                <w:i/>
                <w:sz w:val="20"/>
                <w:lang w:val="zh-Hans" w:eastAsia="zh-CN"/>
              </w:rPr>
              <w:t>测试通过</w:t>
            </w:r>
          </w:p>
          <w:p w14:paraId="0EC71FEC" w14:textId="77777777" w:rsidR="00376CF4" w:rsidRDefault="00376CF4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 w:eastAsia="zh-CN"/>
              </w:rPr>
              <w:t xml:space="preserve">                                </w:t>
            </w:r>
            <w:r>
              <w:rPr>
                <w:i/>
                <w:sz w:val="20"/>
                <w:lang w:val="zh-Hans"/>
              </w:rPr>
              <w:t>（或）</w:t>
            </w:r>
          </w:p>
          <w:p w14:paraId="08094205" w14:textId="77777777" w:rsidR="00376CF4" w:rsidRDefault="00376CF4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>$ root@250soc-zynqmp</w:t>
            </w:r>
            <w:r>
              <w:rPr>
                <w:i/>
                <w:sz w:val="20"/>
                <w:lang w:val="zh-Hans"/>
              </w:rPr>
              <w:t>：</w:t>
            </w:r>
            <w:r>
              <w:rPr>
                <w:i/>
                <w:sz w:val="20"/>
                <w:lang w:val="zh-Hans"/>
              </w:rPr>
              <w:t>~# inv_imm_test_out</w:t>
            </w:r>
            <w:r>
              <w:rPr>
                <w:lang w:val="zh-Hans"/>
              </w:rPr>
              <w:t xml:space="preserve"> -</w:t>
            </w:r>
            <w:r>
              <w:rPr>
                <w:i/>
                <w:sz w:val="20"/>
                <w:lang w:val="zh-Hans"/>
              </w:rPr>
              <w:t>a &lt;Server-IP</w:t>
            </w:r>
            <w:r>
              <w:rPr>
                <w:lang w:val="zh-Hans"/>
              </w:rPr>
              <w:t>&gt; -t “</w:t>
            </w:r>
            <w:r>
              <w:rPr>
                <w:i/>
                <w:sz w:val="20"/>
                <w:lang w:val="zh-Hans"/>
              </w:rPr>
              <w:t>simm</w:t>
            </w:r>
            <w:r>
              <w:rPr>
                <w:lang w:val="zh-Hans"/>
              </w:rPr>
              <w:t>” -</w:t>
            </w:r>
            <w:r>
              <w:rPr>
                <w:i/>
                <w:sz w:val="20"/>
                <w:lang w:val="zh-Hans"/>
              </w:rPr>
              <w:t>D &lt;Depth&gt; -m “pl”</w:t>
            </w:r>
          </w:p>
          <w:p w14:paraId="54250439" w14:textId="77777777" w:rsidR="00E82C40" w:rsidRDefault="00E82C40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59B18FE0" w14:textId="77777777" w:rsidR="00E82C40" w:rsidRPr="00E82C40" w:rsidRDefault="00E82C40" w:rsidP="00E82C40">
            <w:pPr>
              <w:rPr>
                <w:rFonts w:ascii="Courier New" w:hAnsi="Courier New" w:cs="Courier New"/>
                <w:i/>
                <w:sz w:val="20"/>
              </w:rPr>
            </w:pPr>
            <w:r w:rsidRPr="00E82C40">
              <w:rPr>
                <w:i/>
                <w:sz w:val="20"/>
                <w:lang w:val="zh-Hans"/>
              </w:rPr>
              <w:t>root@250soc-zynqmp</w:t>
            </w:r>
            <w:r w:rsidRPr="00E82C40">
              <w:rPr>
                <w:i/>
                <w:sz w:val="20"/>
                <w:lang w:val="zh-Hans"/>
              </w:rPr>
              <w:t>：</w:t>
            </w:r>
            <w:r w:rsidRPr="00E82C40">
              <w:rPr>
                <w:i/>
                <w:sz w:val="20"/>
                <w:lang w:val="zh-Hans"/>
              </w:rPr>
              <w:t>~# inv_imm_test_out -a 192.168.1.24 -t “simm”</w:t>
            </w:r>
          </w:p>
          <w:p w14:paraId="0BE95860" w14:textId="77777777" w:rsidR="00E82C40" w:rsidRPr="00E82C40" w:rsidRDefault="00E82C40" w:rsidP="00E82C4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82C40">
              <w:rPr>
                <w:i/>
                <w:sz w:val="20"/>
                <w:lang w:val="zh-Hans" w:eastAsia="zh-CN"/>
              </w:rPr>
              <w:t>测试名称为：西</w:t>
            </w:r>
            <w:proofErr w:type="gramStart"/>
            <w:r w:rsidRPr="00E82C40">
              <w:rPr>
                <w:i/>
                <w:sz w:val="20"/>
                <w:lang w:val="zh-Hans" w:eastAsia="zh-CN"/>
              </w:rPr>
              <w:t>姆</w:t>
            </w:r>
            <w:proofErr w:type="gramEnd"/>
          </w:p>
          <w:p w14:paraId="11EFFFBE" w14:textId="77777777" w:rsidR="00E82C40" w:rsidRPr="00E82C40" w:rsidRDefault="00E82C40" w:rsidP="00E82C4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82C40">
              <w:rPr>
                <w:i/>
                <w:sz w:val="20"/>
                <w:lang w:val="zh-Hans" w:eastAsia="zh-CN"/>
              </w:rPr>
              <w:t>请求立即操作码测试</w:t>
            </w:r>
          </w:p>
          <w:p w14:paraId="3F32DD96" w14:textId="77777777" w:rsidR="00E82C40" w:rsidRPr="00E82C40" w:rsidRDefault="00E82C40" w:rsidP="00E82C4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82C40">
              <w:rPr>
                <w:i/>
                <w:sz w:val="20"/>
                <w:lang w:val="zh-Hans" w:eastAsia="zh-CN"/>
              </w:rPr>
              <w:t>立即发送成功</w:t>
            </w:r>
          </w:p>
          <w:p w14:paraId="08206B4B" w14:textId="1D6B9ADC" w:rsidR="00E82C40" w:rsidRDefault="00E82C40" w:rsidP="00E82C40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E82C40">
              <w:rPr>
                <w:i/>
                <w:sz w:val="20"/>
                <w:lang w:val="zh-Hans" w:eastAsia="zh-CN"/>
              </w:rPr>
              <w:t>应用程序</w:t>
            </w:r>
            <w:r w:rsidRPr="00E82C40">
              <w:rPr>
                <w:i/>
                <w:sz w:val="20"/>
                <w:lang w:val="zh-Hans" w:eastAsia="zh-CN"/>
              </w:rPr>
              <w:t xml:space="preserve"> QP #0 </w:t>
            </w:r>
            <w:r w:rsidRPr="00E82C40">
              <w:rPr>
                <w:i/>
                <w:sz w:val="20"/>
                <w:lang w:val="zh-Hans" w:eastAsia="zh-CN"/>
              </w:rPr>
              <w:t>的</w:t>
            </w:r>
            <w:r w:rsidRPr="00E82C40">
              <w:rPr>
                <w:i/>
                <w:sz w:val="20"/>
                <w:lang w:val="zh-Hans" w:eastAsia="zh-CN"/>
              </w:rPr>
              <w:t xml:space="preserve"> rping </w:t>
            </w:r>
            <w:r w:rsidRPr="00E82C40">
              <w:rPr>
                <w:i/>
                <w:sz w:val="20"/>
                <w:lang w:val="zh-Hans" w:eastAsia="zh-CN"/>
              </w:rPr>
              <w:t>测试通过</w:t>
            </w:r>
          </w:p>
        </w:tc>
      </w:tr>
    </w:tbl>
    <w:p w14:paraId="5EB86373" w14:textId="1738EB8E" w:rsidR="005A6D88" w:rsidRDefault="003F4EEA" w:rsidP="005A6D88">
      <w:pPr>
        <w:pStyle w:val="4"/>
      </w:pPr>
      <w:r>
        <w:rPr>
          <w:lang w:val="zh-Hans" w:eastAsia="zh-CN"/>
        </w:rPr>
        <w:t xml:space="preserve"> </w:t>
      </w:r>
      <w:r>
        <w:rPr>
          <w:lang w:val="zh-Hans"/>
        </w:rPr>
        <w:t xml:space="preserve">ERNIC </w:t>
      </w:r>
      <w:proofErr w:type="spellStart"/>
      <w:r>
        <w:rPr>
          <w:lang w:val="zh-Hans"/>
        </w:rPr>
        <w:t>传出</w:t>
      </w:r>
      <w:proofErr w:type="spellEnd"/>
      <w:r>
        <w:rPr>
          <w:lang w:val="zh-Hans"/>
        </w:rPr>
        <w:t xml:space="preserve"> </w:t>
      </w:r>
      <w:proofErr w:type="spellStart"/>
      <w:r w:rsidR="005D05B2">
        <w:rPr>
          <w:lang w:val="zh-Hans"/>
        </w:rPr>
        <w:t>发送与</w:t>
      </w:r>
      <w:proofErr w:type="spellEnd"/>
      <w:r w:rsidR="005D05B2">
        <w:rPr>
          <w:lang w:val="zh-Hans"/>
        </w:rPr>
        <w:t xml:space="preserve"> </w:t>
      </w:r>
      <w:r>
        <w:rPr>
          <w:lang w:val="zh-Hans"/>
        </w:rPr>
        <w:t>i</w:t>
      </w:r>
      <w:r w:rsidR="002541A1">
        <w:rPr>
          <w:lang w:val="zh-Hans"/>
        </w:rPr>
        <w:t>nvalidate</w:t>
      </w:r>
      <w:r>
        <w:rPr>
          <w:lang w:val="zh-Hans"/>
        </w:rPr>
        <w:t xml:space="preserve"> </w:t>
      </w:r>
      <w:r>
        <w:rPr>
          <w:lang w:val="zh-Hans"/>
        </w:rPr>
        <w:t>命令</w:t>
      </w:r>
      <w:r w:rsidR="005D05B2">
        <w:rPr>
          <w:lang w:val="zh-Hans"/>
        </w:rPr>
        <w:t xml:space="preserve"> </w:t>
      </w:r>
      <w:r w:rsidR="005D05B2">
        <w:rPr>
          <w:lang w:val="zh-Hans"/>
        </w:rPr>
        <w:t>测试</w:t>
      </w:r>
      <w:r>
        <w:rPr>
          <w:lang w:val="zh-Hans"/>
        </w:rPr>
        <w:t>：</w:t>
      </w:r>
    </w:p>
    <w:p w14:paraId="7DB16B71" w14:textId="77777777" w:rsidR="005A6D88" w:rsidRPr="005A6D88" w:rsidRDefault="005A6D88" w:rsidP="005A6D88"/>
    <w:p w14:paraId="6D44FE6B" w14:textId="76E1971C" w:rsidR="00E01AA5" w:rsidRDefault="00E01AA5" w:rsidP="00E5487D">
      <w:pPr>
        <w:ind w:left="720" w:firstLine="144"/>
        <w:rPr>
          <w:lang w:eastAsia="zh-CN"/>
        </w:rPr>
      </w:pPr>
      <w:r>
        <w:rPr>
          <w:lang w:val="zh-Hans" w:eastAsia="zh-CN"/>
        </w:rPr>
        <w:t>根据</w:t>
      </w:r>
      <w:r>
        <w:rPr>
          <w:lang w:val="zh-Hans" w:eastAsia="zh-CN"/>
        </w:rPr>
        <w:t>IB</w:t>
      </w:r>
      <w:r>
        <w:rPr>
          <w:lang w:val="zh-Hans" w:eastAsia="zh-CN"/>
        </w:rPr>
        <w:t>规范，并非所有</w:t>
      </w:r>
      <w:r>
        <w:rPr>
          <w:lang w:val="zh-Hans" w:eastAsia="zh-CN"/>
        </w:rPr>
        <w:t>R</w:t>
      </w:r>
      <w:r>
        <w:rPr>
          <w:lang w:val="zh-Hans" w:eastAsia="zh-CN"/>
        </w:rPr>
        <w:t>键</w:t>
      </w:r>
      <w:r w:rsidR="001C4977">
        <w:rPr>
          <w:lang w:val="zh-Hans" w:eastAsia="zh-CN"/>
        </w:rPr>
        <w:t>都可以失效。例如，指向通过用户谓词注册的内存的</w:t>
      </w:r>
      <w:r w:rsidR="001C4977">
        <w:rPr>
          <w:lang w:val="zh-Hans" w:eastAsia="zh-CN"/>
        </w:rPr>
        <w:t xml:space="preserve"> R </w:t>
      </w:r>
      <w:r w:rsidR="001C4977">
        <w:rPr>
          <w:lang w:val="zh-Hans" w:eastAsia="zh-CN"/>
        </w:rPr>
        <w:t>键不能失效。要验证具有无效功能的</w:t>
      </w:r>
      <w:r w:rsidR="001C4977">
        <w:rPr>
          <w:lang w:val="zh-Hans" w:eastAsia="zh-CN"/>
        </w:rPr>
        <w:t xml:space="preserve"> ERNIC </w:t>
      </w:r>
      <w:r w:rsidR="001C4977">
        <w:rPr>
          <w:lang w:val="zh-Hans" w:eastAsia="zh-CN"/>
        </w:rPr>
        <w:t>传出发送，需要在目标主机上通过</w:t>
      </w:r>
      <w:r w:rsidR="001C4977">
        <w:rPr>
          <w:lang w:val="zh-Hans" w:eastAsia="zh-CN"/>
        </w:rPr>
        <w:t xml:space="preserve"> FRWR </w:t>
      </w:r>
      <w:r w:rsidR="001C4977">
        <w:rPr>
          <w:lang w:val="zh-Hans" w:eastAsia="zh-CN"/>
        </w:rPr>
        <w:t>机制注册内存的内核模块。</w:t>
      </w:r>
      <w:r w:rsidR="009E6A8F">
        <w:rPr>
          <w:lang w:val="zh-Hans" w:eastAsia="zh-CN"/>
        </w:rPr>
        <w:t xml:space="preserve"> </w:t>
      </w:r>
      <w:r w:rsidR="00E6568B">
        <w:rPr>
          <w:lang w:val="zh-Hans" w:eastAsia="zh-CN"/>
        </w:rPr>
        <w:t xml:space="preserve"> </w:t>
      </w:r>
      <w:r w:rsidR="00E6568B">
        <w:rPr>
          <w:lang w:val="zh-Hans" w:eastAsia="zh-CN"/>
        </w:rPr>
        <w:t>开源</w:t>
      </w:r>
      <w:r w:rsidR="009E6A8F">
        <w:rPr>
          <w:lang w:val="zh-Hans" w:eastAsia="zh-CN"/>
        </w:rPr>
        <w:t>的</w:t>
      </w:r>
      <w:r w:rsidR="009E6A8F">
        <w:rPr>
          <w:lang w:val="zh-Hans" w:eastAsia="zh-CN"/>
        </w:rPr>
        <w:t xml:space="preserve"> krping </w:t>
      </w:r>
      <w:r w:rsidR="009E6A8F">
        <w:rPr>
          <w:lang w:val="zh-Hans" w:eastAsia="zh-CN"/>
        </w:rPr>
        <w:t>内核模块具有这种实现。</w:t>
      </w:r>
      <w:r w:rsidR="001C4977">
        <w:rPr>
          <w:lang w:val="zh-Hans" w:eastAsia="zh-CN"/>
        </w:rPr>
        <w:t xml:space="preserve"> </w:t>
      </w:r>
      <w:r w:rsidR="001C4977">
        <w:rPr>
          <w:lang w:val="zh-Hans" w:eastAsia="zh-CN"/>
        </w:rPr>
        <w:t>更新了</w:t>
      </w:r>
      <w:r w:rsidR="001C4977">
        <w:rPr>
          <w:lang w:val="zh-Hans" w:eastAsia="zh-CN"/>
        </w:rPr>
        <w:t xml:space="preserve">  rping </w:t>
      </w:r>
      <w:r w:rsidR="001C4977">
        <w:rPr>
          <w:lang w:val="zh-Hans" w:eastAsia="zh-CN"/>
        </w:rPr>
        <w:t>应用程序</w:t>
      </w:r>
      <w:r w:rsidR="00E6568B">
        <w:rPr>
          <w:lang w:val="zh-Hans" w:eastAsia="zh-CN"/>
        </w:rPr>
        <w:t>，以</w:t>
      </w:r>
      <w:r w:rsidR="00E106BE">
        <w:rPr>
          <w:lang w:val="zh-Hans" w:eastAsia="zh-CN"/>
        </w:rPr>
        <w:t>对</w:t>
      </w:r>
      <w:r w:rsidR="001C4977">
        <w:rPr>
          <w:lang w:val="zh-Hans" w:eastAsia="zh-CN"/>
        </w:rPr>
        <w:t>远程主机</w:t>
      </w:r>
      <w:r w:rsidR="001C4977">
        <w:rPr>
          <w:lang w:val="zh-Hans" w:eastAsia="zh-CN"/>
        </w:rPr>
        <w:t xml:space="preserve"> </w:t>
      </w:r>
      <w:r w:rsidR="006F034C">
        <w:rPr>
          <w:lang w:val="zh-Hans" w:eastAsia="zh-CN"/>
        </w:rPr>
        <w:t>启动</w:t>
      </w:r>
      <w:r w:rsidR="00E6568B">
        <w:rPr>
          <w:lang w:val="zh-Hans" w:eastAsia="zh-CN"/>
        </w:rPr>
        <w:t>无效命令</w:t>
      </w:r>
      <w:r>
        <w:rPr>
          <w:lang w:val="zh-Hans" w:eastAsia="zh-CN"/>
        </w:rPr>
        <w:t>。</w:t>
      </w:r>
    </w:p>
    <w:p w14:paraId="02D6B082" w14:textId="77777777" w:rsidR="008C1CC6" w:rsidRDefault="008C1CC6" w:rsidP="00891FDB">
      <w:pPr>
        <w:rPr>
          <w:lang w:eastAsia="zh-CN"/>
        </w:rPr>
      </w:pPr>
    </w:p>
    <w:p w14:paraId="013E218E" w14:textId="5027A74A" w:rsidR="008C1CC6" w:rsidRDefault="00507755" w:rsidP="00153B57">
      <w:pPr>
        <w:pStyle w:val="af"/>
        <w:numPr>
          <w:ilvl w:val="0"/>
          <w:numId w:val="24"/>
        </w:numPr>
      </w:pPr>
      <w:proofErr w:type="spellStart"/>
      <w:r>
        <w:rPr>
          <w:lang w:val="zh-Hans"/>
        </w:rPr>
        <w:t>构建</w:t>
      </w:r>
      <w:proofErr w:type="spellEnd"/>
      <w:r>
        <w:rPr>
          <w:lang w:val="zh-Hans"/>
        </w:rPr>
        <w:t xml:space="preserve"> krping </w:t>
      </w:r>
      <w:proofErr w:type="spellStart"/>
      <w:r>
        <w:rPr>
          <w:lang w:val="zh-Hans"/>
        </w:rPr>
        <w:t>内核模块</w:t>
      </w:r>
      <w:proofErr w:type="spellEnd"/>
      <w:r>
        <w:rPr>
          <w:lang w:val="zh-Hans"/>
        </w:rPr>
        <w:t>：</w:t>
      </w:r>
    </w:p>
    <w:p w14:paraId="1C49980E" w14:textId="462CEA2A" w:rsidR="00507755" w:rsidRDefault="007979BA" w:rsidP="00153B57">
      <w:pPr>
        <w:pStyle w:val="af"/>
        <w:numPr>
          <w:ilvl w:val="0"/>
          <w:numId w:val="18"/>
        </w:numPr>
        <w:rPr>
          <w:lang w:eastAsia="zh-CN"/>
        </w:rPr>
      </w:pPr>
      <w:r>
        <w:rPr>
          <w:lang w:val="zh-Hans" w:eastAsia="zh-CN"/>
        </w:rPr>
        <w:t xml:space="preserve"> </w:t>
      </w:r>
      <w:r>
        <w:rPr>
          <w:lang w:val="zh-Hans" w:eastAsia="zh-CN"/>
        </w:rPr>
        <w:t>从</w:t>
      </w:r>
      <w:r>
        <w:rPr>
          <w:lang w:val="zh-Hans" w:eastAsia="zh-CN"/>
        </w:rPr>
        <w:t xml:space="preserve"> </w:t>
      </w:r>
      <w:hyperlink r:id="rId26" w:history="1">
        <w:r w:rsidR="00BE6089" w:rsidRPr="00CB23E2">
          <w:rPr>
            <w:rStyle w:val="a9"/>
            <w:lang w:val="zh-Hans" w:eastAsia="zh-CN"/>
          </w:rPr>
          <w:t>https://github.com/larrystevenwise/krping.git</w:t>
        </w:r>
      </w:hyperlink>
      <w:r>
        <w:rPr>
          <w:lang w:val="zh-Hans" w:eastAsia="zh-CN"/>
        </w:rPr>
        <w:t xml:space="preserve"> </w:t>
      </w:r>
      <w:r>
        <w:rPr>
          <w:lang w:val="zh-Hans" w:eastAsia="zh-CN"/>
        </w:rPr>
        <w:t>克隆克尔平</w:t>
      </w:r>
    </w:p>
    <w:p w14:paraId="3C57A52F" w14:textId="6254AC55" w:rsidR="004635F2" w:rsidRDefault="0045102D" w:rsidP="00153B57">
      <w:pPr>
        <w:pStyle w:val="af"/>
        <w:numPr>
          <w:ilvl w:val="0"/>
          <w:numId w:val="18"/>
        </w:numPr>
        <w:spacing w:after="240"/>
      </w:pPr>
      <w:proofErr w:type="spellStart"/>
      <w:r>
        <w:rPr>
          <w:lang w:val="zh-Hans"/>
        </w:rPr>
        <w:t>运行</w:t>
      </w:r>
      <w:proofErr w:type="spellEnd"/>
      <w:r>
        <w:rPr>
          <w:lang w:val="zh-Hans"/>
        </w:rPr>
        <w:t xml:space="preserve"> make </w:t>
      </w:r>
      <w:proofErr w:type="spellStart"/>
      <w:r>
        <w:rPr>
          <w:lang w:val="zh-Hans"/>
        </w:rPr>
        <w:t>并插入</w:t>
      </w:r>
      <w:proofErr w:type="spellEnd"/>
      <w:r>
        <w:rPr>
          <w:lang w:val="zh-Hans"/>
        </w:rPr>
        <w:t xml:space="preserve"> krping</w:t>
      </w:r>
      <w:r w:rsidR="009C29C1">
        <w:rPr>
          <w:lang w:val="zh-Hans"/>
        </w:rPr>
        <w:t xml:space="preserve"> </w:t>
      </w:r>
      <w:proofErr w:type="spellStart"/>
      <w:r w:rsidR="009C29C1">
        <w:rPr>
          <w:lang w:val="zh-Hans"/>
        </w:rPr>
        <w:t>模块。如果失败，请删除</w:t>
      </w:r>
      <w:proofErr w:type="spellEnd"/>
      <w:r w:rsidR="009C29C1">
        <w:rPr>
          <w:lang w:val="zh-Hans"/>
        </w:rPr>
        <w:t>MLNX OFED</w:t>
      </w:r>
      <w:r w:rsidR="009C29C1">
        <w:rPr>
          <w:lang w:val="zh-Hans"/>
        </w:rPr>
        <w:t>，编译并重新插入</w:t>
      </w:r>
    </w:p>
    <w:p w14:paraId="656417F6" w14:textId="476F0AD4" w:rsidR="00EF2984" w:rsidRDefault="007104C2" w:rsidP="00153B57">
      <w:pPr>
        <w:pStyle w:val="af"/>
        <w:numPr>
          <w:ilvl w:val="0"/>
          <w:numId w:val="24"/>
        </w:numPr>
        <w:spacing w:after="240"/>
      </w:pPr>
      <w:r>
        <w:rPr>
          <w:lang w:val="zh-Hans"/>
        </w:rPr>
        <w:t>在</w:t>
      </w:r>
      <w:r>
        <w:rPr>
          <w:lang w:val="zh-Hans"/>
        </w:rPr>
        <w:t xml:space="preserve"> x86 </w:t>
      </w:r>
      <w:r>
        <w:rPr>
          <w:lang w:val="zh-Hans"/>
        </w:rPr>
        <w:t>主机上插入</w:t>
      </w:r>
      <w:r>
        <w:rPr>
          <w:lang w:val="zh-Hans"/>
        </w:rPr>
        <w:t xml:space="preserve"> krping </w:t>
      </w:r>
      <w:r>
        <w:rPr>
          <w:lang w:val="zh-Hans"/>
        </w:rPr>
        <w:t>模块</w:t>
      </w:r>
    </w:p>
    <w:tbl>
      <w:tblPr>
        <w:tblStyle w:val="a7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085C67" w14:paraId="795A0420" w14:textId="77777777" w:rsidTr="00891FDB">
        <w:tc>
          <w:tcPr>
            <w:tcW w:w="8725" w:type="dxa"/>
          </w:tcPr>
          <w:p w14:paraId="23F49738" w14:textId="3473D39C" w:rsidR="00085C67" w:rsidRPr="00262008" w:rsidRDefault="00085C67" w:rsidP="00BA72A3">
            <w:pPr>
              <w:rPr>
                <w:sz w:val="20"/>
              </w:rPr>
            </w:pPr>
            <w:r w:rsidRPr="00262008">
              <w:rPr>
                <w:i/>
                <w:sz w:val="20"/>
                <w:lang w:val="zh-Hans"/>
              </w:rPr>
              <w:t>$ insmod rdma_krping.ko debug=1</w:t>
            </w:r>
          </w:p>
        </w:tc>
      </w:tr>
    </w:tbl>
    <w:p w14:paraId="19B3B0C7" w14:textId="343AD423" w:rsidR="00090721" w:rsidRDefault="00090721" w:rsidP="00153B57">
      <w:pPr>
        <w:pStyle w:val="af"/>
        <w:numPr>
          <w:ilvl w:val="0"/>
          <w:numId w:val="24"/>
        </w:numPr>
        <w:spacing w:before="240" w:after="240"/>
      </w:pPr>
      <w:r>
        <w:rPr>
          <w:lang w:val="zh-Hans"/>
        </w:rPr>
        <w:t xml:space="preserve"> </w:t>
      </w:r>
      <w:r>
        <w:rPr>
          <w:lang w:val="zh-Hans"/>
        </w:rPr>
        <w:t>在</w:t>
      </w:r>
      <w:r>
        <w:rPr>
          <w:lang w:val="zh-Hans"/>
        </w:rPr>
        <w:t xml:space="preserve"> ERNIC </w:t>
      </w:r>
      <w:proofErr w:type="spellStart"/>
      <w:r>
        <w:rPr>
          <w:lang w:val="zh-Hans"/>
        </w:rPr>
        <w:t>上运行</w:t>
      </w:r>
      <w:proofErr w:type="spellEnd"/>
      <w:r>
        <w:rPr>
          <w:lang w:val="zh-Hans"/>
        </w:rPr>
        <w:t xml:space="preserve"> rping </w:t>
      </w:r>
      <w:proofErr w:type="spellStart"/>
      <w:r>
        <w:rPr>
          <w:lang w:val="zh-Hans"/>
        </w:rPr>
        <w:t>服务器</w:t>
      </w:r>
      <w:proofErr w:type="spellEnd"/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090721" w14:paraId="6F68A35C" w14:textId="77777777" w:rsidTr="00BA72A3">
        <w:tc>
          <w:tcPr>
            <w:tcW w:w="8648" w:type="dxa"/>
          </w:tcPr>
          <w:p w14:paraId="1D916F54" w14:textId="77777777" w:rsidR="00090721" w:rsidRPr="00262008" w:rsidRDefault="00090721" w:rsidP="00BA72A3">
            <w:pPr>
              <w:rPr>
                <w:sz w:val="20"/>
              </w:rPr>
            </w:pPr>
            <w:r w:rsidRPr="00262008">
              <w:rPr>
                <w:i/>
                <w:sz w:val="20"/>
                <w:lang w:val="zh-Hans"/>
              </w:rPr>
              <w:t>$ rping -sdi -p &lt;port-num&gt;</w:t>
            </w:r>
          </w:p>
        </w:tc>
      </w:tr>
    </w:tbl>
    <w:p w14:paraId="4799EC26" w14:textId="1E2EBCD7" w:rsidR="008C1CC6" w:rsidRDefault="00E0523D" w:rsidP="00153B57">
      <w:pPr>
        <w:pStyle w:val="af"/>
        <w:numPr>
          <w:ilvl w:val="0"/>
          <w:numId w:val="24"/>
        </w:numPr>
        <w:spacing w:before="240" w:line="360" w:lineRule="auto"/>
        <w:rPr>
          <w:lang w:eastAsia="zh-CN"/>
        </w:rPr>
      </w:pPr>
      <w:r>
        <w:rPr>
          <w:lang w:val="zh-Hans"/>
        </w:rPr>
        <w:lastRenderedPageBreak/>
        <w:t xml:space="preserve"> </w:t>
      </w:r>
      <w:r>
        <w:rPr>
          <w:lang w:val="zh-Hans" w:eastAsia="zh-CN"/>
        </w:rPr>
        <w:t>在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服务器上</w:t>
      </w:r>
      <w:r w:rsidR="00FE3175">
        <w:rPr>
          <w:lang w:val="zh-Hans" w:eastAsia="zh-CN"/>
        </w:rPr>
        <w:t>启动</w:t>
      </w:r>
      <w:r w:rsidR="00FE3175">
        <w:rPr>
          <w:lang w:val="zh-Hans" w:eastAsia="zh-CN"/>
        </w:rPr>
        <w:t xml:space="preserve"> krping </w:t>
      </w:r>
      <w:r w:rsidR="00FE3175">
        <w:rPr>
          <w:lang w:val="zh-Hans" w:eastAsia="zh-CN"/>
        </w:rPr>
        <w:t>客户端</w:t>
      </w:r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8C1CC6" w14:paraId="03832BF2" w14:textId="77777777" w:rsidTr="00BA72A3">
        <w:tc>
          <w:tcPr>
            <w:tcW w:w="8648" w:type="dxa"/>
          </w:tcPr>
          <w:p w14:paraId="649A0372" w14:textId="48A4AD44" w:rsidR="008C1CC6" w:rsidRPr="00262008" w:rsidRDefault="008C1CC6" w:rsidP="00BA72A3">
            <w:pPr>
              <w:rPr>
                <w:rFonts w:ascii="Courier New" w:hAnsi="Courier New" w:cs="Courier New"/>
                <w:i/>
                <w:sz w:val="20"/>
              </w:rPr>
            </w:pPr>
            <w:r w:rsidRPr="00262008">
              <w:rPr>
                <w:i/>
                <w:sz w:val="20"/>
                <w:lang w:val="zh-Hans"/>
              </w:rPr>
              <w:t>$ echo “client</w:t>
            </w:r>
            <w:r w:rsidRPr="00262008">
              <w:rPr>
                <w:i/>
                <w:sz w:val="20"/>
                <w:lang w:val="zh-Hans"/>
              </w:rPr>
              <w:t>，</w:t>
            </w:r>
            <w:r w:rsidRPr="00262008">
              <w:rPr>
                <w:i/>
                <w:sz w:val="20"/>
                <w:lang w:val="zh-Hans"/>
              </w:rPr>
              <w:t>server_inv</w:t>
            </w:r>
            <w:r w:rsidRPr="00262008">
              <w:rPr>
                <w:i/>
                <w:sz w:val="20"/>
                <w:lang w:val="zh-Hans"/>
              </w:rPr>
              <w:t>，</w:t>
            </w:r>
            <w:r w:rsidRPr="00262008">
              <w:rPr>
                <w:i/>
                <w:sz w:val="20"/>
                <w:lang w:val="zh-Hans"/>
              </w:rPr>
              <w:t>addr=&lt;ip-addr&gt;</w:t>
            </w:r>
            <w:r w:rsidRPr="00262008">
              <w:rPr>
                <w:i/>
                <w:sz w:val="20"/>
                <w:lang w:val="zh-Hans"/>
              </w:rPr>
              <w:t>，</w:t>
            </w:r>
            <w:r w:rsidRPr="00262008">
              <w:rPr>
                <w:i/>
                <w:sz w:val="20"/>
                <w:lang w:val="zh-Hans"/>
              </w:rPr>
              <w:t>port=&lt;port-num&gt;” &gt; /proc/krping</w:t>
            </w:r>
          </w:p>
        </w:tc>
      </w:tr>
    </w:tbl>
    <w:p w14:paraId="38E4E892" w14:textId="587CFC5F" w:rsidR="00D279AA" w:rsidRDefault="001D37C9" w:rsidP="008F43E8">
      <w:pPr>
        <w:pStyle w:val="4"/>
        <w:rPr>
          <w:lang w:eastAsia="zh-CN"/>
        </w:rPr>
      </w:pPr>
      <w:r>
        <w:rPr>
          <w:lang w:val="zh-Hans" w:eastAsia="zh-CN"/>
        </w:rPr>
        <w:t xml:space="preserve">ERNIC </w:t>
      </w:r>
      <w:r>
        <w:rPr>
          <w:lang w:val="zh-Hans" w:eastAsia="zh-CN"/>
        </w:rPr>
        <w:t>传入发送</w:t>
      </w:r>
      <w:r w:rsidR="00AC7606">
        <w:rPr>
          <w:lang w:val="zh-Hans" w:eastAsia="zh-CN"/>
        </w:rPr>
        <w:t xml:space="preserve"> /</w:t>
      </w:r>
      <w:r w:rsidR="00AC7606">
        <w:rPr>
          <w:lang w:val="zh-Hans" w:eastAsia="zh-CN"/>
        </w:rPr>
        <w:t>写入与即时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和</w:t>
      </w:r>
      <w:r>
        <w:rPr>
          <w:lang w:val="zh-Hans" w:eastAsia="zh-CN"/>
        </w:rPr>
        <w:t xml:space="preserve"> </w:t>
      </w:r>
      <w:r w:rsidR="00AC7606">
        <w:rPr>
          <w:lang w:val="zh-Hans" w:eastAsia="zh-CN"/>
        </w:rPr>
        <w:t>发送与</w:t>
      </w:r>
      <w:r w:rsidR="00AC7606">
        <w:rPr>
          <w:lang w:val="zh-Hans" w:eastAsia="zh-CN"/>
        </w:rPr>
        <w:t xml:space="preserve"> </w:t>
      </w:r>
      <w:r>
        <w:rPr>
          <w:lang w:val="zh-Hans" w:eastAsia="zh-CN"/>
        </w:rPr>
        <w:t>无效命令</w:t>
      </w:r>
      <w:r w:rsidR="00AC7606">
        <w:rPr>
          <w:lang w:val="zh-Hans" w:eastAsia="zh-CN"/>
        </w:rPr>
        <w:t xml:space="preserve"> </w:t>
      </w:r>
      <w:r w:rsidR="00AC7606">
        <w:rPr>
          <w:lang w:val="zh-Hans" w:eastAsia="zh-CN"/>
        </w:rPr>
        <w:t>测试</w:t>
      </w:r>
      <w:r w:rsidR="00AC7606">
        <w:rPr>
          <w:lang w:val="zh-Hans" w:eastAsia="zh-CN"/>
        </w:rPr>
        <w:t xml:space="preserve"> </w:t>
      </w:r>
    </w:p>
    <w:p w14:paraId="61C7D9D5" w14:textId="77777777" w:rsidR="00FE1F17" w:rsidRDefault="00FE1F17" w:rsidP="00FE1F17">
      <w:pPr>
        <w:pStyle w:val="af"/>
        <w:numPr>
          <w:ilvl w:val="0"/>
          <w:numId w:val="38"/>
        </w:numPr>
        <w:spacing w:after="240"/>
      </w:pPr>
      <w:bookmarkStart w:id="73" w:name="_Toc39687695"/>
      <w:bookmarkStart w:id="74" w:name="_Toc39739972"/>
      <w:bookmarkStart w:id="75" w:name="_Toc32581112"/>
      <w:bookmarkEnd w:id="73"/>
      <w:bookmarkEnd w:id="74"/>
      <w:r>
        <w:rPr>
          <w:lang w:val="zh-Hans" w:eastAsia="zh-CN"/>
        </w:rPr>
        <w:t xml:space="preserve"> </w:t>
      </w:r>
      <w:r>
        <w:rPr>
          <w:lang w:val="zh-Hans"/>
        </w:rPr>
        <w:t>在</w:t>
      </w:r>
      <w:r>
        <w:rPr>
          <w:lang w:val="zh-Hans"/>
        </w:rPr>
        <w:t xml:space="preserve"> ERNIC </w:t>
      </w:r>
      <w:proofErr w:type="spellStart"/>
      <w:r>
        <w:rPr>
          <w:lang w:val="zh-Hans"/>
        </w:rPr>
        <w:t>上运行</w:t>
      </w:r>
      <w:proofErr w:type="spellEnd"/>
      <w:r>
        <w:rPr>
          <w:lang w:val="zh-Hans"/>
        </w:rPr>
        <w:t>inv_imm_test_in</w:t>
      </w:r>
      <w:proofErr w:type="spellStart"/>
      <w:r>
        <w:rPr>
          <w:lang w:val="zh-Hans"/>
        </w:rPr>
        <w:t>应用程序</w:t>
      </w:r>
      <w:proofErr w:type="spellEnd"/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FE1F17" w14:paraId="59B7B0DD" w14:textId="77777777" w:rsidTr="00FE1F17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FA5E8" w14:textId="0B4E0B23" w:rsidR="00FE1F17" w:rsidRDefault="00FE1F1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>
              <w:rPr>
                <w:lang w:val="zh-Hans"/>
              </w:rPr>
              <w:t xml:space="preserve"> root@250soc-zynqmp</w:t>
            </w:r>
            <w:r w:rsidR="00DD26A5">
              <w:rPr>
                <w:i/>
                <w:sz w:val="20"/>
                <w:lang w:val="zh-Hans"/>
              </w:rPr>
              <w:t>：</w:t>
            </w:r>
            <w:r w:rsidR="00DD26A5">
              <w:rPr>
                <w:i/>
                <w:sz w:val="20"/>
                <w:lang w:val="zh-Hans"/>
              </w:rPr>
              <w:t xml:space="preserve">~# </w:t>
            </w:r>
            <w:r>
              <w:rPr>
                <w:i/>
                <w:sz w:val="20"/>
                <w:lang w:val="zh-Hans"/>
              </w:rPr>
              <w:t>inv_imm_test_in -m “pl”</w:t>
            </w:r>
          </w:p>
          <w:p w14:paraId="0632587B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sz w:val="20"/>
              </w:rPr>
            </w:pPr>
            <w:r w:rsidRPr="00966F43">
              <w:rPr>
                <w:i/>
                <w:sz w:val="20"/>
                <w:lang w:val="zh-Hans"/>
              </w:rPr>
              <w:t xml:space="preserve">Rdma buf </w:t>
            </w:r>
            <w:proofErr w:type="spellStart"/>
            <w:r w:rsidRPr="00966F43">
              <w:rPr>
                <w:i/>
                <w:sz w:val="20"/>
                <w:lang w:val="zh-Hans"/>
              </w:rPr>
              <w:t>地址</w:t>
            </w:r>
            <w:proofErr w:type="spellEnd"/>
            <w:r w:rsidRPr="00966F43">
              <w:rPr>
                <w:i/>
                <w:sz w:val="20"/>
                <w:lang w:val="zh-Hans"/>
              </w:rPr>
              <w:t>0xffffabe48000</w:t>
            </w:r>
            <w:r w:rsidRPr="00966F43">
              <w:rPr>
                <w:i/>
                <w:sz w:val="20"/>
                <w:lang w:val="zh-Hans"/>
              </w:rPr>
              <w:t>：</w:t>
            </w:r>
            <w:r w:rsidRPr="00966F43">
              <w:rPr>
                <w:i/>
                <w:sz w:val="20"/>
                <w:lang w:val="zh-Hans"/>
              </w:rPr>
              <w:t>rkey 0x202</w:t>
            </w:r>
          </w:p>
          <w:p w14:paraId="4B2B84E4" w14:textId="462F5A15" w:rsidR="00966F43" w:rsidRDefault="00966F43">
            <w:pPr>
              <w:rPr>
                <w:sz w:val="20"/>
              </w:rPr>
            </w:pPr>
            <w:r w:rsidRPr="00966F43">
              <w:rPr>
                <w:i/>
                <w:sz w:val="20"/>
                <w:lang w:val="zh-Hans"/>
              </w:rPr>
              <w:t>断开</w:t>
            </w:r>
          </w:p>
          <w:p w14:paraId="4AFCA7A1" w14:textId="676C920A" w:rsidR="00966F43" w:rsidRDefault="00966F43">
            <w:pPr>
              <w:rPr>
                <w:sz w:val="20"/>
              </w:rPr>
            </w:pPr>
          </w:p>
        </w:tc>
      </w:tr>
    </w:tbl>
    <w:p w14:paraId="77090545" w14:textId="77777777" w:rsidR="00FE1F17" w:rsidRDefault="00FE1F17" w:rsidP="00FE1F17">
      <w:pPr>
        <w:pStyle w:val="af"/>
        <w:numPr>
          <w:ilvl w:val="0"/>
          <w:numId w:val="38"/>
        </w:numPr>
        <w:spacing w:before="240" w:after="240"/>
      </w:pPr>
      <w:r>
        <w:rPr>
          <w:lang w:val="zh-Hans"/>
        </w:rPr>
        <w:t xml:space="preserve"> </w:t>
      </w:r>
      <w:r>
        <w:rPr>
          <w:lang w:val="zh-Hans"/>
        </w:rPr>
        <w:t>在</w:t>
      </w:r>
      <w:r>
        <w:rPr>
          <w:lang w:val="zh-Hans"/>
        </w:rPr>
        <w:t xml:space="preserve"> x86 </w:t>
      </w:r>
      <w:proofErr w:type="spellStart"/>
      <w:r>
        <w:rPr>
          <w:lang w:val="zh-Hans"/>
        </w:rPr>
        <w:t>上运行</w:t>
      </w:r>
      <w:proofErr w:type="spellEnd"/>
      <w:r>
        <w:rPr>
          <w:lang w:val="zh-Hans"/>
        </w:rPr>
        <w:t xml:space="preserve">  inv_imm_test_out</w:t>
      </w:r>
      <w:proofErr w:type="spellStart"/>
      <w:r>
        <w:rPr>
          <w:lang w:val="zh-Hans"/>
        </w:rPr>
        <w:t>应用程序</w:t>
      </w:r>
      <w:proofErr w:type="spellEnd"/>
    </w:p>
    <w:tbl>
      <w:tblPr>
        <w:tblStyle w:val="a7"/>
        <w:tblW w:w="0" w:type="auto"/>
        <w:tblInd w:w="792" w:type="dxa"/>
        <w:tblLook w:val="04A0" w:firstRow="1" w:lastRow="0" w:firstColumn="1" w:lastColumn="0" w:noHBand="0" w:noVBand="1"/>
      </w:tblPr>
      <w:tblGrid>
        <w:gridCol w:w="8558"/>
      </w:tblGrid>
      <w:tr w:rsidR="00FE1F17" w14:paraId="2E1766C5" w14:textId="77777777" w:rsidTr="00FE1F17"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C12FE" w14:textId="4451DD7A" w:rsidR="00FE1F17" w:rsidRDefault="00FE1F1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="0020533D">
              <w:rPr>
                <w:i/>
                <w:sz w:val="20"/>
                <w:lang w:val="zh-Hans"/>
              </w:rPr>
              <w:t>root@xhdhost</w:t>
            </w:r>
            <w:r w:rsidR="0020533D">
              <w:rPr>
                <w:i/>
                <w:sz w:val="20"/>
                <w:lang w:val="zh-Hans"/>
              </w:rPr>
              <w:t>：</w:t>
            </w:r>
            <w:r w:rsidR="0020533D"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 w:rsidR="0020533D">
              <w:rPr>
                <w:i/>
                <w:sz w:val="20"/>
                <w:lang w:val="zh-Hans"/>
              </w:rPr>
              <w:t>xilinx/inv-imm-test# ./</w:t>
            </w:r>
            <w:r>
              <w:rPr>
                <w:i/>
                <w:sz w:val="20"/>
                <w:lang w:val="zh-Hans"/>
              </w:rPr>
              <w:t>inv_imm_test_out -a &lt;</w:t>
            </w:r>
            <w:r>
              <w:rPr>
                <w:i/>
                <w:sz w:val="20"/>
                <w:lang w:val="zh-Hans"/>
              </w:rPr>
              <w:t>服务器</w:t>
            </w:r>
            <w:r>
              <w:rPr>
                <w:i/>
                <w:sz w:val="20"/>
                <w:lang w:val="zh-Hans"/>
              </w:rPr>
              <w:t>-IP&gt; -t “wimm”</w:t>
            </w:r>
          </w:p>
          <w:p w14:paraId="13AA592E" w14:textId="092BF49C" w:rsidR="00966F43" w:rsidRDefault="00966F43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31697309" w14:textId="164B01E7" w:rsidR="00966F43" w:rsidRPr="00966F43" w:rsidRDefault="00966F43" w:rsidP="00966F43">
            <w:pPr>
              <w:rPr>
                <w:rFonts w:ascii="Courier New" w:hAnsi="Courier New" w:cs="Courier New"/>
                <w:i/>
                <w:sz w:val="20"/>
              </w:rPr>
            </w:pPr>
            <w:r w:rsidRPr="00966F43">
              <w:rPr>
                <w:i/>
                <w:sz w:val="20"/>
                <w:lang w:val="zh-Hans"/>
              </w:rPr>
              <w:t>root@Dell-R740</w:t>
            </w:r>
            <w:r w:rsidRPr="00966F43">
              <w:rPr>
                <w:i/>
                <w:sz w:val="20"/>
                <w:lang w:val="zh-Hans"/>
              </w:rPr>
              <w:t>：</w:t>
            </w:r>
            <w:r w:rsidRPr="00966F43">
              <w:rPr>
                <w:i/>
                <w:sz w:val="20"/>
                <w:lang w:val="zh-Hans"/>
              </w:rPr>
              <w:t>~/host_apps/inv-imm-test-app# ./inv_imm_test_out -a 192.168.1.250 -t “wimm”</w:t>
            </w:r>
          </w:p>
          <w:p w14:paraId="356EDD0A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966F43">
              <w:rPr>
                <w:i/>
                <w:sz w:val="20"/>
                <w:lang w:val="zh-Hans" w:eastAsia="zh-CN"/>
              </w:rPr>
              <w:t>测试名称为：威</w:t>
            </w:r>
            <w:proofErr w:type="gramStart"/>
            <w:r w:rsidRPr="00966F43">
              <w:rPr>
                <w:i/>
                <w:sz w:val="20"/>
                <w:lang w:val="zh-Hans" w:eastAsia="zh-CN"/>
              </w:rPr>
              <w:t>姆</w:t>
            </w:r>
            <w:proofErr w:type="gramEnd"/>
          </w:p>
          <w:p w14:paraId="79228805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966F43">
              <w:rPr>
                <w:i/>
                <w:sz w:val="20"/>
                <w:lang w:val="zh-Hans" w:eastAsia="zh-CN"/>
              </w:rPr>
              <w:t>请求立即写入操作码测试</w:t>
            </w:r>
          </w:p>
          <w:p w14:paraId="3CC91B48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966F43">
              <w:rPr>
                <w:i/>
                <w:sz w:val="20"/>
                <w:lang w:val="zh-Hans" w:eastAsia="zh-CN"/>
              </w:rPr>
              <w:t>写入立即测试通过</w:t>
            </w:r>
          </w:p>
          <w:p w14:paraId="7653AF4E" w14:textId="4C4C3842" w:rsidR="00966F43" w:rsidRDefault="00966F43" w:rsidP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966F43">
              <w:rPr>
                <w:i/>
                <w:sz w:val="20"/>
                <w:lang w:val="zh-Hans" w:eastAsia="zh-CN"/>
              </w:rPr>
              <w:t>应用</w:t>
            </w:r>
            <w:r w:rsidRPr="00966F43">
              <w:rPr>
                <w:i/>
                <w:sz w:val="20"/>
                <w:lang w:val="zh-Hans" w:eastAsia="zh-CN"/>
              </w:rPr>
              <w:t xml:space="preserve"> QP #0 </w:t>
            </w:r>
            <w:r w:rsidRPr="00966F43">
              <w:rPr>
                <w:i/>
                <w:sz w:val="20"/>
                <w:lang w:val="zh-Hans" w:eastAsia="zh-CN"/>
              </w:rPr>
              <w:t>的测试通过</w:t>
            </w:r>
          </w:p>
          <w:p w14:paraId="2317131F" w14:textId="77777777" w:rsidR="00966F43" w:rsidRDefault="00966F43" w:rsidP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</w:p>
          <w:p w14:paraId="4011558B" w14:textId="77777777" w:rsidR="00FE1F17" w:rsidRDefault="00FE1F1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 w:eastAsia="zh-CN"/>
              </w:rPr>
              <w:t xml:space="preserve">                </w:t>
            </w:r>
            <w:r>
              <w:rPr>
                <w:i/>
                <w:sz w:val="20"/>
                <w:lang w:val="zh-Hans"/>
              </w:rPr>
              <w:t>（或）</w:t>
            </w:r>
          </w:p>
          <w:p w14:paraId="740B82F8" w14:textId="73BB8B11" w:rsidR="00FE1F17" w:rsidRDefault="00FE1F1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="0065736C">
              <w:rPr>
                <w:i/>
                <w:sz w:val="20"/>
                <w:lang w:val="zh-Hans"/>
              </w:rPr>
              <w:t>root@xhdhost</w:t>
            </w:r>
            <w:r w:rsidR="0065736C">
              <w:rPr>
                <w:i/>
                <w:sz w:val="20"/>
                <w:lang w:val="zh-Hans"/>
              </w:rPr>
              <w:t>：</w:t>
            </w:r>
            <w:r w:rsidR="0065736C"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 w:rsidR="0065736C">
              <w:rPr>
                <w:i/>
                <w:sz w:val="20"/>
                <w:lang w:val="zh-Hans"/>
              </w:rPr>
              <w:t>xilinx/inv-imm-test# ./</w:t>
            </w:r>
            <w:r>
              <w:rPr>
                <w:i/>
                <w:sz w:val="20"/>
                <w:lang w:val="zh-Hans"/>
              </w:rPr>
              <w:t>inv_imm_test_out -a &lt;Server-IP&gt; -t “simm”</w:t>
            </w:r>
          </w:p>
          <w:p w14:paraId="7CD2F6C5" w14:textId="77777777" w:rsidR="00966F43" w:rsidRDefault="00966F43">
            <w:pPr>
              <w:rPr>
                <w:rFonts w:ascii="Courier New" w:hAnsi="Courier New" w:cs="Courier New"/>
                <w:i/>
                <w:sz w:val="20"/>
              </w:rPr>
            </w:pPr>
          </w:p>
          <w:p w14:paraId="339B6C9A" w14:textId="0BEA1417" w:rsidR="00966F43" w:rsidRPr="00966F43" w:rsidRDefault="00966F43" w:rsidP="00966F43">
            <w:pPr>
              <w:rPr>
                <w:rFonts w:ascii="Courier New" w:hAnsi="Courier New" w:cs="Courier New"/>
                <w:i/>
                <w:sz w:val="20"/>
              </w:rPr>
            </w:pPr>
            <w:r w:rsidRPr="00966F43">
              <w:rPr>
                <w:i/>
                <w:sz w:val="20"/>
                <w:lang w:val="zh-Hans"/>
              </w:rPr>
              <w:t>root@Dell-R740</w:t>
            </w:r>
            <w:r w:rsidRPr="00966F43">
              <w:rPr>
                <w:i/>
                <w:sz w:val="20"/>
                <w:lang w:val="zh-Hans"/>
              </w:rPr>
              <w:t>：</w:t>
            </w:r>
            <w:r w:rsidRPr="00966F43">
              <w:rPr>
                <w:i/>
                <w:sz w:val="20"/>
                <w:lang w:val="zh-Hans"/>
              </w:rPr>
              <w:t>~/host_apps/inv-imm-test-app# ./inv_imm_test_out -a 192.168.1.250 -t “simm”</w:t>
            </w:r>
          </w:p>
          <w:p w14:paraId="6CA216FA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966F43">
              <w:rPr>
                <w:i/>
                <w:sz w:val="20"/>
                <w:lang w:val="zh-Hans" w:eastAsia="zh-CN"/>
              </w:rPr>
              <w:t>测试名称为：西</w:t>
            </w:r>
            <w:proofErr w:type="gramStart"/>
            <w:r w:rsidRPr="00966F43">
              <w:rPr>
                <w:i/>
                <w:sz w:val="20"/>
                <w:lang w:val="zh-Hans" w:eastAsia="zh-CN"/>
              </w:rPr>
              <w:t>姆</w:t>
            </w:r>
            <w:proofErr w:type="gramEnd"/>
          </w:p>
          <w:p w14:paraId="21585628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966F43">
              <w:rPr>
                <w:i/>
                <w:sz w:val="20"/>
                <w:lang w:val="zh-Hans" w:eastAsia="zh-CN"/>
              </w:rPr>
              <w:t>请求立即操作码测试</w:t>
            </w:r>
          </w:p>
          <w:p w14:paraId="54EDEE35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966F43">
              <w:rPr>
                <w:i/>
                <w:sz w:val="20"/>
                <w:lang w:val="zh-Hans" w:eastAsia="zh-CN"/>
              </w:rPr>
              <w:t>立即发送成功</w:t>
            </w:r>
          </w:p>
          <w:p w14:paraId="0628DD1D" w14:textId="46D85181" w:rsidR="00966F43" w:rsidRDefault="00966F43" w:rsidP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  <w:r w:rsidRPr="00966F43">
              <w:rPr>
                <w:i/>
                <w:sz w:val="20"/>
                <w:lang w:val="zh-Hans" w:eastAsia="zh-CN"/>
              </w:rPr>
              <w:t>应用</w:t>
            </w:r>
            <w:r w:rsidRPr="00966F43">
              <w:rPr>
                <w:i/>
                <w:sz w:val="20"/>
                <w:lang w:val="zh-Hans" w:eastAsia="zh-CN"/>
              </w:rPr>
              <w:t xml:space="preserve"> QP #0 </w:t>
            </w:r>
            <w:r w:rsidRPr="00966F43">
              <w:rPr>
                <w:i/>
                <w:sz w:val="20"/>
                <w:lang w:val="zh-Hans" w:eastAsia="zh-CN"/>
              </w:rPr>
              <w:t>的测试通过</w:t>
            </w:r>
          </w:p>
          <w:p w14:paraId="5E4A8E7B" w14:textId="77777777" w:rsidR="00966F43" w:rsidRDefault="00966F43">
            <w:pPr>
              <w:rPr>
                <w:rFonts w:ascii="Courier New" w:hAnsi="Courier New" w:cs="Courier New"/>
                <w:i/>
                <w:sz w:val="20"/>
                <w:lang w:eastAsia="zh-CN"/>
              </w:rPr>
            </w:pPr>
          </w:p>
          <w:p w14:paraId="78AC5D40" w14:textId="77777777" w:rsidR="00FE1F17" w:rsidRDefault="00FE1F1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 w:eastAsia="zh-CN"/>
              </w:rPr>
              <w:t xml:space="preserve">                 </w:t>
            </w:r>
            <w:r>
              <w:rPr>
                <w:i/>
                <w:sz w:val="20"/>
                <w:lang w:val="zh-Hans"/>
              </w:rPr>
              <w:t>（或）</w:t>
            </w:r>
          </w:p>
          <w:p w14:paraId="481816E8" w14:textId="77777777" w:rsidR="00FE1F17" w:rsidRDefault="00FE1F17">
            <w:pPr>
              <w:rPr>
                <w:rFonts w:ascii="Courier New" w:hAnsi="Courier New" w:cs="Courier New"/>
                <w:i/>
                <w:sz w:val="20"/>
              </w:rPr>
            </w:pPr>
            <w:r>
              <w:rPr>
                <w:i/>
                <w:sz w:val="20"/>
                <w:lang w:val="zh-Hans"/>
              </w:rPr>
              <w:t xml:space="preserve">$ </w:t>
            </w:r>
            <w:r w:rsidR="0088683A">
              <w:rPr>
                <w:i/>
                <w:sz w:val="20"/>
                <w:lang w:val="zh-Hans"/>
              </w:rPr>
              <w:t>root@xhdhost</w:t>
            </w:r>
            <w:r w:rsidR="0088683A">
              <w:rPr>
                <w:i/>
                <w:sz w:val="20"/>
                <w:lang w:val="zh-Hans"/>
              </w:rPr>
              <w:t>：</w:t>
            </w:r>
            <w:r w:rsidR="0088683A">
              <w:rPr>
                <w:i/>
                <w:sz w:val="20"/>
                <w:lang w:val="zh-Hans"/>
              </w:rPr>
              <w:t>/home</w:t>
            </w:r>
            <w:r>
              <w:rPr>
                <w:lang w:val="zh-Hans"/>
              </w:rPr>
              <w:t>/</w:t>
            </w:r>
            <w:r w:rsidR="0088683A">
              <w:rPr>
                <w:i/>
                <w:sz w:val="20"/>
                <w:lang w:val="zh-Hans"/>
              </w:rPr>
              <w:t>xilinx/inv-imm-test# ./</w:t>
            </w:r>
            <w:r>
              <w:rPr>
                <w:i/>
                <w:sz w:val="20"/>
                <w:lang w:val="zh-Hans"/>
              </w:rPr>
              <w:t>inv_imm_test_out -a &lt;</w:t>
            </w:r>
            <w:r>
              <w:rPr>
                <w:i/>
                <w:sz w:val="20"/>
                <w:lang w:val="zh-Hans"/>
              </w:rPr>
              <w:t>服务器</w:t>
            </w:r>
            <w:r>
              <w:rPr>
                <w:i/>
                <w:sz w:val="20"/>
                <w:lang w:val="zh-Hans"/>
              </w:rPr>
              <w:t>-IP&gt; -t “inv”</w:t>
            </w:r>
          </w:p>
          <w:p w14:paraId="5BF5EC0B" w14:textId="77777777" w:rsidR="00966F43" w:rsidRDefault="00966F43">
            <w:pPr>
              <w:rPr>
                <w:rFonts w:ascii="Courier New" w:hAnsi="Courier New" w:cs="Courier New"/>
                <w:i/>
              </w:rPr>
            </w:pPr>
          </w:p>
          <w:p w14:paraId="07EB6317" w14:textId="4F2887CA" w:rsidR="00966F43" w:rsidRPr="00966F43" w:rsidRDefault="00966F43" w:rsidP="00966F43">
            <w:pPr>
              <w:rPr>
                <w:rFonts w:ascii="Courier New" w:hAnsi="Courier New" w:cs="Courier New"/>
                <w:i/>
              </w:rPr>
            </w:pPr>
            <w:r w:rsidRPr="00966F43">
              <w:rPr>
                <w:i/>
                <w:lang w:val="zh-Hans"/>
              </w:rPr>
              <w:t>root@Dell-740</w:t>
            </w:r>
            <w:r w:rsidRPr="00966F43">
              <w:rPr>
                <w:i/>
                <w:lang w:val="zh-Hans"/>
              </w:rPr>
              <w:t>：</w:t>
            </w:r>
            <w:r w:rsidRPr="00966F43">
              <w:rPr>
                <w:i/>
                <w:lang w:val="zh-Hans"/>
              </w:rPr>
              <w:t>~/host_apps/inv-imm-test-app# ./inv_imm_test_out -a 192.168.1.250 -t “inv”</w:t>
            </w:r>
          </w:p>
          <w:p w14:paraId="6C452C1D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lang w:eastAsia="zh-CN"/>
              </w:rPr>
            </w:pPr>
            <w:r w:rsidRPr="00966F43">
              <w:rPr>
                <w:i/>
                <w:lang w:val="zh-Hans" w:eastAsia="zh-CN"/>
              </w:rPr>
              <w:t>测试名称为：</w:t>
            </w:r>
            <w:r w:rsidRPr="00966F43">
              <w:rPr>
                <w:i/>
                <w:lang w:val="zh-Hans" w:eastAsia="zh-CN"/>
              </w:rPr>
              <w:t>inv</w:t>
            </w:r>
          </w:p>
          <w:p w14:paraId="34BA4EAB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lang w:eastAsia="zh-CN"/>
              </w:rPr>
            </w:pPr>
            <w:r w:rsidRPr="00966F43">
              <w:rPr>
                <w:i/>
                <w:lang w:val="zh-Hans" w:eastAsia="zh-CN"/>
              </w:rPr>
              <w:t>请求无效操作码测试</w:t>
            </w:r>
          </w:p>
          <w:p w14:paraId="6A68D2F4" w14:textId="77777777" w:rsidR="00966F43" w:rsidRPr="00966F43" w:rsidRDefault="00966F43" w:rsidP="00966F43">
            <w:pPr>
              <w:rPr>
                <w:rFonts w:ascii="Courier New" w:hAnsi="Courier New" w:cs="Courier New"/>
                <w:i/>
                <w:lang w:eastAsia="zh-CN"/>
              </w:rPr>
            </w:pPr>
            <w:r w:rsidRPr="00966F43">
              <w:rPr>
                <w:i/>
                <w:lang w:val="zh-Hans" w:eastAsia="zh-CN"/>
              </w:rPr>
              <w:t>发送无效测试通过</w:t>
            </w:r>
          </w:p>
          <w:p w14:paraId="07825584" w14:textId="5271DCDD" w:rsidR="00966F43" w:rsidRDefault="00966F43" w:rsidP="00966F43">
            <w:pPr>
              <w:rPr>
                <w:rFonts w:ascii="Courier New" w:hAnsi="Courier New" w:cs="Courier New"/>
                <w:i/>
                <w:lang w:eastAsia="zh-CN"/>
              </w:rPr>
            </w:pPr>
            <w:r w:rsidRPr="00966F43">
              <w:rPr>
                <w:i/>
                <w:lang w:val="zh-Hans" w:eastAsia="zh-CN"/>
              </w:rPr>
              <w:t>应用</w:t>
            </w:r>
            <w:r w:rsidRPr="00966F43">
              <w:rPr>
                <w:i/>
                <w:lang w:val="zh-Hans" w:eastAsia="zh-CN"/>
              </w:rPr>
              <w:t xml:space="preserve"> QP #0 </w:t>
            </w:r>
            <w:r w:rsidRPr="00966F43">
              <w:rPr>
                <w:i/>
                <w:lang w:val="zh-Hans" w:eastAsia="zh-CN"/>
              </w:rPr>
              <w:t>的测试通过</w:t>
            </w:r>
          </w:p>
        </w:tc>
      </w:tr>
    </w:tbl>
    <w:p w14:paraId="3CA3AC27" w14:textId="52CE67C9" w:rsidR="00E44813" w:rsidRDefault="00E44813" w:rsidP="00891FDB">
      <w:pPr>
        <w:pStyle w:val="1"/>
        <w:rPr>
          <w:rStyle w:val="10"/>
          <w:b/>
          <w:bCs/>
          <w:lang w:eastAsia="zh-CN"/>
        </w:rPr>
      </w:pPr>
      <w:bookmarkStart w:id="76" w:name="_Toc59101502"/>
      <w:r>
        <w:rPr>
          <w:rStyle w:val="10"/>
          <w:b/>
          <w:lang w:val="zh-Hans" w:eastAsia="zh-CN"/>
        </w:rPr>
        <w:t xml:space="preserve"> </w:t>
      </w:r>
      <w:r>
        <w:rPr>
          <w:rStyle w:val="10"/>
          <w:b/>
          <w:lang w:val="zh-Hans" w:eastAsia="zh-CN"/>
        </w:rPr>
        <w:t>硬件示例应用程序详细信息</w:t>
      </w:r>
      <w:bookmarkEnd w:id="75"/>
      <w:bookmarkEnd w:id="76"/>
    </w:p>
    <w:p w14:paraId="6E103353" w14:textId="77777777" w:rsidR="00E44813" w:rsidRDefault="00E44813" w:rsidP="00E44813">
      <w:pPr>
        <w:ind w:left="432"/>
        <w:rPr>
          <w:lang w:eastAsia="zh-CN"/>
        </w:rPr>
      </w:pPr>
    </w:p>
    <w:p w14:paraId="258584C2" w14:textId="713A073F" w:rsidR="00E44813" w:rsidRDefault="00E44813" w:rsidP="00120B99">
      <w:pPr>
        <w:spacing w:line="276" w:lineRule="auto"/>
        <w:ind w:left="432"/>
        <w:rPr>
          <w:lang w:eastAsia="zh-CN"/>
        </w:rPr>
      </w:pPr>
      <w:r>
        <w:rPr>
          <w:lang w:val="zh-Hans" w:eastAsia="zh-CN"/>
        </w:rPr>
        <w:t>本节介绍用于执行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硬件握手功能的参考设计的硬件应用示例。</w:t>
      </w:r>
      <w:r>
        <w:rPr>
          <w:lang w:val="zh-Hans" w:eastAsia="zh-CN"/>
        </w:rPr>
        <w:t xml:space="preserve"> </w:t>
      </w:r>
    </w:p>
    <w:p w14:paraId="716B4D4E" w14:textId="7B9C66D3" w:rsidR="00E44813" w:rsidRDefault="00E44813" w:rsidP="00D506BC">
      <w:pPr>
        <w:ind w:left="432"/>
        <w:rPr>
          <w:lang w:eastAsia="zh-CN"/>
        </w:rPr>
      </w:pPr>
      <w:r>
        <w:rPr>
          <w:lang w:val="zh-Hans" w:eastAsia="zh-CN"/>
        </w:rPr>
        <w:t>下图显示了系统级关系图</w:t>
      </w:r>
    </w:p>
    <w:p w14:paraId="2ACF3A7A" w14:textId="77777777" w:rsidR="00485961" w:rsidRDefault="0059297C" w:rsidP="00485961">
      <w:pPr>
        <w:keepNext/>
        <w:ind w:left="432"/>
      </w:pPr>
      <w:r>
        <w:rPr>
          <w:noProof/>
        </w:rPr>
        <w:lastRenderedPageBreak/>
        <w:drawing>
          <wp:inline distT="0" distB="0" distL="0" distR="0" wp14:anchorId="2685CA9F" wp14:editId="75BAEB2F">
            <wp:extent cx="5221628" cy="5124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794" cy="515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03B2" w14:textId="65AF2F62" w:rsidR="00D904D5" w:rsidRPr="00485961" w:rsidRDefault="00485961" w:rsidP="00485961">
      <w:pPr>
        <w:pStyle w:val="a8"/>
        <w:jc w:val="center"/>
        <w:rPr>
          <w:sz w:val="20"/>
          <w:szCs w:val="20"/>
          <w:lang w:eastAsia="zh-CN"/>
        </w:rPr>
      </w:pPr>
      <w:bookmarkStart w:id="77" w:name="_Toc79153054"/>
      <w:r w:rsidRPr="00485961">
        <w:rPr>
          <w:sz w:val="20"/>
          <w:szCs w:val="20"/>
          <w:lang w:val="zh-Hans" w:eastAsia="zh-CN"/>
        </w:rPr>
        <w:t xml:space="preserve">图 </w:t>
      </w:r>
      <w:r w:rsidRPr="00485961">
        <w:rPr>
          <w:sz w:val="20"/>
          <w:szCs w:val="20"/>
          <w:lang w:val="zh-Hans"/>
        </w:rPr>
        <w:fldChar w:fldCharType="begin"/>
      </w:r>
      <w:r w:rsidRPr="00485961">
        <w:rPr>
          <w:sz w:val="20"/>
          <w:szCs w:val="20"/>
          <w:lang w:val="zh-Hans" w:eastAsia="zh-CN"/>
        </w:rPr>
        <w:instrText xml:space="preserve"> SEQ Figure \* ARABIC </w:instrText>
      </w:r>
      <w:r w:rsidRPr="00485961">
        <w:rPr>
          <w:sz w:val="20"/>
          <w:szCs w:val="20"/>
          <w:lang w:val="zh-Hans"/>
        </w:rPr>
        <w:fldChar w:fldCharType="separate"/>
      </w:r>
      <w:r w:rsidR="009637D7">
        <w:rPr>
          <w:noProof/>
          <w:sz w:val="20"/>
          <w:szCs w:val="20"/>
          <w:lang w:val="zh-Hans" w:eastAsia="zh-CN"/>
        </w:rPr>
        <w:t>8</w:t>
      </w:r>
      <w:r w:rsidRPr="00485961">
        <w:rPr>
          <w:sz w:val="20"/>
          <w:szCs w:val="20"/>
          <w:lang w:val="zh-Hans"/>
        </w:rPr>
        <w:fldChar w:fldCharType="end"/>
      </w:r>
      <w:r w:rsidRPr="00485961">
        <w:rPr>
          <w:sz w:val="20"/>
          <w:szCs w:val="20"/>
          <w:lang w:val="zh-Hans" w:eastAsia="zh-CN"/>
        </w:rPr>
        <w:t>：ERNIC 参考设计</w:t>
      </w:r>
      <w:bookmarkEnd w:id="77"/>
    </w:p>
    <w:p w14:paraId="6564F238" w14:textId="4A7D7BB1" w:rsidR="00E44813" w:rsidRDefault="00E44813" w:rsidP="007C6F33">
      <w:pPr>
        <w:ind w:left="432" w:firstLine="720"/>
        <w:rPr>
          <w:lang w:eastAsia="zh-CN"/>
        </w:rPr>
      </w:pPr>
      <w:r>
        <w:rPr>
          <w:lang w:val="zh-Hans" w:eastAsia="zh-CN"/>
        </w:rPr>
        <w:t>如上所示，系统</w:t>
      </w:r>
      <w:r>
        <w:rPr>
          <w:lang w:val="zh-Hans" w:eastAsia="zh-CN"/>
        </w:rPr>
        <w:t>ERNIC IP</w:t>
      </w:r>
      <w:r>
        <w:rPr>
          <w:lang w:val="zh-Hans" w:eastAsia="zh-CN"/>
        </w:rPr>
        <w:t>，微火焰和硬件握手</w:t>
      </w:r>
      <w:r>
        <w:rPr>
          <w:lang w:val="zh-Hans" w:eastAsia="zh-CN"/>
        </w:rPr>
        <w:t>RTL</w:t>
      </w:r>
      <w:r>
        <w:rPr>
          <w:lang w:val="zh-Hans" w:eastAsia="zh-CN"/>
        </w:rPr>
        <w:t>应用程序中有三个主要组件。微火焰系统负责配置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和硬件握手应用程序。它还负责</w:t>
      </w:r>
      <w:r>
        <w:rPr>
          <w:lang w:val="zh-Hans" w:eastAsia="zh-CN"/>
        </w:rPr>
        <w:t xml:space="preserve"> RDMA </w:t>
      </w:r>
      <w:r>
        <w:rPr>
          <w:lang w:val="zh-Hans" w:eastAsia="zh-CN"/>
        </w:rPr>
        <w:t>连接管理。硬件握手应用程序负责通过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生成传出</w:t>
      </w:r>
      <w:r>
        <w:rPr>
          <w:lang w:val="zh-Hans" w:eastAsia="zh-CN"/>
        </w:rPr>
        <w:t xml:space="preserve"> RDMA </w:t>
      </w:r>
      <w:r>
        <w:rPr>
          <w:lang w:val="zh-Hans" w:eastAsia="zh-CN"/>
        </w:rPr>
        <w:t>流量（读取、写入和发送）。它使用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的硬件握手接口来实现这一点。硬件应用程序还提供性能计数器，并且在</w:t>
      </w:r>
      <w:r>
        <w:rPr>
          <w:lang w:val="zh-Hans" w:eastAsia="zh-CN"/>
        </w:rPr>
        <w:t xml:space="preserve"> MB </w:t>
      </w:r>
      <w:r>
        <w:rPr>
          <w:lang w:val="zh-Hans" w:eastAsia="zh-CN"/>
        </w:rPr>
        <w:t>上运行的每个测试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软件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测试应用程序结束时读取这些计数器并显示每个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获得的</w:t>
      </w:r>
      <w:r>
        <w:rPr>
          <w:lang w:val="zh-Hans" w:eastAsia="zh-CN"/>
        </w:rPr>
        <w:t xml:space="preserve"> BW </w:t>
      </w:r>
      <w:r>
        <w:rPr>
          <w:lang w:val="zh-Hans" w:eastAsia="zh-CN"/>
        </w:rPr>
        <w:t>编号。</w:t>
      </w:r>
    </w:p>
    <w:p w14:paraId="6CAD2E2D" w14:textId="77777777" w:rsidR="00E44813" w:rsidRDefault="00E44813" w:rsidP="00E44813">
      <w:pPr>
        <w:ind w:left="432"/>
        <w:rPr>
          <w:lang w:eastAsia="zh-CN"/>
        </w:rPr>
      </w:pPr>
    </w:p>
    <w:p w14:paraId="4AD15A66" w14:textId="0D5B619C" w:rsidR="00E44813" w:rsidRDefault="00E44813" w:rsidP="00E44813">
      <w:pPr>
        <w:ind w:firstLine="432"/>
        <w:rPr>
          <w:lang w:eastAsia="zh-CN"/>
        </w:rPr>
      </w:pPr>
      <w:r>
        <w:rPr>
          <w:lang w:val="zh-Hans" w:eastAsia="zh-CN"/>
        </w:rPr>
        <w:t>硬件应用程序在以下两种模式之一中运行。</w:t>
      </w:r>
    </w:p>
    <w:p w14:paraId="5C85E42D" w14:textId="77777777" w:rsidR="00E44813" w:rsidRDefault="00E44813" w:rsidP="00153B57">
      <w:pPr>
        <w:pStyle w:val="af"/>
        <w:numPr>
          <w:ilvl w:val="0"/>
          <w:numId w:val="14"/>
        </w:numPr>
        <w:spacing w:after="160" w:line="259" w:lineRule="auto"/>
      </w:pPr>
      <w:proofErr w:type="spellStart"/>
      <w:r>
        <w:rPr>
          <w:lang w:val="zh-Hans"/>
        </w:rPr>
        <w:t>突发模式</w:t>
      </w:r>
      <w:proofErr w:type="spellEnd"/>
    </w:p>
    <w:p w14:paraId="178F8C7C" w14:textId="77777777" w:rsidR="00E44813" w:rsidRDefault="00E44813" w:rsidP="00153B57">
      <w:pPr>
        <w:pStyle w:val="af"/>
        <w:numPr>
          <w:ilvl w:val="0"/>
          <w:numId w:val="14"/>
        </w:numPr>
        <w:spacing w:after="160" w:line="259" w:lineRule="auto"/>
      </w:pPr>
      <w:r>
        <w:rPr>
          <w:lang w:val="zh-Hans"/>
        </w:rPr>
        <w:t>内联模式</w:t>
      </w:r>
    </w:p>
    <w:p w14:paraId="790D275E" w14:textId="77777777" w:rsidR="00E44813" w:rsidRDefault="00E44813" w:rsidP="00E44813">
      <w:pPr>
        <w:ind w:left="432"/>
        <w:rPr>
          <w:lang w:eastAsia="zh-CN"/>
        </w:rPr>
      </w:pPr>
      <w:r>
        <w:rPr>
          <w:lang w:val="zh-Hans" w:eastAsia="zh-CN"/>
        </w:rPr>
        <w:t>硬件应用程序模块的详细信息如下：</w:t>
      </w:r>
    </w:p>
    <w:p w14:paraId="08AC3571" w14:textId="77777777" w:rsidR="00E44813" w:rsidRDefault="00E44813" w:rsidP="00891FDB">
      <w:pPr>
        <w:pStyle w:val="2"/>
        <w:rPr>
          <w:rStyle w:val="10"/>
          <w:b/>
          <w:bCs/>
        </w:rPr>
      </w:pPr>
      <w:bookmarkStart w:id="78" w:name="_Toc32581113"/>
      <w:bookmarkStart w:id="79" w:name="_Toc59101503"/>
      <w:proofErr w:type="spellStart"/>
      <w:r>
        <w:rPr>
          <w:rStyle w:val="10"/>
          <w:b/>
          <w:lang w:val="zh-Hans"/>
        </w:rPr>
        <w:lastRenderedPageBreak/>
        <w:t>规范</w:t>
      </w:r>
      <w:bookmarkEnd w:id="78"/>
      <w:bookmarkEnd w:id="79"/>
      <w:proofErr w:type="spellEnd"/>
    </w:p>
    <w:p w14:paraId="518ADFEE" w14:textId="77777777" w:rsidR="00E44813" w:rsidRDefault="00E44813" w:rsidP="00E44813"/>
    <w:p w14:paraId="57BD89EC" w14:textId="77777777" w:rsidR="00E44813" w:rsidRDefault="00E44813" w:rsidP="00E44813">
      <w:pPr>
        <w:ind w:left="720"/>
        <w:rPr>
          <w:lang w:eastAsia="zh-CN"/>
        </w:rPr>
      </w:pPr>
      <w:r>
        <w:rPr>
          <w:lang w:val="zh-Hans" w:eastAsia="zh-CN"/>
        </w:rPr>
        <w:t>示例硬件应用程序的当前实现具有以下规范，其范围受这些规则的限制。</w:t>
      </w:r>
    </w:p>
    <w:p w14:paraId="1D61021F" w14:textId="7F748D1B" w:rsidR="00E44813" w:rsidRDefault="006E30C2" w:rsidP="00153B57">
      <w:pPr>
        <w:pStyle w:val="af"/>
        <w:numPr>
          <w:ilvl w:val="0"/>
          <w:numId w:val="15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>可配置的最大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数为</w:t>
      </w:r>
      <w:r>
        <w:rPr>
          <w:lang w:val="zh-Hans" w:eastAsia="zh-CN"/>
        </w:rPr>
        <w:t xml:space="preserve"> 256 QP</w:t>
      </w:r>
      <w:r>
        <w:rPr>
          <w:lang w:val="zh-Hans" w:eastAsia="zh-CN"/>
        </w:rPr>
        <w:t>。</w:t>
      </w:r>
    </w:p>
    <w:p w14:paraId="2D9B1B81" w14:textId="77777777" w:rsidR="00E44813" w:rsidRDefault="00E44813" w:rsidP="00153B57">
      <w:pPr>
        <w:pStyle w:val="af"/>
        <w:numPr>
          <w:ilvl w:val="0"/>
          <w:numId w:val="15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>内联操作模式仅适用于</w:t>
      </w:r>
      <w:r>
        <w:rPr>
          <w:lang w:val="zh-Hans" w:eastAsia="zh-CN"/>
        </w:rPr>
        <w:t xml:space="preserve"> DDR </w:t>
      </w:r>
      <w:r>
        <w:rPr>
          <w:lang w:val="zh-Hans" w:eastAsia="zh-CN"/>
        </w:rPr>
        <w:t>内存。</w:t>
      </w:r>
    </w:p>
    <w:p w14:paraId="327AFF34" w14:textId="77777777" w:rsidR="00E44813" w:rsidRDefault="00E44813" w:rsidP="00153B57">
      <w:pPr>
        <w:pStyle w:val="af"/>
        <w:numPr>
          <w:ilvl w:val="0"/>
          <w:numId w:val="15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>内联模式仅支持每个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最多</w:t>
      </w:r>
      <w:r>
        <w:rPr>
          <w:lang w:val="zh-Hans" w:eastAsia="zh-CN"/>
        </w:rPr>
        <w:t xml:space="preserve"> 64KB </w:t>
      </w:r>
      <w:r>
        <w:rPr>
          <w:lang w:val="zh-Hans" w:eastAsia="zh-CN"/>
        </w:rPr>
        <w:t>的数据有效负载。</w:t>
      </w:r>
    </w:p>
    <w:p w14:paraId="339D317A" w14:textId="0DCE494E" w:rsidR="00E44813" w:rsidRDefault="00D938B3" w:rsidP="00153B57">
      <w:pPr>
        <w:pStyle w:val="af"/>
        <w:numPr>
          <w:ilvl w:val="0"/>
          <w:numId w:val="15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>带有</w:t>
      </w:r>
      <w:r>
        <w:rPr>
          <w:lang w:val="zh-Hans" w:eastAsia="zh-CN"/>
        </w:rPr>
        <w:t xml:space="preserve"> DDR </w:t>
      </w:r>
      <w:r>
        <w:rPr>
          <w:lang w:val="zh-Hans" w:eastAsia="zh-CN"/>
        </w:rPr>
        <w:t>内存的突发模式可支持每个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高达</w:t>
      </w:r>
      <w:r>
        <w:rPr>
          <w:lang w:val="zh-Hans" w:eastAsia="zh-CN"/>
        </w:rPr>
        <w:t xml:space="preserve"> 8 MB </w:t>
      </w:r>
      <w:r>
        <w:rPr>
          <w:lang w:val="zh-Hans" w:eastAsia="zh-CN"/>
        </w:rPr>
        <w:t>的数据有效负载。</w:t>
      </w:r>
    </w:p>
    <w:p w14:paraId="307FE904" w14:textId="77777777" w:rsidR="00E44813" w:rsidRDefault="00E44813" w:rsidP="00153B57">
      <w:pPr>
        <w:pStyle w:val="af"/>
        <w:numPr>
          <w:ilvl w:val="0"/>
          <w:numId w:val="15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>带有</w:t>
      </w:r>
      <w:r>
        <w:rPr>
          <w:lang w:val="zh-Hans" w:eastAsia="zh-CN"/>
        </w:rPr>
        <w:t xml:space="preserve"> BRAM </w:t>
      </w:r>
      <w:r>
        <w:rPr>
          <w:lang w:val="zh-Hans" w:eastAsia="zh-CN"/>
        </w:rPr>
        <w:t>内存的突发模式仅支持每个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高达</w:t>
      </w:r>
      <w:r>
        <w:rPr>
          <w:lang w:val="zh-Hans" w:eastAsia="zh-CN"/>
        </w:rPr>
        <w:t xml:space="preserve"> 512KB </w:t>
      </w:r>
      <w:r>
        <w:rPr>
          <w:lang w:val="zh-Hans" w:eastAsia="zh-CN"/>
        </w:rPr>
        <w:t>的数据有效负载。</w:t>
      </w:r>
    </w:p>
    <w:p w14:paraId="361B142C" w14:textId="77777777" w:rsidR="00E44813" w:rsidRDefault="00E44813" w:rsidP="00153B57">
      <w:pPr>
        <w:pStyle w:val="af"/>
        <w:numPr>
          <w:ilvl w:val="0"/>
          <w:numId w:val="15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>突发大小，即可以单次响起的门铃数量必须始终比队列深度少</w:t>
      </w:r>
      <w:r>
        <w:rPr>
          <w:lang w:val="zh-Hans" w:eastAsia="zh-CN"/>
        </w:rPr>
        <w:t xml:space="preserve"> 1</w:t>
      </w:r>
      <w:r>
        <w:rPr>
          <w:lang w:val="zh-Hans" w:eastAsia="zh-CN"/>
        </w:rPr>
        <w:t>。</w:t>
      </w:r>
    </w:p>
    <w:p w14:paraId="47E1AE08" w14:textId="77777777" w:rsidR="00E44813" w:rsidRDefault="00E44813" w:rsidP="00153B57">
      <w:pPr>
        <w:pStyle w:val="af"/>
        <w:numPr>
          <w:ilvl w:val="0"/>
          <w:numId w:val="15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>每个测试的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数必须大于队列深度，并且必须是突发大小的倍数。</w:t>
      </w:r>
    </w:p>
    <w:p w14:paraId="37DE3EC6" w14:textId="3F629EF3" w:rsidR="00E44813" w:rsidRDefault="00E44813" w:rsidP="00153B57">
      <w:pPr>
        <w:pStyle w:val="af"/>
        <w:numPr>
          <w:ilvl w:val="0"/>
          <w:numId w:val="15"/>
        </w:numPr>
        <w:spacing w:after="160" w:line="259" w:lineRule="auto"/>
      </w:pPr>
      <w:proofErr w:type="spellStart"/>
      <w:r>
        <w:rPr>
          <w:lang w:val="zh-Hans"/>
        </w:rPr>
        <w:t>未包含数据完整性检查</w:t>
      </w:r>
      <w:proofErr w:type="spellEnd"/>
    </w:p>
    <w:p w14:paraId="641B11E9" w14:textId="77777777" w:rsidR="00E44813" w:rsidRDefault="00E44813" w:rsidP="00891FDB">
      <w:pPr>
        <w:pStyle w:val="2"/>
        <w:rPr>
          <w:rStyle w:val="10"/>
          <w:b/>
          <w:bCs/>
        </w:rPr>
      </w:pPr>
      <w:bookmarkStart w:id="80" w:name="_Toc32581114"/>
      <w:bookmarkStart w:id="81" w:name="_Toc59101504"/>
      <w:r>
        <w:rPr>
          <w:rStyle w:val="10"/>
          <w:b/>
          <w:lang w:val="zh-Hans"/>
        </w:rPr>
        <w:t>操作模式</w:t>
      </w:r>
      <w:bookmarkEnd w:id="80"/>
      <w:bookmarkEnd w:id="81"/>
    </w:p>
    <w:p w14:paraId="7D8B0BA1" w14:textId="77777777" w:rsidR="00E44813" w:rsidRDefault="00E44813" w:rsidP="00E44813"/>
    <w:p w14:paraId="5A4A2695" w14:textId="77777777" w:rsidR="00E44813" w:rsidRDefault="00E44813" w:rsidP="00E44813">
      <w:pPr>
        <w:ind w:left="720"/>
        <w:rPr>
          <w:lang w:eastAsia="zh-CN"/>
        </w:rPr>
      </w:pPr>
      <w:r>
        <w:rPr>
          <w:lang w:val="zh-Hans" w:eastAsia="zh-CN"/>
        </w:rPr>
        <w:t>以下是每次迭代可以配置的参数。这适用于突发和内联模式。</w:t>
      </w:r>
    </w:p>
    <w:p w14:paraId="69B70F26" w14:textId="77777777" w:rsidR="00E44813" w:rsidRDefault="00E44813" w:rsidP="00153B57">
      <w:pPr>
        <w:pStyle w:val="af"/>
        <w:numPr>
          <w:ilvl w:val="0"/>
          <w:numId w:val="16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 xml:space="preserve">WQE </w:t>
      </w:r>
      <w:r>
        <w:rPr>
          <w:lang w:val="zh-Hans" w:eastAsia="zh-CN"/>
        </w:rPr>
        <w:t>的操作码：一次迭代中只有一个操作。</w:t>
      </w:r>
    </w:p>
    <w:p w14:paraId="2ECD09A9" w14:textId="77777777" w:rsidR="00E44813" w:rsidRDefault="00E44813" w:rsidP="00153B57">
      <w:pPr>
        <w:pStyle w:val="af"/>
        <w:numPr>
          <w:ilvl w:val="0"/>
          <w:numId w:val="16"/>
        </w:numPr>
        <w:spacing w:after="160" w:line="259" w:lineRule="auto"/>
      </w:pPr>
      <w:proofErr w:type="spellStart"/>
      <w:r>
        <w:rPr>
          <w:lang w:val="zh-Hans"/>
        </w:rPr>
        <w:t>启用的</w:t>
      </w:r>
      <w:proofErr w:type="spellEnd"/>
      <w:r>
        <w:rPr>
          <w:lang w:val="zh-Hans"/>
        </w:rPr>
        <w:t xml:space="preserve"> QP </w:t>
      </w:r>
      <w:proofErr w:type="spellStart"/>
      <w:r>
        <w:rPr>
          <w:lang w:val="zh-Hans"/>
        </w:rPr>
        <w:t>数量</w:t>
      </w:r>
      <w:proofErr w:type="spellEnd"/>
    </w:p>
    <w:p w14:paraId="0AF85E9B" w14:textId="77777777" w:rsidR="00E44813" w:rsidRDefault="00E44813" w:rsidP="00153B57">
      <w:pPr>
        <w:pStyle w:val="af"/>
        <w:numPr>
          <w:ilvl w:val="0"/>
          <w:numId w:val="16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 xml:space="preserve">SQ </w:t>
      </w:r>
      <w:r>
        <w:rPr>
          <w:lang w:val="zh-Hans" w:eastAsia="zh-CN"/>
        </w:rPr>
        <w:t>深度：发送队列的最大深度。</w:t>
      </w:r>
    </w:p>
    <w:p w14:paraId="75521B59" w14:textId="77777777" w:rsidR="00E44813" w:rsidRDefault="00E44813" w:rsidP="00153B57">
      <w:pPr>
        <w:pStyle w:val="af"/>
        <w:numPr>
          <w:ilvl w:val="0"/>
          <w:numId w:val="16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 xml:space="preserve">WQE </w:t>
      </w:r>
      <w:r>
        <w:rPr>
          <w:lang w:val="zh-Hans" w:eastAsia="zh-CN"/>
        </w:rPr>
        <w:t>总数：此迭代中每个队列的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数。</w:t>
      </w:r>
    </w:p>
    <w:p w14:paraId="69F02AA1" w14:textId="77777777" w:rsidR="00E44813" w:rsidRDefault="00E44813" w:rsidP="00153B57">
      <w:pPr>
        <w:pStyle w:val="af"/>
        <w:numPr>
          <w:ilvl w:val="0"/>
          <w:numId w:val="16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>数据传输大小：每个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的有效负载大小，所有</w:t>
      </w:r>
      <w:r>
        <w:rPr>
          <w:lang w:val="zh-Hans" w:eastAsia="zh-CN"/>
        </w:rPr>
        <w:t xml:space="preserve"> QP </w:t>
      </w:r>
      <w:r>
        <w:rPr>
          <w:lang w:val="zh-Hans" w:eastAsia="zh-CN"/>
        </w:rPr>
        <w:t>的负载大小恒定。</w:t>
      </w:r>
    </w:p>
    <w:p w14:paraId="3DA041B9" w14:textId="77777777" w:rsidR="00E44813" w:rsidRDefault="00E44813" w:rsidP="00153B57">
      <w:pPr>
        <w:pStyle w:val="af"/>
        <w:numPr>
          <w:ilvl w:val="0"/>
          <w:numId w:val="16"/>
        </w:numPr>
        <w:spacing w:after="160" w:line="259" w:lineRule="auto"/>
        <w:rPr>
          <w:lang w:eastAsia="zh-CN"/>
        </w:rPr>
      </w:pPr>
      <w:r>
        <w:rPr>
          <w:lang w:val="zh-Hans" w:eastAsia="zh-CN"/>
        </w:rPr>
        <w:t>门铃突发尺寸：门铃同时响起的数量。</w:t>
      </w:r>
      <w:r>
        <w:rPr>
          <w:lang w:val="zh-Hans" w:eastAsia="zh-CN"/>
        </w:rPr>
        <w:t xml:space="preserve"> </w:t>
      </w:r>
    </w:p>
    <w:p w14:paraId="48062AE0" w14:textId="77777777" w:rsidR="00E44813" w:rsidRDefault="00E44813" w:rsidP="00153B57">
      <w:pPr>
        <w:pStyle w:val="af"/>
        <w:numPr>
          <w:ilvl w:val="0"/>
          <w:numId w:val="16"/>
        </w:numPr>
        <w:spacing w:after="160" w:line="259" w:lineRule="auto"/>
      </w:pPr>
      <w:proofErr w:type="spellStart"/>
      <w:r>
        <w:rPr>
          <w:lang w:val="zh-Hans"/>
        </w:rPr>
        <w:t>有效负载中的数据模式</w:t>
      </w:r>
      <w:proofErr w:type="spellEnd"/>
    </w:p>
    <w:p w14:paraId="2FA7B6F5" w14:textId="77777777" w:rsidR="00E44813" w:rsidRDefault="00E44813" w:rsidP="00891FDB">
      <w:pPr>
        <w:pStyle w:val="3"/>
      </w:pPr>
      <w:bookmarkStart w:id="82" w:name="_Toc32581115"/>
      <w:bookmarkStart w:id="83" w:name="_Toc59101505"/>
      <w:r>
        <w:rPr>
          <w:lang w:val="zh-Hans"/>
        </w:rPr>
        <w:t>突发模式</w:t>
      </w:r>
      <w:bookmarkEnd w:id="82"/>
      <w:bookmarkEnd w:id="83"/>
    </w:p>
    <w:p w14:paraId="502297D7" w14:textId="43C20E75" w:rsidR="00E44813" w:rsidRPr="00815817" w:rsidRDefault="00B110E7" w:rsidP="00E44813">
      <w:pPr>
        <w:ind w:left="720"/>
      </w:pPr>
      <w:r>
        <w:rPr>
          <w:lang w:val="zh-Hans" w:eastAsia="zh-CN"/>
        </w:rPr>
        <w:t>突发模式允许用户独立测试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的性能。也就是说，</w:t>
      </w:r>
      <w:r>
        <w:rPr>
          <w:lang w:val="zh-Hans" w:eastAsia="zh-CN"/>
        </w:rPr>
        <w:t>WQE</w:t>
      </w:r>
      <w:r>
        <w:rPr>
          <w:lang w:val="zh-Hans" w:eastAsia="zh-CN"/>
        </w:rPr>
        <w:t>和相关数据由应用程序预先填充。应用程序仅不断响起</w:t>
      </w:r>
      <w:r>
        <w:rPr>
          <w:lang w:val="zh-Hans" w:eastAsia="zh-CN"/>
        </w:rPr>
        <w:t>SQ PI</w:t>
      </w:r>
      <w:r>
        <w:rPr>
          <w:lang w:val="zh-Hans" w:eastAsia="zh-CN"/>
        </w:rPr>
        <w:t>门铃。在这种模式下，应用程序创建和写入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和数据的干预不会出现在图片中，</w:t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正在运行，就好像总是有可用的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一样。突发模式通过配置</w:t>
      </w:r>
      <w:r>
        <w:rPr>
          <w:lang w:val="zh-Hans" w:eastAsia="zh-CN"/>
        </w:rPr>
        <w:t>“0”</w:t>
      </w:r>
      <w:r>
        <w:rPr>
          <w:lang w:val="zh-Hans" w:eastAsia="zh-CN"/>
        </w:rPr>
        <w:t>到</w:t>
      </w:r>
      <w:r>
        <w:rPr>
          <w:lang w:val="zh-Hans" w:eastAsia="zh-CN"/>
        </w:rPr>
        <w:t xml:space="preserve"> </w:t>
      </w:r>
      <w:r w:rsidR="00E44813" w:rsidRPr="00631D28">
        <w:rPr>
          <w:b/>
          <w:lang w:val="zh-Hans" w:eastAsia="zh-CN"/>
        </w:rPr>
        <w:t>HW_HS_CONF[1]</w:t>
      </w:r>
      <w:r w:rsidR="00E44813">
        <w:rPr>
          <w:lang w:val="zh-Hans" w:eastAsia="zh-CN"/>
        </w:rPr>
        <w:t xml:space="preserve"> </w:t>
      </w:r>
      <w:r w:rsidR="00E44813">
        <w:rPr>
          <w:lang w:val="zh-Hans" w:eastAsia="zh-CN"/>
        </w:rPr>
        <w:t>寄存器来启用。对于性能测量，可以通过参考设计寄存器改变迭代的各种参数。</w:t>
      </w:r>
      <w:proofErr w:type="spellStart"/>
      <w:r w:rsidR="00E44813">
        <w:rPr>
          <w:lang w:val="zh-Hans"/>
        </w:rPr>
        <w:t>完整的寄存器描述在寄存器描述部分提供</w:t>
      </w:r>
      <w:proofErr w:type="spellEnd"/>
    </w:p>
    <w:p w14:paraId="5A27EDD8" w14:textId="77777777" w:rsidR="00E44813" w:rsidRDefault="00E44813" w:rsidP="00891FDB">
      <w:pPr>
        <w:pStyle w:val="3"/>
      </w:pPr>
      <w:bookmarkStart w:id="84" w:name="_Toc32581116"/>
      <w:bookmarkStart w:id="85" w:name="_Toc59101506"/>
      <w:r>
        <w:rPr>
          <w:lang w:val="zh-Hans"/>
        </w:rPr>
        <w:t>内联模式</w:t>
      </w:r>
      <w:bookmarkEnd w:id="84"/>
      <w:bookmarkEnd w:id="85"/>
    </w:p>
    <w:p w14:paraId="48DC5009" w14:textId="77777777" w:rsidR="00E44813" w:rsidRPr="005814E7" w:rsidRDefault="00E44813" w:rsidP="00E44813">
      <w:pPr>
        <w:ind w:left="720" w:firstLine="720"/>
      </w:pPr>
      <w:r>
        <w:rPr>
          <w:lang w:val="zh-Hans" w:eastAsia="zh-CN"/>
        </w:rPr>
        <w:t>内联模式尝试模拟实际应用场景。此模式允许用户测试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子系统的性能。这就是应用程序和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协同工作。在此模式下，应用程序对</w:t>
      </w:r>
      <w:r>
        <w:rPr>
          <w:lang w:val="zh-Hans" w:eastAsia="zh-CN"/>
        </w:rPr>
        <w:t>WQE</w:t>
      </w:r>
      <w:r>
        <w:rPr>
          <w:lang w:val="zh-Hans" w:eastAsia="zh-CN"/>
        </w:rPr>
        <w:t>和相关数据进行编程，以进行一定数量的操作，并按响相应值的</w:t>
      </w:r>
      <w:r>
        <w:rPr>
          <w:lang w:val="zh-Hans" w:eastAsia="zh-CN"/>
        </w:rPr>
        <w:t>SQ PI</w:t>
      </w:r>
      <w:r>
        <w:rPr>
          <w:lang w:val="zh-Hans" w:eastAsia="zh-CN"/>
        </w:rPr>
        <w:t>门铃。在这种模式下，应用程序和</w:t>
      </w:r>
      <w:r>
        <w:rPr>
          <w:lang w:val="zh-Hans" w:eastAsia="zh-CN"/>
        </w:rPr>
        <w:t xml:space="preserve"> ERNIC IP </w:t>
      </w:r>
      <w:r>
        <w:rPr>
          <w:lang w:val="zh-Hans" w:eastAsia="zh-CN"/>
        </w:rPr>
        <w:t>同时访问</w:t>
      </w:r>
      <w:r>
        <w:rPr>
          <w:lang w:val="zh-Hans" w:eastAsia="zh-CN"/>
        </w:rPr>
        <w:t xml:space="preserve"> WQE </w:t>
      </w:r>
      <w:r>
        <w:rPr>
          <w:lang w:val="zh-Hans" w:eastAsia="zh-CN"/>
        </w:rPr>
        <w:t>和数据存储器。那里通过评估系统的实际性能参数。此模式可用于评估内存性能及其要求。内联模式通过编程</w:t>
      </w:r>
      <w:r>
        <w:rPr>
          <w:lang w:val="zh-Hans" w:eastAsia="zh-CN"/>
        </w:rPr>
        <w:t>“1”</w:t>
      </w:r>
      <w:r>
        <w:rPr>
          <w:lang w:val="zh-Hans" w:eastAsia="zh-CN"/>
        </w:rPr>
        <w:t>到</w:t>
      </w:r>
      <w:r>
        <w:rPr>
          <w:lang w:val="zh-Hans" w:eastAsia="zh-CN"/>
        </w:rPr>
        <w:t xml:space="preserve"> </w:t>
      </w:r>
      <w:r w:rsidRPr="00CD3021">
        <w:rPr>
          <w:b/>
          <w:lang w:val="zh-Hans" w:eastAsia="zh-CN"/>
        </w:rPr>
        <w:t>HW_HS_CONF[1]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寄存器来启用。对于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性能测量，可以通过参考设计寄存器改变迭代的各种参数。</w:t>
      </w:r>
      <w:proofErr w:type="spellStart"/>
      <w:r>
        <w:rPr>
          <w:lang w:val="zh-Hans"/>
        </w:rPr>
        <w:t>完整的寄存器描述在寄存器描述部分提供</w:t>
      </w:r>
      <w:proofErr w:type="spellEnd"/>
      <w:r>
        <w:rPr>
          <w:lang w:val="zh-Hans"/>
        </w:rPr>
        <w:t>。</w:t>
      </w:r>
    </w:p>
    <w:p w14:paraId="46F73792" w14:textId="77777777" w:rsidR="00E44813" w:rsidRPr="00815817" w:rsidRDefault="00E44813" w:rsidP="00E44813">
      <w:pPr>
        <w:ind w:left="720"/>
      </w:pPr>
    </w:p>
    <w:p w14:paraId="151BAEC3" w14:textId="77777777" w:rsidR="00E44813" w:rsidRDefault="00E44813" w:rsidP="00891FDB">
      <w:pPr>
        <w:pStyle w:val="2"/>
        <w:rPr>
          <w:rStyle w:val="10"/>
          <w:b/>
          <w:bCs/>
        </w:rPr>
      </w:pPr>
      <w:bookmarkStart w:id="86" w:name="_Toc32581117"/>
      <w:bookmarkStart w:id="87" w:name="_Toc59101507"/>
      <w:r>
        <w:rPr>
          <w:rStyle w:val="10"/>
          <w:b/>
          <w:lang w:val="zh-Hans"/>
        </w:rPr>
        <w:t>寄存器规格</w:t>
      </w:r>
      <w:bookmarkEnd w:id="86"/>
      <w:bookmarkEnd w:id="87"/>
    </w:p>
    <w:p w14:paraId="620C36B2" w14:textId="77777777" w:rsidR="00E44813" w:rsidRPr="00A434D4" w:rsidRDefault="00E44813" w:rsidP="00E44813"/>
    <w:tbl>
      <w:tblPr>
        <w:tblW w:w="7800" w:type="dxa"/>
        <w:tblInd w:w="830" w:type="dxa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1560"/>
        <w:gridCol w:w="3120"/>
      </w:tblGrid>
      <w:tr w:rsidR="00E44813" w14:paraId="238FBE32" w14:textId="77777777" w:rsidTr="00A849DC">
        <w:trPr>
          <w:trHeight w:hRule="exact" w:val="349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099B2BED" w14:textId="77777777" w:rsidR="00E44813" w:rsidRDefault="00E44813" w:rsidP="00A849DC">
            <w:pPr>
              <w:pStyle w:val="TableParagraph"/>
              <w:spacing w:before="38" w:line="240" w:lineRule="auto"/>
              <w:ind w:left="932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lastRenderedPageBreak/>
              <w:t>寄存器名称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20F0CDBC" w14:textId="77777777" w:rsidR="00E44813" w:rsidRDefault="00E44813" w:rsidP="00A849DC">
            <w:pPr>
              <w:pStyle w:val="TableParagraph"/>
              <w:spacing w:before="38" w:line="240" w:lineRule="auto"/>
              <w:ind w:left="42" w:right="42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偏移量（十六进制）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51116655" w14:textId="77777777" w:rsidR="00E44813" w:rsidRDefault="00E44813" w:rsidP="00A849DC">
            <w:pPr>
              <w:pStyle w:val="TableParagraph"/>
              <w:spacing w:before="38" w:line="240" w:lineRule="auto"/>
              <w:ind w:left="960" w:right="9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747DDA5F" w14:textId="77777777" w:rsidTr="00A849DC">
        <w:trPr>
          <w:trHeight w:hRule="exact" w:val="314"/>
        </w:trPr>
        <w:tc>
          <w:tcPr>
            <w:tcW w:w="3120" w:type="dxa"/>
            <w:tcBorders>
              <w:top w:val="single" w:sz="16" w:space="0" w:color="B20738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04C8B" w14:textId="77777777" w:rsidR="00E44813" w:rsidRPr="00A77A63" w:rsidRDefault="00000000" w:rsidP="00A849DC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HW_HS_CONF_Register" w:history="1">
              <w:r w:rsidR="00E44813" w:rsidRPr="00A77A63">
                <w:rPr>
                  <w:rStyle w:val="a9"/>
                  <w:w w:val="95"/>
                  <w:sz w:val="16"/>
                  <w:lang w:val="zh-Hans"/>
                </w:rPr>
                <w:t>HW_HS_CONF</w:t>
              </w:r>
            </w:hyperlink>
          </w:p>
        </w:tc>
        <w:tc>
          <w:tcPr>
            <w:tcW w:w="1560" w:type="dxa"/>
            <w:tcBorders>
              <w:top w:val="single" w:sz="16" w:space="0" w:color="B20738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55C2B" w14:textId="77777777" w:rsidR="00E44813" w:rsidRDefault="00E44813" w:rsidP="00A849DC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0x00000000</w:t>
            </w:r>
          </w:p>
        </w:tc>
        <w:tc>
          <w:tcPr>
            <w:tcW w:w="3120" w:type="dxa"/>
            <w:tcBorders>
              <w:top w:val="single" w:sz="16" w:space="0" w:color="B20738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DB823" w14:textId="77777777" w:rsidR="00E44813" w:rsidRDefault="00E44813" w:rsidP="00A849DC">
            <w:pPr>
              <w:pStyle w:val="TableParagraph"/>
              <w:rPr>
                <w:sz w:val="16"/>
              </w:rPr>
            </w:pPr>
            <w:r>
              <w:rPr>
                <w:sz w:val="16"/>
                <w:lang w:val="zh-Hans"/>
              </w:rPr>
              <w:t>硬件 握手 配置寄存器</w:t>
            </w:r>
          </w:p>
        </w:tc>
      </w:tr>
      <w:tr w:rsidR="00E44813" w14:paraId="4242A330" w14:textId="77777777" w:rsidTr="00A849DC">
        <w:trPr>
          <w:trHeight w:hRule="exact" w:val="304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F6F8A" w14:textId="77777777" w:rsidR="00E44813" w:rsidRPr="00A77A63" w:rsidRDefault="00000000" w:rsidP="00A849DC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TEST_DONE_Register" w:history="1">
              <w:r w:rsidR="00E44813" w:rsidRPr="00A77A63">
                <w:rPr>
                  <w:rStyle w:val="a9"/>
                  <w:w w:val="95"/>
                  <w:sz w:val="16"/>
                  <w:lang w:val="zh-Hans"/>
                </w:rPr>
                <w:t>TEST_DONE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6D2E2" w14:textId="77777777" w:rsidR="00E44813" w:rsidRDefault="00E44813" w:rsidP="00A849DC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0x00000004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4E219" w14:textId="77777777" w:rsidR="00E44813" w:rsidRDefault="00E44813" w:rsidP="00A849DC">
            <w:pPr>
              <w:pStyle w:val="TableParagraph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测试完成状态寄存器</w:t>
            </w:r>
          </w:p>
        </w:tc>
      </w:tr>
      <w:tr w:rsidR="00E44813" w14:paraId="1254A9E2" w14:textId="77777777" w:rsidTr="00A849DC">
        <w:trPr>
          <w:trHeight w:hRule="exact" w:val="304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B3491" w14:textId="77777777" w:rsidR="00E44813" w:rsidRPr="00A77A63" w:rsidRDefault="00000000" w:rsidP="00A849DC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DATA_TRANSFER_SIZE_Register" w:history="1">
              <w:r w:rsidR="00E44813" w:rsidRPr="00A77A63">
                <w:rPr>
                  <w:rStyle w:val="a9"/>
                  <w:w w:val="95"/>
                  <w:sz w:val="16"/>
                  <w:lang w:val="zh-Hans"/>
                </w:rPr>
                <w:t>DATA_TRANSFER_SIZE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6722" w14:textId="77777777" w:rsidR="00E44813" w:rsidRDefault="00E44813" w:rsidP="00A849DC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0x00000008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D4FA2" w14:textId="77777777" w:rsidR="00E44813" w:rsidRDefault="00E44813" w:rsidP="00A849DC">
            <w:pPr>
              <w:pStyle w:val="TableParagraph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数据传输大小配置寄存器</w:t>
            </w:r>
          </w:p>
        </w:tc>
      </w:tr>
      <w:tr w:rsidR="00E44813" w14:paraId="2CCBE94E" w14:textId="77777777" w:rsidTr="00A849DC">
        <w:trPr>
          <w:trHeight w:hRule="exact" w:val="304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060723" w14:textId="77777777" w:rsidR="00E44813" w:rsidRPr="00A77A63" w:rsidRDefault="00000000" w:rsidP="00A849DC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QUEUE_DEPTH_Register" w:history="1">
              <w:r w:rsidR="00E44813" w:rsidRPr="00A77A63">
                <w:rPr>
                  <w:rStyle w:val="a9"/>
                  <w:w w:val="95"/>
                  <w:sz w:val="16"/>
                  <w:lang w:val="zh-Hans"/>
                </w:rPr>
                <w:t>QUEUE_DEPTH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CA0DB" w14:textId="77777777" w:rsidR="00E44813" w:rsidRDefault="00E44813" w:rsidP="00A849DC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0x0000000C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3D4EB" w14:textId="77777777" w:rsidR="00E44813" w:rsidRDefault="00E44813" w:rsidP="00A849DC">
            <w:pPr>
              <w:pStyle w:val="TableParagraph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队列大小配置寄存器</w:t>
            </w:r>
          </w:p>
        </w:tc>
      </w:tr>
      <w:tr w:rsidR="00E44813" w14:paraId="750D5B8D" w14:textId="77777777" w:rsidTr="00A849DC">
        <w:trPr>
          <w:trHeight w:hRule="exact" w:val="304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21613" w14:textId="77777777" w:rsidR="00E44813" w:rsidRPr="00A77A63" w:rsidRDefault="00000000" w:rsidP="00A849DC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NUM_WQE_Register" w:history="1">
              <w:r w:rsidR="00E44813" w:rsidRPr="00A77A63">
                <w:rPr>
                  <w:rStyle w:val="a9"/>
                  <w:w w:val="95"/>
                  <w:sz w:val="16"/>
                  <w:lang w:val="zh-Hans"/>
                </w:rPr>
                <w:t>NUM_WQE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5AE59" w14:textId="77777777" w:rsidR="00E44813" w:rsidRDefault="00E44813" w:rsidP="00A849DC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0x00000010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E3ED6" w14:textId="77777777" w:rsidR="00E44813" w:rsidRDefault="00E44813" w:rsidP="00A849DC">
            <w:pPr>
              <w:pStyle w:val="TableParagraph"/>
              <w:rPr>
                <w:sz w:val="16"/>
              </w:rPr>
            </w:pPr>
            <w:r>
              <w:rPr>
                <w:w w:val="110"/>
                <w:sz w:val="16"/>
                <w:lang w:val="zh-Hans"/>
              </w:rPr>
              <w:t>WQE 的配置数量</w:t>
            </w:r>
          </w:p>
        </w:tc>
      </w:tr>
      <w:tr w:rsidR="00E44813" w14:paraId="7169A5DB" w14:textId="77777777" w:rsidTr="00A849DC">
        <w:trPr>
          <w:trHeight w:hRule="exact" w:val="304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E18D3" w14:textId="77777777" w:rsidR="00E44813" w:rsidRPr="00A77A63" w:rsidRDefault="00000000" w:rsidP="00A849DC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WQE_OPCODE_Register" w:history="1">
              <w:r w:rsidR="00E44813" w:rsidRPr="00A77A63">
                <w:rPr>
                  <w:rStyle w:val="a9"/>
                  <w:w w:val="95"/>
                  <w:sz w:val="16"/>
                  <w:lang w:val="zh-Hans"/>
                </w:rPr>
                <w:t>WQE_OPCODE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B2002" w14:textId="77777777" w:rsidR="00E44813" w:rsidRDefault="00E44813" w:rsidP="00A849DC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0x00000014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7BFE5" w14:textId="77777777" w:rsidR="00E44813" w:rsidRDefault="00E44813" w:rsidP="00A849DC">
            <w:pPr>
              <w:pStyle w:val="TableParagraph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WQE 操作码配置</w:t>
            </w:r>
          </w:p>
        </w:tc>
      </w:tr>
      <w:tr w:rsidR="00E44813" w14:paraId="62079C9B" w14:textId="77777777" w:rsidTr="00A849DC">
        <w:trPr>
          <w:trHeight w:hRule="exact" w:val="551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CB186" w14:textId="77777777" w:rsidR="00E44813" w:rsidRPr="00A77A63" w:rsidRDefault="00000000" w:rsidP="00A849DC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DATA_PATTERN_Register" w:history="1">
              <w:r w:rsidR="00E44813" w:rsidRPr="00A77A63">
                <w:rPr>
                  <w:rStyle w:val="a9"/>
                  <w:w w:val="95"/>
                  <w:sz w:val="16"/>
                  <w:lang w:val="zh-Hans"/>
                </w:rPr>
                <w:t>DATA_PATTERN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36254" w14:textId="2A2F62EC" w:rsidR="00E44813" w:rsidRDefault="00E44813" w:rsidP="00A849DC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0x00010000 + 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02C12" w14:textId="77777777" w:rsidR="00E44813" w:rsidRDefault="00E44813" w:rsidP="00A849DC">
            <w:pPr>
              <w:pStyle w:val="TableParagraph"/>
              <w:rPr>
                <w:sz w:val="16"/>
              </w:rPr>
            </w:pPr>
            <w:r>
              <w:rPr>
                <w:w w:val="110"/>
                <w:sz w:val="16"/>
                <w:lang w:val="zh-Hans"/>
              </w:rPr>
              <w:t>QP n 32 位数据模式寄存器</w:t>
            </w:r>
          </w:p>
        </w:tc>
      </w:tr>
      <w:tr w:rsidR="00E44813" w14:paraId="5BE5DB10" w14:textId="77777777" w:rsidTr="00A849DC">
        <w:trPr>
          <w:trHeight w:hRule="exact" w:val="542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0FE011" w14:textId="24772BEE" w:rsidR="00E44813" w:rsidRPr="00A77A63" w:rsidRDefault="00000000" w:rsidP="00A849DC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DATA_BUF_BA_LSB_Register" w:history="1">
              <w:r w:rsidR="00E44813" w:rsidRPr="00333161">
                <w:rPr>
                  <w:rStyle w:val="a9"/>
                  <w:w w:val="95"/>
                  <w:sz w:val="16"/>
                  <w:lang w:val="zh-Hans"/>
                </w:rPr>
                <w:t>DATA_BUF_BA_LSB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13CC62" w14:textId="77777777" w:rsidR="00E44813" w:rsidRDefault="00E44813" w:rsidP="00A849DC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 xml:space="preserve">0x00010004 + </w:t>
            </w:r>
          </w:p>
          <w:p w14:paraId="7F94AE21" w14:textId="5C562676" w:rsidR="00E44813" w:rsidRDefault="00E44813" w:rsidP="00A849DC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922BA" w14:textId="25D9D5F7" w:rsidR="00E44813" w:rsidRDefault="00E44813" w:rsidP="00A849DC">
            <w:pPr>
              <w:pStyle w:val="TableParagraph"/>
              <w:rPr>
                <w:sz w:val="16"/>
                <w:lang w:eastAsia="zh-CN"/>
              </w:rPr>
            </w:pPr>
            <w:r>
              <w:rPr>
                <w:w w:val="110"/>
                <w:sz w:val="16"/>
                <w:lang w:val="zh-Hans" w:eastAsia="zh-CN"/>
              </w:rPr>
              <w:t>QP n 数据缓冲区基址</w:t>
            </w:r>
            <w:r w:rsidR="00CE5559">
              <w:rPr>
                <w:w w:val="110"/>
                <w:sz w:val="16"/>
                <w:lang w:val="zh-Hans" w:eastAsia="zh-CN"/>
              </w:rPr>
              <w:t xml:space="preserve"> LSB</w:t>
            </w:r>
            <w:r w:rsidR="00450E9D">
              <w:rPr>
                <w:w w:val="110"/>
                <w:sz w:val="16"/>
                <w:lang w:val="zh-Hans" w:eastAsia="zh-CN"/>
              </w:rPr>
              <w:t xml:space="preserve"> 32 位</w:t>
            </w:r>
          </w:p>
        </w:tc>
      </w:tr>
      <w:tr w:rsidR="00F527A1" w14:paraId="4CC1616E" w14:textId="77777777" w:rsidTr="00A849DC">
        <w:trPr>
          <w:trHeight w:hRule="exact" w:val="542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98FE6" w14:textId="2856F414" w:rsidR="00F527A1" w:rsidRDefault="00000000" w:rsidP="00F527A1">
            <w:pPr>
              <w:pStyle w:val="TableParagraph"/>
              <w:ind w:left="0"/>
              <w:jc w:val="center"/>
              <w:rPr>
                <w:rStyle w:val="a9"/>
                <w:w w:val="95"/>
                <w:sz w:val="16"/>
              </w:rPr>
            </w:pPr>
            <w:hyperlink w:anchor="_DATA_BUF_BA_MSB_Register" w:history="1">
              <w:r w:rsidR="00F527A1" w:rsidRPr="00333161">
                <w:rPr>
                  <w:rStyle w:val="a9"/>
                  <w:w w:val="95"/>
                  <w:sz w:val="16"/>
                  <w:lang w:val="zh-Hans"/>
                </w:rPr>
                <w:t>DATA_BUF_BA_MSB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8881B" w14:textId="56158E01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0x0001000</w:t>
            </w:r>
            <w:r w:rsidR="00D5199D">
              <w:rPr>
                <w:sz w:val="16"/>
                <w:lang w:val="zh-Hans"/>
              </w:rPr>
              <w:t>8</w:t>
            </w:r>
            <w:r>
              <w:rPr>
                <w:sz w:val="16"/>
                <w:lang w:val="zh-Hans"/>
              </w:rPr>
              <w:t xml:space="preserve"> + </w:t>
            </w:r>
          </w:p>
          <w:p w14:paraId="53324F2F" w14:textId="3D193565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495BD" w14:textId="5AE153BA" w:rsidR="00F527A1" w:rsidRDefault="00F527A1" w:rsidP="00F527A1">
            <w:pPr>
              <w:pStyle w:val="TableParagraph"/>
              <w:rPr>
                <w:w w:val="110"/>
                <w:sz w:val="16"/>
                <w:lang w:eastAsia="zh-CN"/>
              </w:rPr>
            </w:pPr>
            <w:r>
              <w:rPr>
                <w:w w:val="110"/>
                <w:sz w:val="16"/>
                <w:lang w:val="zh-Hans" w:eastAsia="zh-CN"/>
              </w:rPr>
              <w:t>QP n 数据缓冲区基址</w:t>
            </w:r>
            <w:r w:rsidR="00FD2A40">
              <w:rPr>
                <w:w w:val="110"/>
                <w:sz w:val="16"/>
                <w:lang w:val="zh-Hans" w:eastAsia="zh-CN"/>
              </w:rPr>
              <w:t xml:space="preserve"> MSB</w:t>
            </w:r>
            <w:r w:rsidR="00B5603D">
              <w:rPr>
                <w:w w:val="110"/>
                <w:sz w:val="16"/>
                <w:lang w:val="zh-Hans" w:eastAsia="zh-CN"/>
              </w:rPr>
              <w:t xml:space="preserve"> 32 位</w:t>
            </w:r>
            <w:r w:rsidR="00450E9D">
              <w:rPr>
                <w:w w:val="110"/>
                <w:sz w:val="16"/>
                <w:lang w:val="zh-Hans" w:eastAsia="zh-CN"/>
              </w:rPr>
              <w:t>s</w:t>
            </w:r>
          </w:p>
        </w:tc>
      </w:tr>
      <w:tr w:rsidR="00F527A1" w14:paraId="15967F92" w14:textId="77777777" w:rsidTr="00A849DC">
        <w:trPr>
          <w:trHeight w:hRule="exact" w:val="524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1D612" w14:textId="77777777" w:rsidR="00F527A1" w:rsidRPr="00A77A63" w:rsidRDefault="00000000" w:rsidP="00F527A1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RKEY_Register" w:history="1">
              <w:r w:rsidR="00F527A1" w:rsidRPr="00A77A63">
                <w:rPr>
                  <w:rStyle w:val="a9"/>
                  <w:w w:val="95"/>
                  <w:sz w:val="16"/>
                  <w:lang w:val="zh-Hans"/>
                </w:rPr>
                <w:t>瑞基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E4189" w14:textId="7342DA3E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0x0001000</w:t>
            </w:r>
            <w:r w:rsidR="00004E9A">
              <w:rPr>
                <w:sz w:val="16"/>
                <w:lang w:val="zh-Hans"/>
              </w:rPr>
              <w:t>C</w:t>
            </w:r>
            <w:r>
              <w:rPr>
                <w:sz w:val="16"/>
                <w:lang w:val="zh-Hans"/>
              </w:rPr>
              <w:t xml:space="preserve"> +</w:t>
            </w:r>
          </w:p>
          <w:p w14:paraId="1C350C2C" w14:textId="3B1E01E6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20C0F0" w14:textId="77777777" w:rsidR="00F527A1" w:rsidRDefault="00F527A1" w:rsidP="00F527A1">
            <w:pPr>
              <w:pStyle w:val="TableParagraph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QP n 远程密钥寄存器</w:t>
            </w:r>
          </w:p>
        </w:tc>
      </w:tr>
      <w:tr w:rsidR="00F527A1" w14:paraId="60F35727" w14:textId="77777777" w:rsidTr="00A849DC">
        <w:trPr>
          <w:trHeight w:hRule="exact" w:val="551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8C959" w14:textId="77777777" w:rsidR="00F527A1" w:rsidRPr="00A77A63" w:rsidRDefault="00000000" w:rsidP="00F527A1">
            <w:pPr>
              <w:pStyle w:val="TableParagraph"/>
              <w:ind w:left="0"/>
              <w:jc w:val="center"/>
              <w:rPr>
                <w:sz w:val="16"/>
              </w:rPr>
            </w:pPr>
            <w:hyperlink w:anchor="_VA_LSB_Register" w:history="1">
              <w:r w:rsidR="00F527A1" w:rsidRPr="00A77A63">
                <w:rPr>
                  <w:rStyle w:val="a9"/>
                  <w:w w:val="95"/>
                  <w:sz w:val="16"/>
                  <w:lang w:val="zh-Hans"/>
                </w:rPr>
                <w:t>VA_LSB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135D8" w14:textId="0870BC5F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0x000100</w:t>
            </w:r>
            <w:r w:rsidR="00AD5A2E">
              <w:rPr>
                <w:sz w:val="16"/>
                <w:lang w:val="zh-Hans"/>
              </w:rPr>
              <w:t>10</w:t>
            </w:r>
            <w:r>
              <w:rPr>
                <w:sz w:val="16"/>
                <w:lang w:val="zh-Hans"/>
              </w:rPr>
              <w:t xml:space="preserve"> + </w:t>
            </w:r>
          </w:p>
          <w:p w14:paraId="3FBB897E" w14:textId="50989622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68184" w14:textId="77777777" w:rsidR="00F527A1" w:rsidRDefault="00F527A1" w:rsidP="00F527A1">
            <w:pPr>
              <w:pStyle w:val="TableParagraph"/>
              <w:rPr>
                <w:sz w:val="16"/>
              </w:rPr>
            </w:pPr>
            <w:r>
              <w:rPr>
                <w:sz w:val="16"/>
                <w:lang w:val="zh-Hans"/>
              </w:rPr>
              <w:t>QP n 虚拟地址 LSB 32 位</w:t>
            </w:r>
          </w:p>
        </w:tc>
      </w:tr>
      <w:tr w:rsidR="00F527A1" w14:paraId="0D8F296F" w14:textId="77777777" w:rsidTr="00A849DC">
        <w:trPr>
          <w:trHeight w:hRule="exact" w:val="542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367D4" w14:textId="77777777" w:rsidR="00F527A1" w:rsidRPr="00A77A63" w:rsidRDefault="00000000" w:rsidP="00F527A1">
            <w:pPr>
              <w:pStyle w:val="TableParagraph"/>
              <w:ind w:left="0"/>
              <w:jc w:val="center"/>
              <w:rPr>
                <w:color w:val="0000FF"/>
                <w:w w:val="95"/>
                <w:sz w:val="16"/>
              </w:rPr>
            </w:pPr>
            <w:hyperlink w:anchor="_VA_MSB_Register" w:history="1">
              <w:r w:rsidR="00F527A1" w:rsidRPr="00A77A63">
                <w:rPr>
                  <w:rStyle w:val="a9"/>
                  <w:w w:val="95"/>
                  <w:sz w:val="16"/>
                  <w:lang w:val="zh-Hans"/>
                </w:rPr>
                <w:t>VA_MSB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32919" w14:textId="3470B47B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0x0001001</w:t>
            </w:r>
            <w:r w:rsidR="004C78E4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 xml:space="preserve"> + </w:t>
            </w:r>
          </w:p>
          <w:p w14:paraId="2A9C924E" w14:textId="71B5091E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5753B" w14:textId="77777777" w:rsidR="00F527A1" w:rsidRDefault="00F527A1" w:rsidP="00F527A1">
            <w:pPr>
              <w:pStyle w:val="TableParagraph"/>
              <w:rPr>
                <w:w w:val="105"/>
                <w:sz w:val="16"/>
              </w:rPr>
            </w:pPr>
            <w:r>
              <w:rPr>
                <w:sz w:val="16"/>
                <w:lang w:val="zh-Hans"/>
              </w:rPr>
              <w:t>QP n 虚拟地址 MSB 32 位</w:t>
            </w:r>
          </w:p>
        </w:tc>
      </w:tr>
      <w:tr w:rsidR="00F527A1" w14:paraId="264A10DA" w14:textId="77777777" w:rsidTr="00A849DC">
        <w:trPr>
          <w:trHeight w:hRule="exact" w:val="623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5485D" w14:textId="4E41748A" w:rsidR="00F527A1" w:rsidRPr="00A77A63" w:rsidRDefault="00000000" w:rsidP="00F527A1">
            <w:pPr>
              <w:pStyle w:val="TableParagraph"/>
              <w:ind w:left="0"/>
              <w:jc w:val="center"/>
              <w:rPr>
                <w:color w:val="0000FF"/>
                <w:w w:val="95"/>
                <w:sz w:val="16"/>
              </w:rPr>
            </w:pPr>
            <w:hyperlink w:anchor="_PERF_CNT_LSB_Register" w:history="1">
              <w:r w:rsidR="00F527A1" w:rsidRPr="00A77A63">
                <w:rPr>
                  <w:rStyle w:val="a9"/>
                  <w:w w:val="95"/>
                  <w:sz w:val="16"/>
                  <w:lang w:val="zh-Hans"/>
                </w:rPr>
                <w:t>PERF_CNT_LSB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5E4BD" w14:textId="5AF9A243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0x0001001</w:t>
            </w:r>
            <w:r w:rsidR="004A414B">
              <w:rPr>
                <w:sz w:val="16"/>
                <w:lang w:val="zh-Hans"/>
              </w:rPr>
              <w:t>8</w:t>
            </w:r>
            <w:r>
              <w:rPr>
                <w:sz w:val="16"/>
                <w:lang w:val="zh-Hans"/>
              </w:rPr>
              <w:t xml:space="preserve"> +</w:t>
            </w:r>
          </w:p>
          <w:p w14:paraId="2BC4EF0B" w14:textId="2EFACC06" w:rsidR="00F527A1" w:rsidRDefault="00F527A1" w:rsidP="00F527A1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33E4E" w14:textId="77777777" w:rsidR="00F527A1" w:rsidRDefault="00F527A1" w:rsidP="00F527A1">
            <w:pPr>
              <w:pStyle w:val="TableParagraph"/>
              <w:ind w:left="0"/>
              <w:rPr>
                <w:w w:val="105"/>
                <w:sz w:val="16"/>
              </w:rPr>
            </w:pPr>
            <w:r>
              <w:rPr>
                <w:w w:val="105"/>
                <w:sz w:val="16"/>
                <w:lang w:val="zh-Hans"/>
              </w:rPr>
              <w:t xml:space="preserve"> QP n 定时器 LSB 32 位</w:t>
            </w:r>
          </w:p>
        </w:tc>
      </w:tr>
      <w:tr w:rsidR="00655729" w14:paraId="517EC884" w14:textId="77777777" w:rsidTr="00A849DC">
        <w:trPr>
          <w:trHeight w:hRule="exact" w:val="623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0376" w14:textId="6CD8BB01" w:rsidR="00655729" w:rsidRDefault="00000000" w:rsidP="00655729">
            <w:pPr>
              <w:pStyle w:val="TableParagraph"/>
              <w:ind w:left="0"/>
              <w:jc w:val="center"/>
              <w:rPr>
                <w:rStyle w:val="a9"/>
                <w:w w:val="95"/>
                <w:sz w:val="16"/>
              </w:rPr>
            </w:pPr>
            <w:hyperlink w:anchor="_PERF_CNT_MSB_Register" w:history="1">
              <w:r w:rsidR="00655729" w:rsidRPr="00A77A63">
                <w:rPr>
                  <w:rStyle w:val="a9"/>
                  <w:w w:val="95"/>
                  <w:sz w:val="16"/>
                  <w:lang w:val="zh-Hans"/>
                </w:rPr>
                <w:t>PERF_CNT_MSB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2B017" w14:textId="183A7045" w:rsidR="00655729" w:rsidRDefault="00655729" w:rsidP="00655729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</w:t>
            </w:r>
            <w:r w:rsidR="00D33F72">
              <w:rPr>
                <w:sz w:val="16"/>
                <w:lang w:val="zh-Hans"/>
              </w:rPr>
              <w:t>1</w:t>
            </w:r>
            <w:r>
              <w:rPr>
                <w:sz w:val="16"/>
                <w:lang w:val="zh-Hans"/>
              </w:rPr>
              <w:t>00</w:t>
            </w:r>
            <w:r w:rsidR="00D33F72">
              <w:rPr>
                <w:sz w:val="16"/>
                <w:lang w:val="zh-Hans"/>
              </w:rPr>
              <w:t>1C</w:t>
            </w:r>
            <w:r>
              <w:rPr>
                <w:sz w:val="16"/>
                <w:lang w:val="zh-Hans"/>
              </w:rPr>
              <w:t xml:space="preserve"> +</w:t>
            </w:r>
          </w:p>
          <w:p w14:paraId="08FB9EA9" w14:textId="27C3C4BB" w:rsidR="00655729" w:rsidRDefault="00655729" w:rsidP="00655729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2763D" w14:textId="570E0966" w:rsidR="00655729" w:rsidRDefault="00655729" w:rsidP="00655729">
            <w:pPr>
              <w:pStyle w:val="TableParagraph"/>
              <w:ind w:left="0"/>
              <w:rPr>
                <w:w w:val="105"/>
                <w:sz w:val="16"/>
              </w:rPr>
            </w:pPr>
            <w:r>
              <w:rPr>
                <w:w w:val="105"/>
                <w:sz w:val="16"/>
                <w:lang w:val="zh-Hans"/>
              </w:rPr>
              <w:t xml:space="preserve"> QP n 定时器 MSB 32 位</w:t>
            </w:r>
          </w:p>
        </w:tc>
      </w:tr>
      <w:tr w:rsidR="00655729" w14:paraId="2E6ECD1F" w14:textId="77777777" w:rsidTr="00A849DC">
        <w:trPr>
          <w:trHeight w:hRule="exact" w:val="533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53EDC" w14:textId="77777777" w:rsidR="00655729" w:rsidRPr="00A77A63" w:rsidRDefault="00000000" w:rsidP="00655729">
            <w:pPr>
              <w:pStyle w:val="TableParagraph"/>
              <w:ind w:left="0"/>
              <w:jc w:val="center"/>
              <w:rPr>
                <w:color w:val="0000FF"/>
                <w:w w:val="95"/>
                <w:sz w:val="16"/>
              </w:rPr>
            </w:pPr>
            <w:hyperlink w:anchor="_PERF_BW_PER_QP_Register" w:history="1">
              <w:r w:rsidR="00655729" w:rsidRPr="00A77A63">
                <w:rPr>
                  <w:rStyle w:val="a9"/>
                  <w:w w:val="95"/>
                  <w:sz w:val="16"/>
                  <w:lang w:val="zh-Hans"/>
                </w:rPr>
                <w:t>PERF_BW_PER_QP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93238" w14:textId="1BADB579" w:rsidR="00655729" w:rsidRDefault="00655729" w:rsidP="00655729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0x000100</w:t>
            </w:r>
            <w:r w:rsidR="0088275E">
              <w:rPr>
                <w:sz w:val="16"/>
                <w:lang w:val="zh-Hans"/>
              </w:rPr>
              <w:t>20</w:t>
            </w:r>
            <w:r>
              <w:rPr>
                <w:sz w:val="16"/>
                <w:lang w:val="zh-Hans"/>
              </w:rPr>
              <w:t xml:space="preserve"> +</w:t>
            </w:r>
          </w:p>
          <w:p w14:paraId="0108864F" w14:textId="059D8F15" w:rsidR="00655729" w:rsidRDefault="00655729" w:rsidP="00655729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547C3" w14:textId="77777777" w:rsidR="00655729" w:rsidRDefault="00655729" w:rsidP="00655729">
            <w:pPr>
              <w:pStyle w:val="TableParagraph"/>
              <w:rPr>
                <w:w w:val="105"/>
                <w:sz w:val="16"/>
                <w:lang w:eastAsia="zh-CN"/>
              </w:rPr>
            </w:pPr>
            <w:r>
              <w:rPr>
                <w:w w:val="105"/>
                <w:sz w:val="16"/>
                <w:lang w:val="zh-Hans" w:eastAsia="zh-CN"/>
              </w:rPr>
              <w:t>QP n 完成接收计数器</w:t>
            </w:r>
          </w:p>
        </w:tc>
      </w:tr>
      <w:tr w:rsidR="00655729" w14:paraId="032E561E" w14:textId="77777777" w:rsidTr="00A849DC">
        <w:trPr>
          <w:trHeight w:hRule="exact" w:val="551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FF5ED" w14:textId="602B70C5" w:rsidR="00655729" w:rsidRPr="00A77A63" w:rsidRDefault="00000000" w:rsidP="00655729">
            <w:pPr>
              <w:pStyle w:val="TableParagraph"/>
              <w:ind w:left="0"/>
              <w:jc w:val="center"/>
              <w:rPr>
                <w:color w:val="0000FF"/>
                <w:w w:val="95"/>
                <w:sz w:val="16"/>
              </w:rPr>
            </w:pPr>
            <w:hyperlink w:anchor="_WQE_BUF_BA_LSB_Register" w:history="1">
              <w:r w:rsidR="00655729" w:rsidRPr="00F714F3">
                <w:rPr>
                  <w:rStyle w:val="a9"/>
                  <w:w w:val="95"/>
                  <w:sz w:val="16"/>
                  <w:lang w:val="zh-Hans"/>
                </w:rPr>
                <w:t>WQE_BUF_BA_LSB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A72DE" w14:textId="6E622F2F" w:rsidR="00655729" w:rsidRDefault="00655729" w:rsidP="00655729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0x000100</w:t>
            </w:r>
            <w:r w:rsidR="00BE425A">
              <w:rPr>
                <w:sz w:val="16"/>
                <w:lang w:val="zh-Hans"/>
              </w:rPr>
              <w:t>24</w:t>
            </w:r>
            <w:r>
              <w:rPr>
                <w:sz w:val="16"/>
                <w:lang w:val="zh-Hans"/>
              </w:rPr>
              <w:t xml:space="preserve"> +</w:t>
            </w:r>
          </w:p>
          <w:p w14:paraId="49258C89" w14:textId="421F7FE3" w:rsidR="00655729" w:rsidRDefault="00655729" w:rsidP="00655729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D2E19" w14:textId="6581D105" w:rsidR="00655729" w:rsidRDefault="00655729" w:rsidP="00655729">
            <w:pPr>
              <w:pStyle w:val="TableParagraph"/>
              <w:ind w:left="0"/>
              <w:rPr>
                <w:w w:val="105"/>
                <w:sz w:val="16"/>
              </w:rPr>
            </w:pPr>
            <w:r>
              <w:rPr>
                <w:w w:val="105"/>
                <w:sz w:val="16"/>
                <w:lang w:val="zh-Hans"/>
              </w:rPr>
              <w:t xml:space="preserve"> QP n SQ 基于WQE的地址</w:t>
            </w:r>
            <w:r w:rsidR="005C5FAB">
              <w:rPr>
                <w:w w:val="105"/>
                <w:sz w:val="16"/>
                <w:lang w:val="zh-Hans"/>
              </w:rPr>
              <w:t xml:space="preserve"> LSB</w:t>
            </w:r>
            <w:r w:rsidR="008928FD">
              <w:rPr>
                <w:w w:val="110"/>
                <w:sz w:val="16"/>
                <w:lang w:val="zh-Hans"/>
              </w:rPr>
              <w:t xml:space="preserve"> 32位</w:t>
            </w:r>
            <w:r w:rsidR="0078378D">
              <w:rPr>
                <w:w w:val="110"/>
                <w:sz w:val="16"/>
                <w:lang w:val="zh-Hans"/>
              </w:rPr>
              <w:t>s</w:t>
            </w:r>
          </w:p>
        </w:tc>
      </w:tr>
      <w:tr w:rsidR="00DB5D84" w14:paraId="46626917" w14:textId="77777777" w:rsidTr="00A849DC">
        <w:trPr>
          <w:trHeight w:hRule="exact" w:val="632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A78FE" w14:textId="0F0C82B8" w:rsidR="00DB5D84" w:rsidRPr="00A77A63" w:rsidRDefault="00000000" w:rsidP="00DB5D84">
            <w:pPr>
              <w:pStyle w:val="TableParagraph"/>
              <w:ind w:left="0"/>
              <w:jc w:val="center"/>
              <w:rPr>
                <w:color w:val="0000FF"/>
                <w:w w:val="95"/>
                <w:sz w:val="16"/>
              </w:rPr>
            </w:pPr>
            <w:hyperlink w:anchor="_WQE_BUF_BA_MSB_Register" w:history="1">
              <w:r w:rsidR="00DB5D84" w:rsidRPr="00F714F3">
                <w:rPr>
                  <w:rStyle w:val="a9"/>
                  <w:w w:val="95"/>
                  <w:sz w:val="16"/>
                  <w:lang w:val="zh-Hans"/>
                </w:rPr>
                <w:t>WQE_BUF_BA_MSB</w:t>
              </w:r>
            </w:hyperlink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2FFBB" w14:textId="6F651A22" w:rsidR="00DB5D84" w:rsidRDefault="00DB5D84" w:rsidP="00DB5D84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0x000100</w:t>
            </w:r>
            <w:r w:rsidR="00B1442F">
              <w:rPr>
                <w:sz w:val="16"/>
                <w:lang w:val="zh-Hans"/>
              </w:rPr>
              <w:t>2</w:t>
            </w:r>
            <w:r>
              <w:rPr>
                <w:sz w:val="16"/>
                <w:lang w:val="zh-Hans"/>
              </w:rPr>
              <w:t>C +</w:t>
            </w:r>
          </w:p>
          <w:p w14:paraId="6CDF50AD" w14:textId="5DE12FE0" w:rsidR="00DB5D84" w:rsidRDefault="00DB5D84" w:rsidP="00DB5D84">
            <w:pPr>
              <w:pStyle w:val="TableParagraph"/>
              <w:ind w:left="42" w:right="42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（0x</w:t>
            </w:r>
            <w:r w:rsidR="00BB2895">
              <w:rPr>
                <w:sz w:val="16"/>
                <w:lang w:val="zh-Hans"/>
              </w:rPr>
              <w:t>4</w:t>
            </w:r>
            <w:r>
              <w:rPr>
                <w:sz w:val="16"/>
                <w:lang w:val="zh-Hans"/>
              </w:rPr>
              <w:t>0 * （n-2））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6ED17" w14:textId="67BA3A6C" w:rsidR="00DB5D84" w:rsidRDefault="00DB5D84" w:rsidP="00DB5D84">
            <w:pPr>
              <w:pStyle w:val="TableParagraph"/>
              <w:ind w:left="0"/>
              <w:rPr>
                <w:w w:val="105"/>
                <w:sz w:val="16"/>
              </w:rPr>
            </w:pPr>
            <w:r>
              <w:rPr>
                <w:w w:val="105"/>
                <w:sz w:val="16"/>
                <w:lang w:val="zh-Hans"/>
              </w:rPr>
              <w:t xml:space="preserve"> QP n SQ 基于 WQE 的地址</w:t>
            </w:r>
            <w:r w:rsidR="00D13A86">
              <w:rPr>
                <w:w w:val="110"/>
                <w:sz w:val="16"/>
                <w:lang w:val="zh-Hans"/>
              </w:rPr>
              <w:t xml:space="preserve"> MSB </w:t>
            </w:r>
            <w:r w:rsidR="0078378D">
              <w:rPr>
                <w:w w:val="110"/>
                <w:sz w:val="16"/>
                <w:lang w:val="zh-Hans"/>
              </w:rPr>
              <w:t>32 位</w:t>
            </w:r>
            <w:r w:rsidR="00ED594B">
              <w:rPr>
                <w:w w:val="110"/>
                <w:sz w:val="16"/>
                <w:lang w:val="zh-Hans"/>
              </w:rPr>
              <w:t>s</w:t>
            </w:r>
          </w:p>
        </w:tc>
      </w:tr>
    </w:tbl>
    <w:p w14:paraId="48667A1C" w14:textId="77777777" w:rsidR="00E44813" w:rsidRDefault="00E44813" w:rsidP="00E44813">
      <w:pPr>
        <w:ind w:left="720"/>
      </w:pPr>
    </w:p>
    <w:p w14:paraId="1E676D73" w14:textId="77777777" w:rsidR="00E44813" w:rsidRDefault="00E44813" w:rsidP="00E44813">
      <w:pPr>
        <w:ind w:firstLine="720"/>
        <w:rPr>
          <w:lang w:eastAsia="zh-CN"/>
        </w:rPr>
      </w:pPr>
      <w:r>
        <w:rPr>
          <w:lang w:val="zh-Hans" w:eastAsia="zh-CN"/>
        </w:rPr>
        <w:t>注意：</w:t>
      </w:r>
      <w:r>
        <w:rPr>
          <w:lang w:val="zh-Hans" w:eastAsia="zh-CN"/>
        </w:rPr>
        <w:t xml:space="preserve">n </w:t>
      </w:r>
      <w:r>
        <w:rPr>
          <w:lang w:val="zh-Hans"/>
        </w:rPr>
        <w:sym w:font="Wingdings" w:char="F0E0"/>
      </w:r>
      <w:r>
        <w:rPr>
          <w:lang w:val="zh-Hans" w:eastAsia="zh-CN"/>
        </w:rPr>
        <w:t xml:space="preserve"> 2 </w:t>
      </w:r>
      <w:r>
        <w:rPr>
          <w:lang w:val="zh-Hans" w:eastAsia="zh-CN"/>
        </w:rPr>
        <w:t>到</w:t>
      </w:r>
      <w:r>
        <w:rPr>
          <w:lang w:val="zh-Hans" w:eastAsia="zh-CN"/>
        </w:rPr>
        <w:t xml:space="preserve"> 255</w:t>
      </w:r>
      <w:r>
        <w:rPr>
          <w:lang w:val="zh-Hans" w:eastAsia="zh-CN"/>
        </w:rPr>
        <w:t>（仅限数据</w:t>
      </w:r>
      <w:r>
        <w:rPr>
          <w:lang w:val="zh-Hans" w:eastAsia="zh-CN"/>
        </w:rPr>
        <w:t xml:space="preserve"> QP</w:t>
      </w:r>
      <w:r>
        <w:rPr>
          <w:lang w:val="zh-Hans" w:eastAsia="zh-CN"/>
        </w:rPr>
        <w:t>）</w:t>
      </w:r>
    </w:p>
    <w:p w14:paraId="00DE9020" w14:textId="77777777" w:rsidR="00E44813" w:rsidRPr="00A434D4" w:rsidRDefault="00E44813" w:rsidP="00E44813">
      <w:pPr>
        <w:ind w:left="720"/>
        <w:rPr>
          <w:lang w:eastAsia="zh-CN"/>
        </w:rPr>
      </w:pPr>
    </w:p>
    <w:p w14:paraId="754BC9B4" w14:textId="77777777" w:rsidR="00E44813" w:rsidRDefault="00E44813" w:rsidP="00891FDB">
      <w:pPr>
        <w:pStyle w:val="3"/>
      </w:pPr>
      <w:bookmarkStart w:id="88" w:name="_Toc32581118"/>
      <w:bookmarkStart w:id="89" w:name="_Toc59101508"/>
      <w:bookmarkStart w:id="90" w:name="_Toc27044949"/>
      <w:r>
        <w:rPr>
          <w:lang w:val="zh-Hans"/>
        </w:rPr>
        <w:t>HW_HS_CONF</w:t>
      </w:r>
      <w:proofErr w:type="spellStart"/>
      <w:r>
        <w:rPr>
          <w:lang w:val="zh-Hans"/>
        </w:rPr>
        <w:t>注册</w:t>
      </w:r>
      <w:bookmarkEnd w:id="88"/>
      <w:bookmarkEnd w:id="89"/>
      <w:proofErr w:type="spellEnd"/>
      <w:r>
        <w:rPr>
          <w:lang w:val="zh-Hans"/>
        </w:rPr>
        <w:tab/>
      </w:r>
    </w:p>
    <w:p w14:paraId="7785F36D" w14:textId="77777777" w:rsidR="00E44813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6B3935B1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68D89DB2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5926B4AB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CEDD964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0BB99FEE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4282687B" w14:textId="77777777" w:rsidTr="00A849DC">
        <w:trPr>
          <w:trHeight w:hRule="exact" w:val="553"/>
          <w:jc w:val="center"/>
        </w:trPr>
        <w:tc>
          <w:tcPr>
            <w:tcW w:w="1040" w:type="dxa"/>
            <w:tcBorders>
              <w:top w:val="single" w:sz="16" w:space="0" w:color="B20738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DA50A" w14:textId="77777777" w:rsidR="00E44813" w:rsidRDefault="00E44813" w:rsidP="00A849DC">
            <w:pPr>
              <w:pStyle w:val="TableParagraph"/>
              <w:ind w:left="0" w:right="295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[14]</w:t>
            </w:r>
          </w:p>
        </w:tc>
        <w:tc>
          <w:tcPr>
            <w:tcW w:w="1040" w:type="dxa"/>
            <w:tcBorders>
              <w:top w:val="single" w:sz="16" w:space="0" w:color="B20738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12D1A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16" w:space="0" w:color="B20738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C0854" w14:textId="77777777" w:rsidR="00E44813" w:rsidRDefault="00E44813" w:rsidP="00A849DC">
            <w:pPr>
              <w:jc w:val="center"/>
            </w:pPr>
            <w:r>
              <w:rPr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16" w:space="0" w:color="B20738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835BD" w14:textId="77777777" w:rsidR="00E44813" w:rsidRDefault="00E44813" w:rsidP="00A849DC">
            <w:pPr>
              <w:pStyle w:val="TableParagraph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启用数据模式， 如果 启用DATA_PATTERN寄存器中的数据将写入 DDR/BRAM</w:t>
            </w:r>
          </w:p>
        </w:tc>
      </w:tr>
      <w:tr w:rsidR="00E44813" w14:paraId="32C1D1C6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F01D7" w14:textId="77777777" w:rsidR="00E44813" w:rsidRDefault="00E44813" w:rsidP="00A849DC">
            <w:pPr>
              <w:pStyle w:val="TableParagraph"/>
              <w:ind w:left="0" w:right="295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[13:6]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64FB3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C6183" w14:textId="77777777" w:rsidR="00E44813" w:rsidRDefault="00E44813" w:rsidP="00A849DC">
            <w:pPr>
              <w:jc w:val="center"/>
            </w:pPr>
            <w:r>
              <w:rPr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5D67A" w14:textId="77777777" w:rsidR="00E44813" w:rsidRDefault="00E44813" w:rsidP="00A849DC">
            <w:pPr>
              <w:pStyle w:val="TableParagraph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启用的 QP 数量</w:t>
            </w:r>
          </w:p>
        </w:tc>
      </w:tr>
      <w:tr w:rsidR="00E44813" w14:paraId="33A26900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996F65" w14:textId="77777777" w:rsidR="00E44813" w:rsidRDefault="00E44813" w:rsidP="00A849DC">
            <w:pPr>
              <w:pStyle w:val="TableParagraph"/>
              <w:ind w:left="0" w:right="295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[5:2]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670F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A57D77" w14:textId="77777777" w:rsidR="00E44813" w:rsidRDefault="00E44813" w:rsidP="00A849DC">
            <w:pPr>
              <w:jc w:val="center"/>
            </w:pPr>
            <w:r>
              <w:rPr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B4854" w14:textId="77777777" w:rsidR="00E44813" w:rsidRDefault="00E44813" w:rsidP="00A849DC">
            <w:pPr>
              <w:pStyle w:val="TableParagraph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突发大小</w:t>
            </w:r>
          </w:p>
        </w:tc>
      </w:tr>
      <w:tr w:rsidR="00E44813" w14:paraId="25D6C7B8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2FE76" w14:textId="77777777" w:rsidR="00E44813" w:rsidRDefault="00E44813" w:rsidP="00A849DC">
            <w:pPr>
              <w:pStyle w:val="TableParagraph"/>
              <w:ind w:left="0" w:right="295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lastRenderedPageBreak/>
              <w:t>[1]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8F06D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C4D4F" w14:textId="77777777" w:rsidR="00E44813" w:rsidRDefault="00E44813" w:rsidP="00A849DC">
            <w:pPr>
              <w:jc w:val="center"/>
            </w:pPr>
            <w:r>
              <w:rPr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E7CA9" w14:textId="77777777" w:rsidR="00E44813" w:rsidRDefault="00E44813" w:rsidP="00153B57">
            <w:pPr>
              <w:pStyle w:val="TableParagraph"/>
              <w:numPr>
                <w:ilvl w:val="0"/>
                <w:numId w:val="17"/>
              </w:numPr>
              <w:rPr>
                <w:sz w:val="16"/>
              </w:rPr>
            </w:pPr>
            <w:r>
              <w:rPr>
                <w:sz w:val="16"/>
                <w:lang w:val="zh-Hans"/>
              </w:rPr>
              <w:t>- 突发模式</w:t>
            </w:r>
          </w:p>
          <w:p w14:paraId="6D711245" w14:textId="77777777" w:rsidR="00E44813" w:rsidRDefault="00E44813" w:rsidP="00153B57">
            <w:pPr>
              <w:pStyle w:val="TableParagraph"/>
              <w:numPr>
                <w:ilvl w:val="0"/>
                <w:numId w:val="17"/>
              </w:numPr>
              <w:rPr>
                <w:sz w:val="16"/>
              </w:rPr>
            </w:pPr>
            <w:r>
              <w:rPr>
                <w:sz w:val="16"/>
                <w:lang w:val="zh-Hans"/>
              </w:rPr>
              <w:t>- 内联模式</w:t>
            </w:r>
          </w:p>
        </w:tc>
      </w:tr>
      <w:tr w:rsidR="00E44813" w14:paraId="71A9BD86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8B1FD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1013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28896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EBA9B" w14:textId="77777777" w:rsidR="00E44813" w:rsidRDefault="00E44813" w:rsidP="00A849DC">
            <w:pPr>
              <w:pStyle w:val="TableParagraph"/>
              <w:keepNext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启用/禁用</w:t>
            </w:r>
          </w:p>
        </w:tc>
      </w:tr>
    </w:tbl>
    <w:p w14:paraId="17D8A934" w14:textId="77777777" w:rsidR="00E44813" w:rsidRPr="00C23BCF" w:rsidRDefault="00E44813" w:rsidP="00E44813">
      <w:pPr>
        <w:ind w:left="720"/>
      </w:pPr>
    </w:p>
    <w:p w14:paraId="6DDFFC8A" w14:textId="77777777" w:rsidR="00E44813" w:rsidRDefault="00E44813" w:rsidP="00891FDB">
      <w:pPr>
        <w:pStyle w:val="3"/>
      </w:pPr>
      <w:bookmarkStart w:id="91" w:name="_Toc27044950"/>
      <w:bookmarkStart w:id="92" w:name="_Toc32581119"/>
      <w:bookmarkStart w:id="93" w:name="_Toc59101509"/>
      <w:r>
        <w:rPr>
          <w:lang w:val="zh-Hans"/>
        </w:rPr>
        <w:t>TEST_DONE</w:t>
      </w:r>
      <w:r>
        <w:rPr>
          <w:lang w:val="zh-Hans"/>
        </w:rPr>
        <w:t>注册</w:t>
      </w:r>
      <w:bookmarkEnd w:id="91"/>
      <w:bookmarkEnd w:id="92"/>
      <w:bookmarkEnd w:id="93"/>
    </w:p>
    <w:p w14:paraId="44E8335E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6FC07F0F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B077318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07D72050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62FF4034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754EEBFF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40504510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7522B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80EDE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F2CEC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W1C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B1E25" w14:textId="77777777" w:rsidR="00E44813" w:rsidRDefault="00E44813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测试完成</w:t>
            </w:r>
          </w:p>
        </w:tc>
      </w:tr>
    </w:tbl>
    <w:p w14:paraId="6276458F" w14:textId="77777777" w:rsidR="00E44813" w:rsidRPr="00C23BCF" w:rsidRDefault="00E44813" w:rsidP="00E44813">
      <w:pPr>
        <w:ind w:left="720"/>
      </w:pPr>
    </w:p>
    <w:p w14:paraId="6E577B7A" w14:textId="77777777" w:rsidR="00E44813" w:rsidRDefault="00E44813" w:rsidP="00891FDB">
      <w:pPr>
        <w:pStyle w:val="3"/>
      </w:pPr>
      <w:bookmarkStart w:id="94" w:name="_Toc27044951"/>
      <w:bookmarkStart w:id="95" w:name="_Toc32581120"/>
      <w:bookmarkStart w:id="96" w:name="_Toc59101510"/>
      <w:r>
        <w:rPr>
          <w:lang w:val="zh-Hans"/>
        </w:rPr>
        <w:t>DATA_TRANSFER_SIZE</w:t>
      </w:r>
      <w:r>
        <w:rPr>
          <w:lang w:val="zh-Hans"/>
        </w:rPr>
        <w:t>注册</w:t>
      </w:r>
      <w:bookmarkEnd w:id="94"/>
      <w:bookmarkEnd w:id="95"/>
      <w:bookmarkEnd w:id="96"/>
    </w:p>
    <w:p w14:paraId="2D28F32E" w14:textId="77777777" w:rsidR="00E44813" w:rsidRDefault="00E44813" w:rsidP="00E44813">
      <w:pPr>
        <w:ind w:left="720"/>
      </w:pPr>
    </w:p>
    <w:tbl>
      <w:tblPr>
        <w:tblW w:w="753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1075"/>
        <w:gridCol w:w="1075"/>
        <w:gridCol w:w="4305"/>
      </w:tblGrid>
      <w:tr w:rsidR="00E44813" w14:paraId="249932DB" w14:textId="77777777" w:rsidTr="009E7191">
        <w:trPr>
          <w:trHeight w:hRule="exact" w:val="704"/>
          <w:jc w:val="center"/>
        </w:trPr>
        <w:tc>
          <w:tcPr>
            <w:tcW w:w="1075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705E8EE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75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58C5B54C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75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3C8FF59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305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0F8D1E6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39BB1BDC" w14:textId="77777777" w:rsidTr="009E7191">
        <w:trPr>
          <w:trHeight w:hRule="exact" w:val="2499"/>
          <w:jc w:val="center"/>
        </w:trPr>
        <w:tc>
          <w:tcPr>
            <w:tcW w:w="1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0CE48" w14:textId="7E70D830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</w:t>
            </w:r>
            <w:r w:rsidR="00635E79">
              <w:rPr>
                <w:w w:val="105"/>
                <w:sz w:val="16"/>
                <w:lang w:val="zh-Hans"/>
              </w:rPr>
              <w:t>3</w:t>
            </w:r>
            <w:r>
              <w:rPr>
                <w:w w:val="105"/>
                <w:sz w:val="16"/>
                <w:lang w:val="zh-Hans"/>
              </w:rPr>
              <w:t>：0]</w:t>
            </w:r>
          </w:p>
        </w:tc>
        <w:tc>
          <w:tcPr>
            <w:tcW w:w="1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366803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11C58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95355" w14:textId="77777777" w:rsidR="00E44813" w:rsidRDefault="00E44813" w:rsidP="00A849DC">
            <w:pPr>
              <w:pStyle w:val="TableParagraph"/>
              <w:spacing w:before="37" w:line="158" w:lineRule="auto"/>
              <w:ind w:left="59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每个 WQE 的数据传输大小</w:t>
            </w:r>
          </w:p>
          <w:p w14:paraId="492EA4FE" w14:textId="4A229E66" w:rsidR="00E44813" w:rsidRDefault="00E44813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000</w:t>
            </w:r>
            <w:r w:rsidR="00635E79">
              <w:rPr>
                <w:sz w:val="16"/>
                <w:lang w:val="zh-Hans"/>
              </w:rPr>
              <w:t>0 -</w:t>
            </w:r>
            <w:r>
              <w:rPr>
                <w:sz w:val="16"/>
                <w:lang w:val="zh-Hans"/>
              </w:rPr>
              <w:t xml:space="preserve"> 4KB</w:t>
            </w:r>
          </w:p>
          <w:p w14:paraId="1D7C7832" w14:textId="2D239DBA" w:rsidR="00E44813" w:rsidRDefault="00635E79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  <w:r w:rsidR="00E44813">
              <w:rPr>
                <w:sz w:val="16"/>
                <w:lang w:val="zh-Hans"/>
              </w:rPr>
              <w:t>001 - 8KB</w:t>
            </w:r>
          </w:p>
          <w:p w14:paraId="4B1BDA6C" w14:textId="4A66A6E9" w:rsidR="00E44813" w:rsidRDefault="00635E79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  <w:r w:rsidR="00E44813">
              <w:rPr>
                <w:sz w:val="16"/>
                <w:lang w:val="zh-Hans"/>
              </w:rPr>
              <w:t>010 - 16KB</w:t>
            </w:r>
          </w:p>
          <w:p w14:paraId="06974D49" w14:textId="5F1E1747" w:rsidR="00E44813" w:rsidRDefault="00635E79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  <w:r w:rsidR="00E44813">
              <w:rPr>
                <w:sz w:val="16"/>
                <w:lang w:val="zh-Hans"/>
              </w:rPr>
              <w:t>011 - 64KB</w:t>
            </w:r>
          </w:p>
          <w:p w14:paraId="757C9A25" w14:textId="206FE872" w:rsidR="00E44813" w:rsidRDefault="00635E79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  <w:r w:rsidR="00E44813">
              <w:rPr>
                <w:sz w:val="16"/>
                <w:lang w:val="zh-Hans"/>
              </w:rPr>
              <w:t>100 - 256KB</w:t>
            </w:r>
          </w:p>
          <w:p w14:paraId="48327939" w14:textId="0035153D" w:rsidR="00E44813" w:rsidRDefault="00635E79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  <w:r w:rsidR="00E44813">
              <w:rPr>
                <w:sz w:val="16"/>
                <w:lang w:val="zh-Hans"/>
              </w:rPr>
              <w:t>101 - 512KB</w:t>
            </w:r>
          </w:p>
          <w:p w14:paraId="53615C3E" w14:textId="0F7C8501" w:rsidR="00E44813" w:rsidRDefault="00635E79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  <w:r w:rsidR="00E44813">
              <w:rPr>
                <w:sz w:val="16"/>
                <w:lang w:val="zh-Hans"/>
              </w:rPr>
              <w:t>110 - 1MB</w:t>
            </w:r>
          </w:p>
          <w:p w14:paraId="17306B0E" w14:textId="77777777" w:rsidR="009E7191" w:rsidRDefault="00635E79" w:rsidP="009E7191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0</w:t>
            </w:r>
            <w:r w:rsidR="00E44813">
              <w:rPr>
                <w:sz w:val="16"/>
                <w:lang w:val="zh-Hans"/>
              </w:rPr>
              <w:t>111 - 2MB</w:t>
            </w:r>
          </w:p>
          <w:p w14:paraId="062D898A" w14:textId="77777777" w:rsidR="009E7191" w:rsidRDefault="009E7191" w:rsidP="009E7191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1000 - 4MB</w:t>
            </w:r>
          </w:p>
          <w:p w14:paraId="168ACF77" w14:textId="076667B0" w:rsidR="00E44813" w:rsidRDefault="009E7191" w:rsidP="009E7191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  <w:r>
              <w:rPr>
                <w:sz w:val="16"/>
                <w:lang w:val="zh-Hans"/>
              </w:rPr>
              <w:t>1001 - 8MB</w:t>
            </w:r>
          </w:p>
          <w:p w14:paraId="195EB138" w14:textId="77777777" w:rsidR="009E7191" w:rsidRDefault="009E7191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</w:p>
          <w:p w14:paraId="1BDD24D3" w14:textId="0DDA7EB5" w:rsidR="00635E79" w:rsidRDefault="00635E79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</w:p>
          <w:p w14:paraId="123BA73F" w14:textId="77777777" w:rsidR="00635E79" w:rsidRDefault="00635E79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</w:p>
          <w:p w14:paraId="591C9CE0" w14:textId="279EEA2F" w:rsidR="00635E79" w:rsidRDefault="00635E79" w:rsidP="00A849DC">
            <w:pPr>
              <w:pStyle w:val="TableParagraph"/>
              <w:spacing w:before="37" w:line="158" w:lineRule="auto"/>
              <w:ind w:left="59"/>
              <w:rPr>
                <w:sz w:val="16"/>
              </w:rPr>
            </w:pPr>
          </w:p>
        </w:tc>
      </w:tr>
    </w:tbl>
    <w:p w14:paraId="5A28A2A2" w14:textId="77777777" w:rsidR="00E44813" w:rsidRPr="00C23BCF" w:rsidRDefault="00E44813" w:rsidP="00E44813">
      <w:pPr>
        <w:ind w:left="720"/>
      </w:pPr>
    </w:p>
    <w:p w14:paraId="63F40747" w14:textId="77777777" w:rsidR="00E44813" w:rsidRDefault="00E44813" w:rsidP="00891FDB">
      <w:pPr>
        <w:pStyle w:val="3"/>
      </w:pPr>
      <w:bookmarkStart w:id="97" w:name="_Toc27044952"/>
      <w:bookmarkStart w:id="98" w:name="_Toc32581121"/>
      <w:bookmarkStart w:id="99" w:name="_Toc59101511"/>
      <w:r>
        <w:rPr>
          <w:lang w:val="zh-Hans"/>
        </w:rPr>
        <w:t>QUEUE_DEPTH</w:t>
      </w:r>
      <w:r>
        <w:rPr>
          <w:lang w:val="zh-Hans"/>
        </w:rPr>
        <w:t>注册</w:t>
      </w:r>
      <w:bookmarkEnd w:id="97"/>
      <w:bookmarkEnd w:id="98"/>
      <w:bookmarkEnd w:id="99"/>
    </w:p>
    <w:p w14:paraId="23C8143F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39EC4D5A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DBD8C7A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7BC30B1E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048E8632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6ABEEF39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0F3C3F64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041E6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CE3FB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2DC58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BCC5F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队列深度</w:t>
            </w:r>
          </w:p>
        </w:tc>
      </w:tr>
    </w:tbl>
    <w:p w14:paraId="1558A1DE" w14:textId="77777777" w:rsidR="00E44813" w:rsidRPr="00C23BCF" w:rsidRDefault="00E44813" w:rsidP="00E44813">
      <w:pPr>
        <w:ind w:left="720"/>
      </w:pPr>
    </w:p>
    <w:p w14:paraId="04468084" w14:textId="77777777" w:rsidR="00E44813" w:rsidRDefault="00E44813" w:rsidP="00891FDB">
      <w:pPr>
        <w:pStyle w:val="3"/>
      </w:pPr>
      <w:bookmarkStart w:id="100" w:name="_Toc27044953"/>
      <w:bookmarkStart w:id="101" w:name="_Toc32581122"/>
      <w:bookmarkStart w:id="102" w:name="_Toc59101512"/>
      <w:r w:rsidRPr="005374A0">
        <w:rPr>
          <w:lang w:val="zh-Hans"/>
        </w:rPr>
        <w:t>NUM_WQE</w:t>
      </w:r>
      <w:r w:rsidRPr="005374A0">
        <w:rPr>
          <w:lang w:val="zh-Hans"/>
        </w:rPr>
        <w:t>注册</w:t>
      </w:r>
      <w:bookmarkEnd w:id="100"/>
      <w:bookmarkEnd w:id="101"/>
      <w:bookmarkEnd w:id="102"/>
    </w:p>
    <w:p w14:paraId="1FBD0AA4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43D36FB8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24E0261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75BE240B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A79ADEA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9119D7C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3FEC2981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1BF3C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22F06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2C4EE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9D0CC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为任何 QP 传输的 WQE 数量</w:t>
            </w:r>
          </w:p>
        </w:tc>
      </w:tr>
    </w:tbl>
    <w:p w14:paraId="62011C64" w14:textId="77777777" w:rsidR="00E44813" w:rsidRPr="00C23BCF" w:rsidRDefault="00E44813" w:rsidP="00E44813">
      <w:pPr>
        <w:rPr>
          <w:lang w:eastAsia="zh-CN"/>
        </w:rPr>
      </w:pPr>
    </w:p>
    <w:p w14:paraId="5FAB230F" w14:textId="77777777" w:rsidR="00E44813" w:rsidRDefault="00E44813" w:rsidP="00891FDB">
      <w:pPr>
        <w:pStyle w:val="3"/>
      </w:pPr>
      <w:bookmarkStart w:id="103" w:name="_Toc27044954"/>
      <w:bookmarkStart w:id="104" w:name="_Toc32581123"/>
      <w:bookmarkStart w:id="105" w:name="_Toc59101513"/>
      <w:r w:rsidRPr="005374A0">
        <w:rPr>
          <w:lang w:val="zh-Hans"/>
        </w:rPr>
        <w:lastRenderedPageBreak/>
        <w:t>WQE_OPCODE</w:t>
      </w:r>
      <w:r w:rsidRPr="005374A0">
        <w:rPr>
          <w:lang w:val="zh-Hans"/>
        </w:rPr>
        <w:t>注册</w:t>
      </w:r>
      <w:bookmarkEnd w:id="103"/>
      <w:bookmarkEnd w:id="104"/>
      <w:bookmarkEnd w:id="105"/>
    </w:p>
    <w:p w14:paraId="436CE485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6A35B240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38795A3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3846774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981B3CB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0FDB46BE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48B2F7E1" w14:textId="77777777" w:rsidTr="00A849DC">
        <w:trPr>
          <w:trHeight w:hRule="exact" w:val="1183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04292D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AC7AB7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C9061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BA12C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WQE 的操作码（每个 QP-每个 QP 深度）</w:t>
            </w:r>
          </w:p>
          <w:p w14:paraId="3812D6D9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00 - 传出 RDMA 写入</w:t>
            </w:r>
          </w:p>
          <w:p w14:paraId="45C90FB5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01 - 传出 RDMA 读取</w:t>
            </w:r>
          </w:p>
          <w:p w14:paraId="4D6C7A87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10 – 传出发送</w:t>
            </w:r>
          </w:p>
          <w:p w14:paraId="55A57CD6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11 - 保留</w:t>
            </w:r>
          </w:p>
        </w:tc>
      </w:tr>
    </w:tbl>
    <w:p w14:paraId="14DC6049" w14:textId="77777777" w:rsidR="00E44813" w:rsidRPr="00C23BCF" w:rsidRDefault="00E44813" w:rsidP="00E44813">
      <w:pPr>
        <w:ind w:left="720"/>
      </w:pPr>
    </w:p>
    <w:p w14:paraId="6566996C" w14:textId="77777777" w:rsidR="00E44813" w:rsidRDefault="00E44813" w:rsidP="00891FDB">
      <w:pPr>
        <w:pStyle w:val="3"/>
      </w:pPr>
      <w:bookmarkStart w:id="106" w:name="_Toc27044955"/>
      <w:bookmarkStart w:id="107" w:name="_Toc32581124"/>
      <w:bookmarkStart w:id="108" w:name="_Toc59101514"/>
      <w:r>
        <w:rPr>
          <w:lang w:val="zh-Hans"/>
        </w:rPr>
        <w:t>DATA_PATTERN</w:t>
      </w:r>
      <w:r>
        <w:rPr>
          <w:lang w:val="zh-Hans"/>
        </w:rPr>
        <w:t>注册</w:t>
      </w:r>
      <w:bookmarkEnd w:id="106"/>
      <w:bookmarkEnd w:id="107"/>
      <w:bookmarkEnd w:id="108"/>
    </w:p>
    <w:p w14:paraId="2C18BA53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26BEC853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BB0BFD1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56BBA192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77324669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5EC42B52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7DB96567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7E256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2A9FA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FA029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FF8D2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要写入的数据模式</w:t>
            </w:r>
          </w:p>
        </w:tc>
      </w:tr>
    </w:tbl>
    <w:p w14:paraId="4C742DCF" w14:textId="77777777" w:rsidR="00E44813" w:rsidRPr="00C23BCF" w:rsidRDefault="00E44813" w:rsidP="00E44813">
      <w:pPr>
        <w:ind w:left="720"/>
      </w:pPr>
    </w:p>
    <w:p w14:paraId="200E2EC0" w14:textId="5FFBDF51" w:rsidR="00E44813" w:rsidRDefault="00E44813" w:rsidP="00891FDB">
      <w:pPr>
        <w:pStyle w:val="3"/>
      </w:pPr>
      <w:bookmarkStart w:id="109" w:name="_DATA_BUF_BA_LSB_Register"/>
      <w:bookmarkStart w:id="110" w:name="_Toc27044956"/>
      <w:bookmarkStart w:id="111" w:name="_Toc32581125"/>
      <w:bookmarkStart w:id="112" w:name="_Toc59101515"/>
      <w:bookmarkEnd w:id="109"/>
      <w:r w:rsidRPr="00BA7D56">
        <w:rPr>
          <w:lang w:val="zh-Hans"/>
        </w:rPr>
        <w:t>DATA_BUF_BA</w:t>
      </w:r>
      <w:r w:rsidR="009033AB">
        <w:rPr>
          <w:lang w:val="zh-Hans"/>
        </w:rPr>
        <w:t>_LSB</w:t>
      </w:r>
      <w:r w:rsidR="009033AB">
        <w:rPr>
          <w:lang w:val="zh-Hans"/>
        </w:rPr>
        <w:t>注册</w:t>
      </w:r>
      <w:bookmarkEnd w:id="110"/>
      <w:bookmarkEnd w:id="111"/>
      <w:bookmarkEnd w:id="112"/>
    </w:p>
    <w:p w14:paraId="5B243957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51E38E12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7B8A449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21834AA8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4D3C31B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0AF0C5DE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43D86732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E19C3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F23C8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969C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AA853" w14:textId="3E8D503C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需要写入数据的数据缓冲区基址</w:t>
            </w:r>
            <w:r w:rsidR="002A0EBA">
              <w:rPr>
                <w:lang w:val="zh-Hans" w:eastAsia="zh-CN"/>
              </w:rPr>
              <w:t>的 LSB</w:t>
            </w:r>
          </w:p>
        </w:tc>
      </w:tr>
    </w:tbl>
    <w:p w14:paraId="6FAEF38C" w14:textId="635225C8" w:rsidR="00751E3A" w:rsidRDefault="00896FEF" w:rsidP="00751E3A">
      <w:pPr>
        <w:pStyle w:val="3"/>
      </w:pPr>
      <w:bookmarkStart w:id="113" w:name="_DATA_BUF_BA_MSB_Register"/>
      <w:bookmarkStart w:id="114" w:name="_Toc59101516"/>
      <w:bookmarkEnd w:id="113"/>
      <w:r>
        <w:rPr>
          <w:lang w:val="zh-Hans"/>
        </w:rPr>
        <w:t xml:space="preserve">DATA_BUF_BA_MSB </w:t>
      </w:r>
      <w:proofErr w:type="spellStart"/>
      <w:r>
        <w:rPr>
          <w:lang w:val="zh-Hans"/>
        </w:rPr>
        <w:t>寄存器</w:t>
      </w:r>
      <w:bookmarkEnd w:id="114"/>
      <w:proofErr w:type="spellEnd"/>
    </w:p>
    <w:p w14:paraId="25C232C7" w14:textId="77777777" w:rsidR="00751E3A" w:rsidRPr="00C23BCF" w:rsidRDefault="00751E3A" w:rsidP="00751E3A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751E3A" w14:paraId="46BA6446" w14:textId="77777777" w:rsidTr="007D091A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2622CBF2" w14:textId="77777777" w:rsidR="00751E3A" w:rsidRDefault="00751E3A" w:rsidP="007D091A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FF6B99D" w14:textId="77777777" w:rsidR="00751E3A" w:rsidRDefault="00751E3A" w:rsidP="007D091A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573B8670" w14:textId="77777777" w:rsidR="00751E3A" w:rsidRDefault="00751E3A" w:rsidP="007D091A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21A15EB1" w14:textId="77777777" w:rsidR="00751E3A" w:rsidRDefault="00751E3A" w:rsidP="007D091A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751E3A" w14:paraId="3CBCDC83" w14:textId="77777777" w:rsidTr="007D091A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9F34" w14:textId="77777777" w:rsidR="00751E3A" w:rsidRDefault="00751E3A" w:rsidP="007D091A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97C90" w14:textId="77777777" w:rsidR="00751E3A" w:rsidRDefault="00751E3A" w:rsidP="007D091A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C5EBA" w14:textId="77777777" w:rsidR="00751E3A" w:rsidRDefault="00751E3A" w:rsidP="007D091A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AEB2C" w14:textId="568A32A8" w:rsidR="00751E3A" w:rsidRDefault="00B5585B" w:rsidP="007D091A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需要</w:t>
            </w:r>
            <w:r w:rsidR="00751E3A">
              <w:rPr>
                <w:sz w:val="16"/>
                <w:lang w:val="zh-Hans" w:eastAsia="zh-CN"/>
              </w:rPr>
              <w:t>写入数据的</w:t>
            </w:r>
            <w:r>
              <w:rPr>
                <w:lang w:val="zh-Hans" w:eastAsia="zh-CN"/>
              </w:rPr>
              <w:t xml:space="preserve"> d</w:t>
            </w:r>
            <w:r w:rsidR="00751E3A">
              <w:rPr>
                <w:sz w:val="16"/>
                <w:lang w:val="zh-Hans" w:eastAsia="zh-CN"/>
              </w:rPr>
              <w:t>ata 缓冲区基址</w:t>
            </w:r>
            <w:r>
              <w:rPr>
                <w:lang w:val="zh-Hans" w:eastAsia="zh-CN"/>
              </w:rPr>
              <w:t>的 MSB</w:t>
            </w:r>
          </w:p>
        </w:tc>
      </w:tr>
    </w:tbl>
    <w:p w14:paraId="5FFBCA7F" w14:textId="77777777" w:rsidR="00E44813" w:rsidRPr="00C23BCF" w:rsidRDefault="00E44813" w:rsidP="00751E3A">
      <w:pPr>
        <w:rPr>
          <w:lang w:eastAsia="zh-CN"/>
        </w:rPr>
      </w:pPr>
    </w:p>
    <w:p w14:paraId="5994421A" w14:textId="77777777" w:rsidR="00E44813" w:rsidRDefault="00E44813" w:rsidP="00891FDB">
      <w:pPr>
        <w:pStyle w:val="3"/>
      </w:pPr>
      <w:bookmarkStart w:id="115" w:name="_Toc27044957"/>
      <w:bookmarkStart w:id="116" w:name="_Toc32581126"/>
      <w:bookmarkStart w:id="117" w:name="_Toc59101517"/>
      <w:r>
        <w:rPr>
          <w:lang w:val="zh-Hans"/>
        </w:rPr>
        <w:t>RKEY</w:t>
      </w:r>
      <w:proofErr w:type="spellStart"/>
      <w:r>
        <w:rPr>
          <w:lang w:val="zh-Hans"/>
        </w:rPr>
        <w:t>寄存器</w:t>
      </w:r>
      <w:bookmarkEnd w:id="115"/>
      <w:bookmarkEnd w:id="116"/>
      <w:bookmarkEnd w:id="117"/>
      <w:proofErr w:type="spellEnd"/>
    </w:p>
    <w:p w14:paraId="27B8C2BA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54AA71B0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761326E5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57C80A6A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0445BA7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97CD2A9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47FAD037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D8540A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CDB12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D40C4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A8988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远程钥匙</w:t>
            </w:r>
          </w:p>
        </w:tc>
      </w:tr>
    </w:tbl>
    <w:p w14:paraId="7C12B574" w14:textId="77777777" w:rsidR="00E44813" w:rsidRPr="00C23BCF" w:rsidRDefault="00E44813" w:rsidP="00E44813">
      <w:pPr>
        <w:ind w:left="720"/>
      </w:pPr>
    </w:p>
    <w:p w14:paraId="74C81D6C" w14:textId="77777777" w:rsidR="00E44813" w:rsidRDefault="00E44813" w:rsidP="00891FDB">
      <w:pPr>
        <w:pStyle w:val="3"/>
      </w:pPr>
      <w:bookmarkStart w:id="118" w:name="_Toc27044958"/>
      <w:bookmarkStart w:id="119" w:name="_Toc32581127"/>
      <w:bookmarkStart w:id="120" w:name="_Toc59101518"/>
      <w:r>
        <w:rPr>
          <w:lang w:val="zh-Hans"/>
        </w:rPr>
        <w:t>VA_LSB</w:t>
      </w:r>
      <w:r>
        <w:rPr>
          <w:lang w:val="zh-Hans"/>
        </w:rPr>
        <w:t>注册</w:t>
      </w:r>
      <w:bookmarkEnd w:id="118"/>
      <w:bookmarkEnd w:id="119"/>
      <w:bookmarkEnd w:id="120"/>
    </w:p>
    <w:p w14:paraId="3C1DA2DC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38078702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57FD97AE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6B0CC2C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7958548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7E26F810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5E1EC2D9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321AF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lastRenderedPageBreak/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FF4C4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DD3E6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71073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虚拟地址的 LSB（每个 QP 深度）</w:t>
            </w:r>
          </w:p>
        </w:tc>
      </w:tr>
    </w:tbl>
    <w:p w14:paraId="5D25EC13" w14:textId="77777777" w:rsidR="00E44813" w:rsidRPr="00C23BCF" w:rsidRDefault="00E44813" w:rsidP="00E44813">
      <w:pPr>
        <w:ind w:left="720"/>
        <w:rPr>
          <w:lang w:eastAsia="zh-CN"/>
        </w:rPr>
      </w:pPr>
    </w:p>
    <w:p w14:paraId="12DE8EAA" w14:textId="77777777" w:rsidR="00E44813" w:rsidRDefault="00E44813" w:rsidP="00891FDB">
      <w:pPr>
        <w:pStyle w:val="3"/>
      </w:pPr>
      <w:bookmarkStart w:id="121" w:name="_Toc27044959"/>
      <w:bookmarkStart w:id="122" w:name="_Toc32581128"/>
      <w:bookmarkStart w:id="123" w:name="_Toc59101519"/>
      <w:r>
        <w:rPr>
          <w:lang w:val="zh-Hans"/>
        </w:rPr>
        <w:t>VA_MSB</w:t>
      </w:r>
      <w:r>
        <w:rPr>
          <w:lang w:val="zh-Hans"/>
        </w:rPr>
        <w:t>注册</w:t>
      </w:r>
      <w:bookmarkEnd w:id="121"/>
      <w:bookmarkEnd w:id="122"/>
      <w:bookmarkEnd w:id="123"/>
    </w:p>
    <w:p w14:paraId="7F13C999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02104ACE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529FB7A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26A14BC4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4E46CE1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A31C2F1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688AC232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7D9A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962B3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C5122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C1529A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虚拟地址的 MSB（每个 QP 深度）</w:t>
            </w:r>
          </w:p>
        </w:tc>
      </w:tr>
    </w:tbl>
    <w:p w14:paraId="2E48F9B7" w14:textId="77777777" w:rsidR="00E44813" w:rsidRPr="00C23BCF" w:rsidRDefault="00E44813" w:rsidP="00E44813">
      <w:pPr>
        <w:ind w:left="720"/>
        <w:rPr>
          <w:lang w:eastAsia="zh-CN"/>
        </w:rPr>
      </w:pPr>
    </w:p>
    <w:p w14:paraId="40A0BD7E" w14:textId="77777777" w:rsidR="00E44813" w:rsidRDefault="00E44813" w:rsidP="00891FDB">
      <w:pPr>
        <w:pStyle w:val="3"/>
      </w:pPr>
      <w:bookmarkStart w:id="124" w:name="_PERF_CNT_LSB_Register"/>
      <w:bookmarkStart w:id="125" w:name="_Toc27044960"/>
      <w:bookmarkStart w:id="126" w:name="_Toc32581129"/>
      <w:bookmarkStart w:id="127" w:name="_Toc59101520"/>
      <w:bookmarkEnd w:id="124"/>
      <w:r>
        <w:rPr>
          <w:lang w:val="zh-Hans"/>
        </w:rPr>
        <w:t>PERF_CNT_LSB</w:t>
      </w:r>
      <w:r>
        <w:rPr>
          <w:lang w:val="zh-Hans"/>
        </w:rPr>
        <w:t>注册</w:t>
      </w:r>
      <w:bookmarkEnd w:id="125"/>
      <w:bookmarkEnd w:id="126"/>
      <w:bookmarkEnd w:id="127"/>
    </w:p>
    <w:p w14:paraId="719266B5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35445824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87B2917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47E40A3B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2696017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6F97FFFC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59BF1DFF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F61EA5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250F3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825CF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反渗透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F647E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 w:rsidRPr="00D923DD">
              <w:rPr>
                <w:sz w:val="16"/>
                <w:lang w:val="zh-Hans" w:eastAsia="zh-CN"/>
              </w:rPr>
              <w:t>每个 QP 完成测试所花费的时钟周期数</w:t>
            </w:r>
            <w:r>
              <w:rPr>
                <w:sz w:val="16"/>
                <w:lang w:val="zh-Hans" w:eastAsia="zh-CN"/>
              </w:rPr>
              <w:t xml:space="preserve"> （LSB）</w:t>
            </w:r>
          </w:p>
        </w:tc>
      </w:tr>
    </w:tbl>
    <w:p w14:paraId="3FAA7DA9" w14:textId="77777777" w:rsidR="00696993" w:rsidRDefault="00696993" w:rsidP="00696993">
      <w:pPr>
        <w:pStyle w:val="3"/>
      </w:pPr>
      <w:bookmarkStart w:id="128" w:name="_PERF_CNT_MSB_Register"/>
      <w:bookmarkStart w:id="129" w:name="_Toc27044963"/>
      <w:bookmarkStart w:id="130" w:name="_Toc32581132"/>
      <w:bookmarkStart w:id="131" w:name="_Toc59101521"/>
      <w:bookmarkEnd w:id="128"/>
      <w:r>
        <w:rPr>
          <w:lang w:val="zh-Hans"/>
        </w:rPr>
        <w:t>PERF_CNT_MSB</w:t>
      </w:r>
      <w:r>
        <w:rPr>
          <w:lang w:val="zh-Hans"/>
        </w:rPr>
        <w:t>注册</w:t>
      </w:r>
      <w:bookmarkEnd w:id="129"/>
      <w:bookmarkEnd w:id="130"/>
      <w:bookmarkEnd w:id="131"/>
    </w:p>
    <w:p w14:paraId="0AA3835B" w14:textId="77777777" w:rsidR="00696993" w:rsidRPr="00C23BCF" w:rsidRDefault="00696993" w:rsidP="0069699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696993" w14:paraId="6D403E20" w14:textId="77777777" w:rsidTr="007D091A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DF2EE0F" w14:textId="77777777" w:rsidR="00696993" w:rsidRDefault="00696993" w:rsidP="007D091A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2BA3918A" w14:textId="77777777" w:rsidR="00696993" w:rsidRDefault="00696993" w:rsidP="007D091A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D1317AD" w14:textId="77777777" w:rsidR="00696993" w:rsidRDefault="00696993" w:rsidP="007D091A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208018B3" w14:textId="77777777" w:rsidR="00696993" w:rsidRDefault="00696993" w:rsidP="007D091A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696993" w14:paraId="05B7901B" w14:textId="77777777" w:rsidTr="007D091A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C4D2E" w14:textId="77777777" w:rsidR="00696993" w:rsidRDefault="00696993" w:rsidP="007D091A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9CBC9" w14:textId="77777777" w:rsidR="00696993" w:rsidRDefault="00696993" w:rsidP="007D091A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B8AFA" w14:textId="77777777" w:rsidR="00696993" w:rsidRDefault="00696993" w:rsidP="007D091A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反渗透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F7210" w14:textId="77777777" w:rsidR="00696993" w:rsidRDefault="00696993" w:rsidP="007D091A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>
              <w:rPr>
                <w:sz w:val="16"/>
                <w:lang w:val="zh-Hans" w:eastAsia="zh-CN"/>
              </w:rPr>
              <w:t>每个 QP 完成测试所花费的时钟周期数 （MSB）</w:t>
            </w:r>
          </w:p>
        </w:tc>
      </w:tr>
    </w:tbl>
    <w:p w14:paraId="13EEB2E1" w14:textId="77777777" w:rsidR="00E44813" w:rsidRPr="00C23BCF" w:rsidRDefault="00E44813" w:rsidP="00696993">
      <w:pPr>
        <w:rPr>
          <w:lang w:eastAsia="zh-CN"/>
        </w:rPr>
      </w:pPr>
    </w:p>
    <w:p w14:paraId="47512327" w14:textId="77777777" w:rsidR="00E44813" w:rsidRDefault="00E44813" w:rsidP="00891FDB">
      <w:pPr>
        <w:pStyle w:val="3"/>
      </w:pPr>
      <w:bookmarkStart w:id="132" w:name="_Toc27044961"/>
      <w:bookmarkStart w:id="133" w:name="_Toc32581130"/>
      <w:bookmarkStart w:id="134" w:name="_Toc59101522"/>
      <w:r>
        <w:rPr>
          <w:lang w:val="zh-Hans"/>
        </w:rPr>
        <w:t>PERF_BW_PER_QP</w:t>
      </w:r>
      <w:r>
        <w:rPr>
          <w:lang w:val="zh-Hans"/>
        </w:rPr>
        <w:t>注册</w:t>
      </w:r>
      <w:bookmarkEnd w:id="132"/>
      <w:bookmarkEnd w:id="133"/>
      <w:bookmarkEnd w:id="134"/>
    </w:p>
    <w:p w14:paraId="0EBE589A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4AA16758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759BFB9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091CE365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44C3C3C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6BAF9985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6B4FD58D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687B1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05A47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452D9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反渗透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B2ED0" w14:textId="77777777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  <w:lang w:eastAsia="zh-CN"/>
              </w:rPr>
            </w:pPr>
            <w:r w:rsidRPr="00D923DD">
              <w:rPr>
                <w:sz w:val="16"/>
                <w:lang w:val="zh-Hans" w:eastAsia="zh-CN"/>
              </w:rPr>
              <w:t>每个 QP 收到的完成次数</w:t>
            </w:r>
          </w:p>
        </w:tc>
      </w:tr>
    </w:tbl>
    <w:p w14:paraId="70C062F4" w14:textId="77777777" w:rsidR="00E44813" w:rsidRPr="00C23BCF" w:rsidRDefault="00E44813" w:rsidP="00E44813">
      <w:pPr>
        <w:ind w:left="720"/>
        <w:rPr>
          <w:lang w:eastAsia="zh-CN"/>
        </w:rPr>
      </w:pPr>
    </w:p>
    <w:p w14:paraId="1FA117AA" w14:textId="1B19BFEA" w:rsidR="00E44813" w:rsidRDefault="00F51EB9" w:rsidP="00891FDB">
      <w:pPr>
        <w:pStyle w:val="3"/>
      </w:pPr>
      <w:bookmarkStart w:id="135" w:name="_WQE_BUF_BA_LSB_Register"/>
      <w:bookmarkStart w:id="136" w:name="_Toc27044962"/>
      <w:bookmarkStart w:id="137" w:name="_Toc32581131"/>
      <w:bookmarkStart w:id="138" w:name="_Toc59101523"/>
      <w:bookmarkEnd w:id="135"/>
      <w:r>
        <w:rPr>
          <w:lang w:val="zh-Hans"/>
        </w:rPr>
        <w:t>WQE_BUF_BA_LS</w:t>
      </w:r>
      <w:r w:rsidR="008D34CF">
        <w:rPr>
          <w:lang w:val="zh-Hans"/>
        </w:rPr>
        <w:t xml:space="preserve">B </w:t>
      </w:r>
      <w:r w:rsidR="008D34CF">
        <w:rPr>
          <w:lang w:val="zh-Hans"/>
        </w:rPr>
        <w:t>寄存器</w:t>
      </w:r>
      <w:bookmarkEnd w:id="136"/>
      <w:bookmarkEnd w:id="137"/>
      <w:bookmarkEnd w:id="138"/>
    </w:p>
    <w:p w14:paraId="02159354" w14:textId="77777777" w:rsidR="00E44813" w:rsidRPr="00C23BCF" w:rsidRDefault="00E44813" w:rsidP="00E44813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E44813" w14:paraId="09B1AF03" w14:textId="77777777" w:rsidTr="00A849DC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0C1A455" w14:textId="77777777" w:rsidR="00E44813" w:rsidRDefault="00E44813" w:rsidP="00A849DC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6FCA07CD" w14:textId="77777777" w:rsidR="00E44813" w:rsidRDefault="00E44813" w:rsidP="00A849DC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349A39C9" w14:textId="77777777" w:rsidR="00E44813" w:rsidRDefault="00E44813" w:rsidP="00A849DC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BA7A6AB" w14:textId="77777777" w:rsidR="00E44813" w:rsidRDefault="00E44813" w:rsidP="00A849DC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E44813" w14:paraId="19B18031" w14:textId="77777777" w:rsidTr="00A849DC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93C51C" w14:textId="77777777" w:rsidR="00E44813" w:rsidRDefault="00E44813" w:rsidP="00A849DC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D6D6F" w14:textId="77777777" w:rsidR="00E44813" w:rsidRDefault="00E44813" w:rsidP="00A849DC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BFFE2" w14:textId="77777777" w:rsidR="00E44813" w:rsidRDefault="00E44813" w:rsidP="00A849DC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46E1E" w14:textId="13C03A45" w:rsidR="00E44813" w:rsidRDefault="00E44813" w:rsidP="00A849DC">
            <w:pPr>
              <w:pStyle w:val="TableParagraph"/>
              <w:spacing w:before="37" w:line="158" w:lineRule="auto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需要写入 WQE 的 WQE 基址的</w:t>
            </w:r>
            <w:r w:rsidR="00D23C5B">
              <w:rPr>
                <w:lang w:val="zh-Hans"/>
              </w:rPr>
              <w:t xml:space="preserve"> LSB</w:t>
            </w:r>
          </w:p>
        </w:tc>
      </w:tr>
    </w:tbl>
    <w:p w14:paraId="1D5C712F" w14:textId="5DD8C41A" w:rsidR="005A031E" w:rsidRDefault="001A0FC9" w:rsidP="005A031E">
      <w:pPr>
        <w:pStyle w:val="3"/>
      </w:pPr>
      <w:bookmarkStart w:id="139" w:name="_WQE_BUF_BA_MSB_Register"/>
      <w:bookmarkStart w:id="140" w:name="_Toc59101524"/>
      <w:bookmarkEnd w:id="139"/>
      <w:r>
        <w:rPr>
          <w:lang w:val="zh-Hans"/>
        </w:rPr>
        <w:t>WQE_BUF_BA_MSB</w:t>
      </w:r>
      <w:r>
        <w:rPr>
          <w:lang w:val="zh-Hans"/>
        </w:rPr>
        <w:t>注册</w:t>
      </w:r>
      <w:bookmarkEnd w:id="140"/>
    </w:p>
    <w:p w14:paraId="7E6EEB04" w14:textId="77777777" w:rsidR="005A031E" w:rsidRPr="00C23BCF" w:rsidRDefault="005A031E" w:rsidP="005A031E"/>
    <w:tbl>
      <w:tblPr>
        <w:tblW w:w="7280" w:type="dxa"/>
        <w:jc w:val="center"/>
        <w:tblBorders>
          <w:top w:val="single" w:sz="16" w:space="0" w:color="FFFFFF"/>
          <w:left w:val="single" w:sz="16" w:space="0" w:color="FFFFFF"/>
          <w:bottom w:val="single" w:sz="16" w:space="0" w:color="FFFFFF"/>
          <w:right w:val="single" w:sz="16" w:space="0" w:color="FFFFFF"/>
          <w:insideH w:val="single" w:sz="16" w:space="0" w:color="FFFFFF"/>
          <w:insideV w:val="single" w:sz="1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1040"/>
        <w:gridCol w:w="4160"/>
      </w:tblGrid>
      <w:tr w:rsidR="005A031E" w14:paraId="3EC63ED2" w14:textId="77777777" w:rsidTr="007D091A">
        <w:trPr>
          <w:trHeight w:hRule="exact" w:val="567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003AFB95" w14:textId="77777777" w:rsidR="005A031E" w:rsidRDefault="005A031E" w:rsidP="007D091A">
            <w:pPr>
              <w:pStyle w:val="TableParagraph"/>
              <w:spacing w:before="147" w:line="240" w:lineRule="auto"/>
              <w:ind w:left="0" w:right="373"/>
              <w:jc w:val="right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位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71D231CE" w14:textId="77777777" w:rsidR="005A031E" w:rsidRDefault="005A031E" w:rsidP="007D091A">
            <w:pPr>
              <w:pStyle w:val="TableParagraph"/>
              <w:spacing w:before="147" w:line="240" w:lineRule="auto"/>
              <w:ind w:right="60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违约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27CDB243" w14:textId="77777777" w:rsidR="005A031E" w:rsidRDefault="005A031E" w:rsidP="007D091A">
            <w:pPr>
              <w:pStyle w:val="TableParagraph"/>
              <w:spacing w:before="48" w:line="218" w:lineRule="exact"/>
              <w:ind w:left="285" w:hanging="90"/>
              <w:rPr>
                <w:rFonts w:ascii="Lucida Sans"/>
                <w:b/>
                <w:sz w:val="19"/>
              </w:rPr>
            </w:pPr>
            <w:r>
              <w:rPr>
                <w:b/>
                <w:w w:val="90"/>
                <w:sz w:val="19"/>
                <w:lang w:val="zh-Hans"/>
              </w:rPr>
              <w:t xml:space="preserve">访问 </w:t>
            </w:r>
            <w:r>
              <w:rPr>
                <w:b/>
                <w:sz w:val="19"/>
                <w:lang w:val="zh-Hans"/>
              </w:rPr>
              <w:t>类型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16" w:space="0" w:color="B20738"/>
              <w:right w:val="single" w:sz="8" w:space="0" w:color="000000"/>
            </w:tcBorders>
          </w:tcPr>
          <w:p w14:paraId="193C70F6" w14:textId="77777777" w:rsidR="005A031E" w:rsidRDefault="005A031E" w:rsidP="007D091A">
            <w:pPr>
              <w:pStyle w:val="TableParagraph"/>
              <w:spacing w:before="147" w:line="240" w:lineRule="auto"/>
              <w:ind w:left="44" w:right="44"/>
              <w:jc w:val="center"/>
              <w:rPr>
                <w:rFonts w:ascii="Lucida Sans"/>
                <w:b/>
                <w:sz w:val="19"/>
              </w:rPr>
            </w:pPr>
            <w:r>
              <w:rPr>
                <w:b/>
                <w:sz w:val="19"/>
                <w:lang w:val="zh-Hans"/>
              </w:rPr>
              <w:t>描述</w:t>
            </w:r>
          </w:p>
        </w:tc>
      </w:tr>
      <w:tr w:rsidR="005A031E" w14:paraId="5A8E6E5E" w14:textId="77777777" w:rsidTr="007D091A">
        <w:trPr>
          <w:trHeight w:hRule="exact" w:val="488"/>
          <w:jc w:val="center"/>
        </w:trPr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4D3A2" w14:textId="77777777" w:rsidR="005A031E" w:rsidRDefault="005A031E" w:rsidP="007D091A">
            <w:pPr>
              <w:pStyle w:val="TableParagraph"/>
              <w:ind w:left="0" w:right="339"/>
              <w:jc w:val="center"/>
              <w:rPr>
                <w:sz w:val="16"/>
              </w:rPr>
            </w:pPr>
            <w:r>
              <w:rPr>
                <w:w w:val="105"/>
                <w:sz w:val="16"/>
                <w:lang w:val="zh-Hans"/>
              </w:rPr>
              <w:lastRenderedPageBreak/>
              <w:t>[31:0]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7C36B" w14:textId="77777777" w:rsidR="005A031E" w:rsidRDefault="005A031E" w:rsidP="007D091A"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w w:val="99"/>
                <w:sz w:val="16"/>
                <w:lang w:val="zh-Hans"/>
              </w:rPr>
              <w:t>0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0CA59" w14:textId="77777777" w:rsidR="005A031E" w:rsidRDefault="005A031E" w:rsidP="007D091A">
            <w:pPr>
              <w:pStyle w:val="TableParagraph"/>
              <w:ind w:left="0" w:right="60"/>
              <w:jc w:val="center"/>
              <w:rPr>
                <w:sz w:val="16"/>
              </w:rPr>
            </w:pPr>
            <w:r>
              <w:rPr>
                <w:sz w:val="16"/>
                <w:lang w:val="zh-Hans"/>
              </w:rPr>
              <w:t>乌尔曼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F7028" w14:textId="6920984F" w:rsidR="005A031E" w:rsidRDefault="005A031E" w:rsidP="007D091A">
            <w:pPr>
              <w:pStyle w:val="TableParagraph"/>
              <w:spacing w:before="37" w:line="158" w:lineRule="auto"/>
              <w:ind w:left="0"/>
              <w:rPr>
                <w:sz w:val="16"/>
              </w:rPr>
            </w:pPr>
            <w:r>
              <w:rPr>
                <w:sz w:val="16"/>
                <w:lang w:val="zh-Hans"/>
              </w:rPr>
              <w:t>需要写入 WQE 的 WQE 基址的 MS B</w:t>
            </w:r>
          </w:p>
        </w:tc>
      </w:tr>
    </w:tbl>
    <w:p w14:paraId="3825A0E4" w14:textId="4D2908A3" w:rsidR="00E44813" w:rsidRDefault="00F93091" w:rsidP="00891FDB">
      <w:pPr>
        <w:pStyle w:val="1"/>
      </w:pPr>
      <w:bookmarkStart w:id="141" w:name="_Toc32581141"/>
      <w:bookmarkStart w:id="142" w:name="_Toc59101525"/>
      <w:bookmarkEnd w:id="90"/>
      <w:bookmarkEnd w:id="141"/>
      <w:r>
        <w:rPr>
          <w:lang w:val="zh-Hans"/>
        </w:rPr>
        <w:t>附录</w:t>
      </w:r>
      <w:bookmarkEnd w:id="142"/>
    </w:p>
    <w:p w14:paraId="169A2066" w14:textId="77777777" w:rsidR="00E44813" w:rsidRDefault="00E44813" w:rsidP="00891FDB">
      <w:pPr>
        <w:pStyle w:val="2"/>
      </w:pPr>
      <w:bookmarkStart w:id="143" w:name="_Toc32581142"/>
      <w:bookmarkStart w:id="144" w:name="_Toc59101526"/>
      <w:r w:rsidRPr="007215F4">
        <w:rPr>
          <w:lang w:val="zh-Hans"/>
        </w:rPr>
        <w:t xml:space="preserve"> ERNIC </w:t>
      </w:r>
      <w:r w:rsidRPr="007215F4">
        <w:rPr>
          <w:lang w:val="zh-Hans"/>
        </w:rPr>
        <w:t>上的</w:t>
      </w:r>
      <w:r>
        <w:rPr>
          <w:lang w:val="zh-Hans"/>
        </w:rPr>
        <w:t>接口</w:t>
      </w:r>
      <w:r>
        <w:rPr>
          <w:lang w:val="zh-Hans"/>
        </w:rPr>
        <w:t xml:space="preserve"> MTU </w:t>
      </w:r>
      <w:r>
        <w:rPr>
          <w:lang w:val="zh-Hans"/>
        </w:rPr>
        <w:t>设置</w:t>
      </w:r>
      <w:bookmarkEnd w:id="143"/>
      <w:bookmarkEnd w:id="144"/>
    </w:p>
    <w:p w14:paraId="06D5025F" w14:textId="5F6F21E4" w:rsidR="00E44813" w:rsidRDefault="00B62222" w:rsidP="00A61C79">
      <w:pPr>
        <w:ind w:left="576" w:firstLine="144"/>
        <w:jc w:val="both"/>
        <w:rPr>
          <w:lang w:eastAsia="zh-CN"/>
        </w:rPr>
      </w:pPr>
      <w:r>
        <w:rPr>
          <w:lang w:val="zh-Hans" w:eastAsia="zh-CN"/>
        </w:rPr>
        <w:t>每个</w:t>
      </w:r>
      <w:r>
        <w:rPr>
          <w:lang w:val="zh-Hans" w:eastAsia="zh-CN"/>
        </w:rPr>
        <w:t xml:space="preserve"> QP PMTU </w:t>
      </w:r>
      <w:r>
        <w:rPr>
          <w:lang w:val="zh-Hans" w:eastAsia="zh-CN"/>
        </w:rPr>
        <w:t>输入到硬件以决定是否对有效负载进行分段，并且派生自配置的</w:t>
      </w:r>
      <w:r>
        <w:rPr>
          <w:lang w:val="zh-Hans" w:eastAsia="zh-CN"/>
        </w:rPr>
        <w:t xml:space="preserve"> eth2 </w:t>
      </w:r>
      <w:r>
        <w:rPr>
          <w:lang w:val="zh-Hans" w:eastAsia="zh-CN"/>
        </w:rPr>
        <w:t>接口的</w:t>
      </w:r>
      <w:r>
        <w:rPr>
          <w:lang w:val="zh-Hans" w:eastAsia="zh-CN"/>
        </w:rPr>
        <w:t xml:space="preserve"> MTU</w:t>
      </w:r>
      <w:r>
        <w:rPr>
          <w:lang w:val="zh-Hans" w:eastAsia="zh-CN"/>
        </w:rPr>
        <w:t>。</w:t>
      </w:r>
      <w:r>
        <w:rPr>
          <w:lang w:val="zh-Hans" w:eastAsia="zh-CN"/>
        </w:rPr>
        <w:t xml:space="preserve">QP PMTU </w:t>
      </w:r>
      <w:r>
        <w:rPr>
          <w:lang w:val="zh-Hans" w:eastAsia="zh-CN"/>
        </w:rPr>
        <w:t>指示有效负载大小，而不是接口上发出的数据包大小。为了发送有效负载为</w:t>
      </w:r>
      <w:r>
        <w:rPr>
          <w:lang w:val="zh-Hans" w:eastAsia="zh-CN"/>
        </w:rPr>
        <w:t xml:space="preserve"> 512B </w:t>
      </w:r>
      <w:r>
        <w:rPr>
          <w:lang w:val="zh-Hans" w:eastAsia="zh-CN"/>
        </w:rPr>
        <w:t>且不分段的数据包，接口对</w:t>
      </w:r>
      <w:r>
        <w:rPr>
          <w:lang w:val="zh-Hans" w:eastAsia="zh-CN"/>
        </w:rPr>
        <w:t xml:space="preserve"> MTU </w:t>
      </w:r>
      <w:r>
        <w:rPr>
          <w:lang w:val="zh-Hans" w:eastAsia="zh-CN"/>
        </w:rPr>
        <w:t>的最小值应等于</w:t>
      </w:r>
      <w:r>
        <w:rPr>
          <w:lang w:val="zh-Hans" w:eastAsia="zh-CN"/>
        </w:rPr>
        <w:t xml:space="preserve">“512 + </w:t>
      </w:r>
      <w:r>
        <w:rPr>
          <w:lang w:val="zh-Hans" w:eastAsia="zh-CN"/>
        </w:rPr>
        <w:t>标头大小</w:t>
      </w:r>
      <w:r>
        <w:rPr>
          <w:lang w:val="zh-Hans" w:eastAsia="zh-CN"/>
        </w:rPr>
        <w:t>”</w:t>
      </w:r>
      <w:r>
        <w:rPr>
          <w:lang w:val="zh-Hans" w:eastAsia="zh-CN"/>
        </w:rPr>
        <w:t>。下表列出了驱动程序中的</w:t>
      </w:r>
      <w:r>
        <w:rPr>
          <w:lang w:val="zh-Hans" w:eastAsia="zh-CN"/>
        </w:rPr>
        <w:t xml:space="preserve"> MTU </w:t>
      </w:r>
      <w:r>
        <w:rPr>
          <w:lang w:val="zh-Hans" w:eastAsia="zh-CN"/>
        </w:rPr>
        <w:t>到</w:t>
      </w:r>
      <w:r>
        <w:rPr>
          <w:lang w:val="zh-Hans" w:eastAsia="zh-CN"/>
        </w:rPr>
        <w:t xml:space="preserve"> PMTU </w:t>
      </w:r>
      <w:r>
        <w:rPr>
          <w:lang w:val="zh-Hans" w:eastAsia="zh-CN"/>
        </w:rPr>
        <w:t>映射，用户应对其进行适当配置。</w:t>
      </w:r>
    </w:p>
    <w:p w14:paraId="34C8AF62" w14:textId="77777777" w:rsidR="00E44813" w:rsidRDefault="00E44813" w:rsidP="00E44813">
      <w:pPr>
        <w:ind w:firstLine="576"/>
        <w:jc w:val="both"/>
        <w:rPr>
          <w:lang w:eastAsia="zh-CN"/>
        </w:rPr>
      </w:pPr>
    </w:p>
    <w:tbl>
      <w:tblPr>
        <w:tblStyle w:val="a7"/>
        <w:tblW w:w="0" w:type="auto"/>
        <w:tblInd w:w="1885" w:type="dxa"/>
        <w:tblLook w:val="04A0" w:firstRow="1" w:lastRow="0" w:firstColumn="1" w:lastColumn="0" w:noHBand="0" w:noVBand="1"/>
      </w:tblPr>
      <w:tblGrid>
        <w:gridCol w:w="1350"/>
        <w:gridCol w:w="1710"/>
        <w:gridCol w:w="1710"/>
      </w:tblGrid>
      <w:tr w:rsidR="00F46C49" w14:paraId="07E3C425" w14:textId="6ED1211B" w:rsidTr="00DC40B7">
        <w:tc>
          <w:tcPr>
            <w:tcW w:w="1350" w:type="dxa"/>
          </w:tcPr>
          <w:p w14:paraId="11FD1746" w14:textId="77777777" w:rsidR="00F46C49" w:rsidRPr="003F1D26" w:rsidRDefault="00F46C49" w:rsidP="00A849DC">
            <w:pPr>
              <w:jc w:val="both"/>
              <w:rPr>
                <w:b/>
              </w:rPr>
            </w:pPr>
            <w:r w:rsidRPr="003F1D26">
              <w:rPr>
                <w:b/>
                <w:lang w:val="zh-Hans"/>
              </w:rPr>
              <w:t>QP PMTU</w:t>
            </w:r>
          </w:p>
        </w:tc>
        <w:tc>
          <w:tcPr>
            <w:tcW w:w="1710" w:type="dxa"/>
          </w:tcPr>
          <w:p w14:paraId="2B1DD48C" w14:textId="77777777" w:rsidR="00012019" w:rsidRPr="003F1D26" w:rsidRDefault="00012019" w:rsidP="00A849DC">
            <w:pPr>
              <w:jc w:val="both"/>
              <w:rPr>
                <w:b/>
              </w:rPr>
            </w:pPr>
            <w:r w:rsidRPr="003F1D26">
              <w:rPr>
                <w:b/>
                <w:lang w:val="zh-Hans"/>
              </w:rPr>
              <w:t>250SoC</w:t>
            </w:r>
          </w:p>
          <w:p w14:paraId="357295A6" w14:textId="7141164C" w:rsidR="00F46C49" w:rsidRPr="003F1D26" w:rsidRDefault="00B62222" w:rsidP="00A849DC">
            <w:pPr>
              <w:jc w:val="both"/>
              <w:rPr>
                <w:b/>
              </w:rPr>
            </w:pPr>
            <w:r>
              <w:rPr>
                <w:b/>
                <w:lang w:val="zh-Hans"/>
              </w:rPr>
              <w:t>e</w:t>
            </w:r>
            <w:r w:rsidR="00F46C49" w:rsidRPr="003F1D26">
              <w:rPr>
                <w:b/>
                <w:lang w:val="zh-Hans"/>
              </w:rPr>
              <w:t>th</w:t>
            </w:r>
            <w:r>
              <w:rPr>
                <w:b/>
                <w:lang w:val="zh-Hans"/>
              </w:rPr>
              <w:t>2</w:t>
            </w:r>
            <w:r w:rsidR="00F46C49" w:rsidRPr="003F1D26">
              <w:rPr>
                <w:b/>
                <w:lang w:val="zh-Hans"/>
              </w:rPr>
              <w:t xml:space="preserve"> MTU</w:t>
            </w:r>
          </w:p>
        </w:tc>
        <w:tc>
          <w:tcPr>
            <w:tcW w:w="1710" w:type="dxa"/>
          </w:tcPr>
          <w:p w14:paraId="67F007A9" w14:textId="62CAE01F" w:rsidR="00F46C49" w:rsidRPr="003F1D26" w:rsidRDefault="0056134B" w:rsidP="00A849DC">
            <w:pPr>
              <w:jc w:val="both"/>
              <w:rPr>
                <w:b/>
                <w:lang w:eastAsia="zh-CN"/>
              </w:rPr>
            </w:pPr>
            <w:r w:rsidRPr="003F1D26">
              <w:rPr>
                <w:b/>
                <w:lang w:val="zh-Hans" w:eastAsia="zh-CN"/>
              </w:rPr>
              <w:t>梅兰诺克斯接口</w:t>
            </w:r>
            <w:r w:rsidRPr="003F1D26">
              <w:rPr>
                <w:b/>
                <w:lang w:val="zh-Hans" w:eastAsia="zh-CN"/>
              </w:rPr>
              <w:t xml:space="preserve"> MTU</w:t>
            </w:r>
          </w:p>
        </w:tc>
      </w:tr>
      <w:tr w:rsidR="00F46C49" w14:paraId="67D03D12" w14:textId="7E62CC29" w:rsidTr="00DC40B7">
        <w:tc>
          <w:tcPr>
            <w:tcW w:w="1350" w:type="dxa"/>
          </w:tcPr>
          <w:p w14:paraId="47E873D1" w14:textId="77777777" w:rsidR="00F46C49" w:rsidRDefault="00F46C49" w:rsidP="00A849DC">
            <w:pPr>
              <w:jc w:val="both"/>
            </w:pPr>
            <w:r>
              <w:rPr>
                <w:lang w:val="zh-Hans"/>
              </w:rPr>
              <w:t>256</w:t>
            </w:r>
          </w:p>
        </w:tc>
        <w:tc>
          <w:tcPr>
            <w:tcW w:w="1710" w:type="dxa"/>
          </w:tcPr>
          <w:p w14:paraId="3BAFF17E" w14:textId="77777777" w:rsidR="00F46C49" w:rsidRDefault="00F46C49" w:rsidP="00A849DC">
            <w:pPr>
              <w:jc w:val="both"/>
            </w:pPr>
            <w:r>
              <w:rPr>
                <w:lang w:val="zh-Hans"/>
              </w:rPr>
              <w:t>340</w:t>
            </w:r>
          </w:p>
        </w:tc>
        <w:tc>
          <w:tcPr>
            <w:tcW w:w="1710" w:type="dxa"/>
          </w:tcPr>
          <w:p w14:paraId="2F3F4512" w14:textId="6CF1E44D" w:rsidR="00F46C49" w:rsidRDefault="007B59DD" w:rsidP="00A849DC">
            <w:pPr>
              <w:jc w:val="both"/>
            </w:pPr>
            <w:r>
              <w:rPr>
                <w:lang w:val="zh-Hans"/>
              </w:rPr>
              <w:t>360</w:t>
            </w:r>
          </w:p>
        </w:tc>
      </w:tr>
      <w:tr w:rsidR="00F46C49" w14:paraId="4F780F71" w14:textId="294986E7" w:rsidTr="00DC40B7">
        <w:tc>
          <w:tcPr>
            <w:tcW w:w="1350" w:type="dxa"/>
          </w:tcPr>
          <w:p w14:paraId="3AC3D4A0" w14:textId="77777777" w:rsidR="00F46C49" w:rsidRDefault="00F46C49" w:rsidP="00A849DC">
            <w:pPr>
              <w:jc w:val="both"/>
            </w:pPr>
            <w:r>
              <w:rPr>
                <w:lang w:val="zh-Hans"/>
              </w:rPr>
              <w:t>512</w:t>
            </w:r>
          </w:p>
        </w:tc>
        <w:tc>
          <w:tcPr>
            <w:tcW w:w="1710" w:type="dxa"/>
          </w:tcPr>
          <w:p w14:paraId="05C0C5FC" w14:textId="77777777" w:rsidR="00F46C49" w:rsidRDefault="00F46C49" w:rsidP="00A849DC">
            <w:pPr>
              <w:jc w:val="both"/>
            </w:pPr>
            <w:r>
              <w:rPr>
                <w:lang w:val="zh-Hans"/>
              </w:rPr>
              <w:t>592</w:t>
            </w:r>
          </w:p>
        </w:tc>
        <w:tc>
          <w:tcPr>
            <w:tcW w:w="1710" w:type="dxa"/>
          </w:tcPr>
          <w:p w14:paraId="04C90AB6" w14:textId="1EC92135" w:rsidR="00F46C49" w:rsidRDefault="007B59DD" w:rsidP="00A849DC">
            <w:pPr>
              <w:jc w:val="both"/>
            </w:pPr>
            <w:r>
              <w:rPr>
                <w:lang w:val="zh-Hans"/>
              </w:rPr>
              <w:t>610</w:t>
            </w:r>
          </w:p>
        </w:tc>
      </w:tr>
      <w:tr w:rsidR="00A84B52" w14:paraId="553F17CA" w14:textId="2FACA3D6" w:rsidTr="00DC40B7">
        <w:tc>
          <w:tcPr>
            <w:tcW w:w="1350" w:type="dxa"/>
          </w:tcPr>
          <w:p w14:paraId="4BF5330C" w14:textId="77777777" w:rsidR="00A84B52" w:rsidRDefault="00A84B52" w:rsidP="00A84B52">
            <w:pPr>
              <w:jc w:val="both"/>
            </w:pPr>
            <w:r>
              <w:rPr>
                <w:lang w:val="zh-Hans"/>
              </w:rPr>
              <w:t>1024</w:t>
            </w:r>
          </w:p>
        </w:tc>
        <w:tc>
          <w:tcPr>
            <w:tcW w:w="1710" w:type="dxa"/>
          </w:tcPr>
          <w:p w14:paraId="18B43AC3" w14:textId="77777777" w:rsidR="00A84B52" w:rsidRDefault="00A84B52" w:rsidP="00A84B52">
            <w:pPr>
              <w:jc w:val="both"/>
            </w:pPr>
            <w:r>
              <w:rPr>
                <w:lang w:val="zh-Hans"/>
              </w:rPr>
              <w:t>1500</w:t>
            </w:r>
          </w:p>
        </w:tc>
        <w:tc>
          <w:tcPr>
            <w:tcW w:w="1710" w:type="dxa"/>
          </w:tcPr>
          <w:p w14:paraId="0D1619AB" w14:textId="1D333622" w:rsidR="00A84B52" w:rsidRDefault="00A84B52" w:rsidP="00A84B52">
            <w:pPr>
              <w:jc w:val="both"/>
            </w:pPr>
            <w:r>
              <w:rPr>
                <w:lang w:val="zh-Hans"/>
              </w:rPr>
              <w:t>1500</w:t>
            </w:r>
          </w:p>
        </w:tc>
      </w:tr>
      <w:tr w:rsidR="00A84B52" w14:paraId="01350034" w14:textId="23E36F31" w:rsidTr="00DC40B7">
        <w:tc>
          <w:tcPr>
            <w:tcW w:w="1350" w:type="dxa"/>
          </w:tcPr>
          <w:p w14:paraId="70808F20" w14:textId="77777777" w:rsidR="00A84B52" w:rsidRDefault="00A84B52" w:rsidP="00A84B52">
            <w:pPr>
              <w:jc w:val="both"/>
            </w:pPr>
            <w:r>
              <w:rPr>
                <w:lang w:val="zh-Hans"/>
              </w:rPr>
              <w:t>2048</w:t>
            </w:r>
          </w:p>
        </w:tc>
        <w:tc>
          <w:tcPr>
            <w:tcW w:w="1710" w:type="dxa"/>
          </w:tcPr>
          <w:p w14:paraId="0EFFAA4D" w14:textId="77777777" w:rsidR="00A84B52" w:rsidRDefault="00A84B52" w:rsidP="00A84B52">
            <w:pPr>
              <w:jc w:val="both"/>
            </w:pPr>
            <w:r>
              <w:rPr>
                <w:lang w:val="zh-Hans"/>
              </w:rPr>
              <w:t>2200</w:t>
            </w:r>
          </w:p>
        </w:tc>
        <w:tc>
          <w:tcPr>
            <w:tcW w:w="1710" w:type="dxa"/>
          </w:tcPr>
          <w:p w14:paraId="672D7BDF" w14:textId="50B06C99" w:rsidR="00A84B52" w:rsidRDefault="00A84B52" w:rsidP="00A84B52">
            <w:pPr>
              <w:jc w:val="both"/>
            </w:pPr>
            <w:r>
              <w:rPr>
                <w:lang w:val="zh-Hans"/>
              </w:rPr>
              <w:t>2200</w:t>
            </w:r>
          </w:p>
        </w:tc>
      </w:tr>
      <w:tr w:rsidR="00A84B52" w14:paraId="548C3E56" w14:textId="56F60861" w:rsidTr="00DC40B7">
        <w:tc>
          <w:tcPr>
            <w:tcW w:w="1350" w:type="dxa"/>
          </w:tcPr>
          <w:p w14:paraId="69556F27" w14:textId="77777777" w:rsidR="00A84B52" w:rsidRDefault="00A84B52" w:rsidP="00A84B52">
            <w:pPr>
              <w:jc w:val="both"/>
            </w:pPr>
            <w:r>
              <w:rPr>
                <w:lang w:val="zh-Hans"/>
              </w:rPr>
              <w:t>4096</w:t>
            </w:r>
          </w:p>
        </w:tc>
        <w:tc>
          <w:tcPr>
            <w:tcW w:w="1710" w:type="dxa"/>
          </w:tcPr>
          <w:p w14:paraId="0D962814" w14:textId="77777777" w:rsidR="00A84B52" w:rsidRDefault="00A84B52" w:rsidP="00A84B52">
            <w:pPr>
              <w:jc w:val="both"/>
            </w:pPr>
            <w:r>
              <w:rPr>
                <w:lang w:val="zh-Hans"/>
              </w:rPr>
              <w:t>4200</w:t>
            </w:r>
          </w:p>
        </w:tc>
        <w:tc>
          <w:tcPr>
            <w:tcW w:w="1710" w:type="dxa"/>
          </w:tcPr>
          <w:p w14:paraId="37AC606F" w14:textId="1B4316E8" w:rsidR="00A84B52" w:rsidRDefault="00A84B52" w:rsidP="00A84B52">
            <w:pPr>
              <w:jc w:val="both"/>
            </w:pPr>
            <w:r>
              <w:rPr>
                <w:lang w:val="zh-Hans"/>
              </w:rPr>
              <w:t>4200</w:t>
            </w:r>
          </w:p>
        </w:tc>
      </w:tr>
      <w:tr w:rsidR="00A84B52" w14:paraId="7BB7DB0A" w14:textId="6AFC4B14" w:rsidTr="00DC40B7">
        <w:tc>
          <w:tcPr>
            <w:tcW w:w="1350" w:type="dxa"/>
          </w:tcPr>
          <w:p w14:paraId="2340567D" w14:textId="77777777" w:rsidR="00A84B52" w:rsidRDefault="00A84B52" w:rsidP="00A84B52">
            <w:pPr>
              <w:jc w:val="both"/>
            </w:pPr>
            <w:r>
              <w:rPr>
                <w:lang w:val="zh-Hans"/>
              </w:rPr>
              <w:t>4096</w:t>
            </w:r>
          </w:p>
        </w:tc>
        <w:tc>
          <w:tcPr>
            <w:tcW w:w="1710" w:type="dxa"/>
          </w:tcPr>
          <w:p w14:paraId="7642CCCD" w14:textId="77777777" w:rsidR="00A84B52" w:rsidRDefault="00A84B52" w:rsidP="00A84B52">
            <w:r>
              <w:rPr>
                <w:lang w:val="zh-Hans"/>
              </w:rPr>
              <w:t>任何其他值</w:t>
            </w:r>
            <w:r>
              <w:rPr>
                <w:rStyle w:val="af4"/>
                <w:lang w:val="zh-Hans"/>
              </w:rPr>
              <w:footnoteReference w:id="8"/>
            </w:r>
          </w:p>
        </w:tc>
        <w:tc>
          <w:tcPr>
            <w:tcW w:w="1710" w:type="dxa"/>
          </w:tcPr>
          <w:p w14:paraId="6BD9266A" w14:textId="0FCB439D" w:rsidR="00A84B52" w:rsidRDefault="00C35839" w:rsidP="00A84B52">
            <w:r>
              <w:rPr>
                <w:lang w:val="zh-Hans"/>
              </w:rPr>
              <w:t>4200</w:t>
            </w:r>
          </w:p>
        </w:tc>
      </w:tr>
    </w:tbl>
    <w:p w14:paraId="575B1787" w14:textId="77777777" w:rsidR="00E44813" w:rsidRDefault="00E44813" w:rsidP="00E44813">
      <w:pPr>
        <w:jc w:val="both"/>
      </w:pPr>
    </w:p>
    <w:p w14:paraId="5CA26A7C" w14:textId="66BBD90F" w:rsidR="00E44813" w:rsidRDefault="00B62222" w:rsidP="00E44813">
      <w:pPr>
        <w:ind w:left="576"/>
        <w:jc w:val="both"/>
        <w:rPr>
          <w:lang w:eastAsia="zh-CN"/>
        </w:rPr>
      </w:pPr>
      <w:r>
        <w:rPr>
          <w:lang w:val="zh-Hans" w:eastAsia="zh-CN"/>
        </w:rPr>
        <w:t>例如，要发送有效负载</w:t>
      </w:r>
      <w:r>
        <w:rPr>
          <w:lang w:val="zh-Hans" w:eastAsia="zh-CN"/>
        </w:rPr>
        <w:t xml:space="preserve"> 256 </w:t>
      </w:r>
      <w:r>
        <w:rPr>
          <w:lang w:val="zh-Hans" w:eastAsia="zh-CN"/>
        </w:rPr>
        <w:t>而不会对有效负载进行分段，可以在</w:t>
      </w:r>
      <w:r>
        <w:rPr>
          <w:lang w:val="zh-Hans" w:eastAsia="zh-CN"/>
        </w:rPr>
        <w:t xml:space="preserve"> eth2 </w:t>
      </w:r>
      <w:r>
        <w:rPr>
          <w:lang w:val="zh-Hans" w:eastAsia="zh-CN"/>
        </w:rPr>
        <w:t>上配置的最小</w:t>
      </w:r>
      <w:r>
        <w:rPr>
          <w:lang w:val="zh-Hans" w:eastAsia="zh-CN"/>
        </w:rPr>
        <w:t xml:space="preserve"> MTU </w:t>
      </w:r>
      <w:r>
        <w:rPr>
          <w:lang w:val="zh-Hans" w:eastAsia="zh-CN"/>
        </w:rPr>
        <w:t>为</w:t>
      </w:r>
      <w:r>
        <w:rPr>
          <w:lang w:val="zh-Hans" w:eastAsia="zh-CN"/>
        </w:rPr>
        <w:t xml:space="preserve"> 340</w:t>
      </w:r>
      <w:r>
        <w:rPr>
          <w:lang w:val="zh-Hans" w:eastAsia="zh-CN"/>
        </w:rPr>
        <w:t>。如果我们将</w:t>
      </w:r>
      <w:r>
        <w:rPr>
          <w:lang w:val="zh-Hans" w:eastAsia="zh-CN"/>
        </w:rPr>
        <w:t xml:space="preserve"> 340 </w:t>
      </w:r>
      <w:r>
        <w:rPr>
          <w:lang w:val="zh-Hans" w:eastAsia="zh-CN"/>
        </w:rPr>
        <w:t>配置为</w:t>
      </w:r>
      <w:r>
        <w:rPr>
          <w:lang w:val="zh-Hans" w:eastAsia="zh-CN"/>
        </w:rPr>
        <w:t xml:space="preserve"> eth2 MTU</w:t>
      </w:r>
      <w:r>
        <w:rPr>
          <w:lang w:val="zh-Hans" w:eastAsia="zh-CN"/>
        </w:rPr>
        <w:t>，驱动程序会将</w:t>
      </w:r>
      <w:r>
        <w:rPr>
          <w:lang w:val="zh-Hans" w:eastAsia="zh-CN"/>
        </w:rPr>
        <w:t xml:space="preserve"> 256 </w:t>
      </w:r>
      <w:r>
        <w:rPr>
          <w:lang w:val="zh-Hans" w:eastAsia="zh-CN"/>
        </w:rPr>
        <w:t>配置为</w:t>
      </w:r>
      <w:r>
        <w:rPr>
          <w:lang w:val="zh-Hans" w:eastAsia="zh-CN"/>
        </w:rPr>
        <w:t xml:space="preserve"> QP PMTU</w:t>
      </w:r>
      <w:r>
        <w:rPr>
          <w:lang w:val="zh-Hans" w:eastAsia="zh-CN"/>
        </w:rPr>
        <w:t>，如果任何应用程序尝试发送大于</w:t>
      </w:r>
      <w:r>
        <w:rPr>
          <w:lang w:val="zh-Hans" w:eastAsia="zh-CN"/>
        </w:rPr>
        <w:t xml:space="preserve"> 256 </w:t>
      </w:r>
      <w:r>
        <w:rPr>
          <w:lang w:val="zh-Hans" w:eastAsia="zh-CN"/>
        </w:rPr>
        <w:t>的有效负载，硬件会对其进行分段。</w:t>
      </w:r>
    </w:p>
    <w:p w14:paraId="66ADC553" w14:textId="3377FCEF" w:rsidR="00F93EA7" w:rsidRDefault="00F93EA7" w:rsidP="00E44813">
      <w:pPr>
        <w:ind w:left="576"/>
        <w:jc w:val="both"/>
        <w:rPr>
          <w:lang w:eastAsia="zh-CN"/>
        </w:rPr>
      </w:pPr>
    </w:p>
    <w:p w14:paraId="0C8BAC48" w14:textId="42E7FD3D" w:rsidR="00EF353C" w:rsidRDefault="002B557A" w:rsidP="002C0817">
      <w:pPr>
        <w:pStyle w:val="2"/>
        <w:spacing w:after="240"/>
      </w:pPr>
      <w:bookmarkStart w:id="145" w:name="_Toc59101527"/>
      <w:proofErr w:type="spellStart"/>
      <w:r>
        <w:rPr>
          <w:lang w:val="zh-Hans"/>
        </w:rPr>
        <w:t>应用开发</w:t>
      </w:r>
      <w:r w:rsidR="007D6FA4">
        <w:rPr>
          <w:lang w:val="zh-Hans"/>
        </w:rPr>
        <w:t>指南</w:t>
      </w:r>
      <w:proofErr w:type="spellEnd"/>
      <w:r w:rsidR="007142F4">
        <w:rPr>
          <w:lang w:val="zh-Hans"/>
        </w:rPr>
        <w:t>：</w:t>
      </w:r>
      <w:bookmarkEnd w:id="145"/>
    </w:p>
    <w:p w14:paraId="275DEF21" w14:textId="0AE37134" w:rsidR="004C69C6" w:rsidRDefault="0096635A" w:rsidP="000B243C">
      <w:pPr>
        <w:ind w:firstLine="576"/>
        <w:jc w:val="both"/>
      </w:pPr>
      <w:r w:rsidRPr="00B166B9">
        <w:rPr>
          <w:lang w:val="zh-Hans"/>
        </w:rPr>
        <w:t xml:space="preserve">ERNIC </w:t>
      </w:r>
      <w:r w:rsidR="000B243C">
        <w:rPr>
          <w:lang w:val="zh-Hans"/>
        </w:rPr>
        <w:t>具有</w:t>
      </w:r>
      <w:r w:rsidR="000B243C">
        <w:rPr>
          <w:lang w:val="zh-Hans"/>
        </w:rPr>
        <w:t xml:space="preserve"> </w:t>
      </w:r>
      <w:r w:rsidR="00F93EA7">
        <w:rPr>
          <w:lang w:val="zh-Hans"/>
        </w:rPr>
        <w:t>以下</w:t>
      </w:r>
      <w:r w:rsidR="00F93EA7">
        <w:rPr>
          <w:lang w:val="zh-Hans"/>
        </w:rPr>
        <w:t xml:space="preserve"> </w:t>
      </w:r>
      <w:r w:rsidRPr="00B166B9">
        <w:rPr>
          <w:lang w:val="zh-Hans"/>
        </w:rPr>
        <w:t>硬件限制。</w:t>
      </w:r>
    </w:p>
    <w:p w14:paraId="721B57E8" w14:textId="4B07E4AC" w:rsidR="00F93EA7" w:rsidRDefault="00F93EA7" w:rsidP="00F93EA7">
      <w:pPr>
        <w:pStyle w:val="af"/>
        <w:numPr>
          <w:ilvl w:val="0"/>
          <w:numId w:val="24"/>
        </w:numPr>
        <w:jc w:val="both"/>
      </w:pPr>
      <w:r>
        <w:rPr>
          <w:lang w:val="zh-Hans"/>
        </w:rPr>
        <w:t>队列深度必须是</w:t>
      </w:r>
      <w:r>
        <w:rPr>
          <w:lang w:val="zh-Hans"/>
        </w:rPr>
        <w:t xml:space="preserve"> 2 </w:t>
      </w:r>
      <w:r>
        <w:rPr>
          <w:lang w:val="zh-Hans"/>
        </w:rPr>
        <w:t>的幂</w:t>
      </w:r>
      <w:r>
        <w:rPr>
          <w:lang w:val="zh-Hans"/>
        </w:rPr>
        <w:t xml:space="preserve"> </w:t>
      </w:r>
    </w:p>
    <w:p w14:paraId="08DC79DF" w14:textId="15BF5BD3" w:rsidR="00F93EA7" w:rsidRDefault="00F93EA7" w:rsidP="00F93EA7">
      <w:pPr>
        <w:pStyle w:val="af"/>
        <w:numPr>
          <w:ilvl w:val="0"/>
          <w:numId w:val="24"/>
        </w:numPr>
        <w:jc w:val="both"/>
      </w:pPr>
      <w:r>
        <w:rPr>
          <w:lang w:val="zh-Hans"/>
        </w:rPr>
        <w:t xml:space="preserve">RQ </w:t>
      </w:r>
      <w:r>
        <w:rPr>
          <w:lang w:val="zh-Hans"/>
        </w:rPr>
        <w:t>缓冲区大小限制</w:t>
      </w:r>
      <w:r>
        <w:rPr>
          <w:lang w:val="zh-Hans"/>
        </w:rPr>
        <w:t xml:space="preserve"> </w:t>
      </w:r>
    </w:p>
    <w:p w14:paraId="69326878" w14:textId="5A88A358" w:rsidR="00F93EA7" w:rsidRDefault="00F93EA7" w:rsidP="00F93EA7">
      <w:pPr>
        <w:pStyle w:val="af"/>
        <w:numPr>
          <w:ilvl w:val="0"/>
          <w:numId w:val="24"/>
        </w:numPr>
        <w:jc w:val="both"/>
      </w:pPr>
      <w:r>
        <w:rPr>
          <w:lang w:val="zh-Hans"/>
        </w:rPr>
        <w:t>不支持完成队列通知</w:t>
      </w:r>
      <w:r>
        <w:rPr>
          <w:lang w:val="zh-Hans"/>
        </w:rPr>
        <w:t xml:space="preserve"> </w:t>
      </w:r>
    </w:p>
    <w:p w14:paraId="21F328EB" w14:textId="489C41FA" w:rsidR="00F93EA7" w:rsidRDefault="00F93EA7" w:rsidP="00F93EA7">
      <w:pPr>
        <w:pStyle w:val="af"/>
        <w:numPr>
          <w:ilvl w:val="0"/>
          <w:numId w:val="24"/>
        </w:numPr>
        <w:jc w:val="both"/>
        <w:rPr>
          <w:lang w:eastAsia="zh-CN"/>
        </w:rPr>
      </w:pPr>
      <w:r>
        <w:rPr>
          <w:lang w:val="zh-Hans" w:eastAsia="zh-CN"/>
        </w:rPr>
        <w:t>不支持本地内存保护检查</w:t>
      </w:r>
    </w:p>
    <w:p w14:paraId="2D9BE4AB" w14:textId="08F1DF2D" w:rsidR="00D17DC5" w:rsidRDefault="00D17DC5" w:rsidP="00F93EA7">
      <w:pPr>
        <w:pStyle w:val="af"/>
        <w:numPr>
          <w:ilvl w:val="0"/>
          <w:numId w:val="24"/>
        </w:numPr>
        <w:jc w:val="both"/>
        <w:rPr>
          <w:lang w:eastAsia="zh-CN"/>
        </w:rPr>
      </w:pPr>
      <w:r>
        <w:rPr>
          <w:lang w:val="zh-Hans" w:eastAsia="zh-CN"/>
        </w:rPr>
        <w:t>不支持虚拟到物理内存转换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（</w:t>
      </w:r>
      <w:r>
        <w:rPr>
          <w:lang w:val="zh-Hans" w:eastAsia="zh-CN"/>
        </w:rPr>
        <w:t>MTT</w:t>
      </w:r>
      <w:r>
        <w:rPr>
          <w:lang w:val="zh-Hans" w:eastAsia="zh-CN"/>
        </w:rPr>
        <w:t>），并且所有缓冲区都必须是物理连续内存</w:t>
      </w:r>
    </w:p>
    <w:p w14:paraId="585C4D10" w14:textId="39CD6D73" w:rsidR="000B243C" w:rsidRDefault="000B243C" w:rsidP="000B243C">
      <w:pPr>
        <w:ind w:left="720"/>
        <w:jc w:val="both"/>
        <w:rPr>
          <w:lang w:eastAsia="zh-CN"/>
        </w:rPr>
      </w:pPr>
      <w:r>
        <w:rPr>
          <w:lang w:val="zh-Hans" w:eastAsia="zh-CN"/>
        </w:rPr>
        <w:t>以下部分介绍可用于应用程序开发的准则和</w:t>
      </w:r>
      <w:r>
        <w:rPr>
          <w:lang w:val="zh-Hans" w:eastAsia="zh-CN"/>
        </w:rPr>
        <w:t xml:space="preserve"> API</w:t>
      </w:r>
      <w:r>
        <w:rPr>
          <w:lang w:val="zh-Hans" w:eastAsia="zh-CN"/>
        </w:rPr>
        <w:t>，以符合上述限制。</w:t>
      </w:r>
    </w:p>
    <w:p w14:paraId="18EC9704" w14:textId="4600AD5D" w:rsidR="00E71868" w:rsidRPr="000A59EC" w:rsidRDefault="007E1F4B" w:rsidP="007E1F4B">
      <w:pPr>
        <w:pStyle w:val="3"/>
      </w:pPr>
      <w:bookmarkStart w:id="146" w:name="_Toc59101528"/>
      <w:proofErr w:type="spellStart"/>
      <w:r>
        <w:rPr>
          <w:lang w:val="zh-Hans"/>
        </w:rPr>
        <w:t>队列深度限制</w:t>
      </w:r>
      <w:bookmarkEnd w:id="146"/>
      <w:proofErr w:type="spellEnd"/>
    </w:p>
    <w:p w14:paraId="55BB929D" w14:textId="0E3519CE" w:rsidR="0096635A" w:rsidRDefault="0096635A" w:rsidP="007E1F4B">
      <w:pPr>
        <w:spacing w:before="240"/>
        <w:ind w:left="720"/>
        <w:jc w:val="both"/>
      </w:pPr>
      <w:r w:rsidRPr="00B166B9">
        <w:rPr>
          <w:lang w:val="zh-Hans" w:eastAsia="zh-CN"/>
        </w:rPr>
        <w:t xml:space="preserve">ERNIC </w:t>
      </w:r>
      <w:r w:rsidRPr="00B166B9">
        <w:rPr>
          <w:lang w:val="zh-Hans" w:eastAsia="zh-CN"/>
        </w:rPr>
        <w:t>硬件要求</w:t>
      </w:r>
      <w:r w:rsidRPr="00B166B9">
        <w:rPr>
          <w:lang w:val="zh-Hans" w:eastAsia="zh-CN"/>
        </w:rPr>
        <w:t xml:space="preserve"> QP </w:t>
      </w:r>
      <w:r w:rsidRPr="00B166B9">
        <w:rPr>
          <w:lang w:val="zh-Hans" w:eastAsia="zh-CN"/>
        </w:rPr>
        <w:t>的队列（发送队列、接收队列）深度为</w:t>
      </w:r>
      <w:r w:rsidRPr="00B166B9">
        <w:rPr>
          <w:lang w:val="zh-Hans" w:eastAsia="zh-CN"/>
        </w:rPr>
        <w:t xml:space="preserve"> 2 </w:t>
      </w:r>
      <w:r w:rsidRPr="00B166B9">
        <w:rPr>
          <w:lang w:val="zh-Hans" w:eastAsia="zh-CN"/>
        </w:rPr>
        <w:t>的幂。这些队列深度是在创建</w:t>
      </w:r>
      <w:r w:rsidRPr="00B166B9">
        <w:rPr>
          <w:lang w:val="zh-Hans" w:eastAsia="zh-CN"/>
        </w:rPr>
        <w:t xml:space="preserve"> QP </w:t>
      </w:r>
      <w:r w:rsidRPr="00B166B9">
        <w:rPr>
          <w:lang w:val="zh-Hans" w:eastAsia="zh-CN"/>
        </w:rPr>
        <w:t>时配置的。</w:t>
      </w:r>
      <w:r w:rsidRPr="00B166B9">
        <w:rPr>
          <w:lang w:val="zh-Hans"/>
        </w:rPr>
        <w:t xml:space="preserve">QP </w:t>
      </w:r>
      <w:proofErr w:type="spellStart"/>
      <w:r w:rsidRPr="00B166B9">
        <w:rPr>
          <w:lang w:val="zh-Hans"/>
        </w:rPr>
        <w:t>创建</w:t>
      </w:r>
      <w:proofErr w:type="spellEnd"/>
      <w:r w:rsidRPr="00B166B9">
        <w:rPr>
          <w:lang w:val="zh-Hans"/>
        </w:rPr>
        <w:t xml:space="preserve"> </w:t>
      </w:r>
      <w:r w:rsidR="007E1F4B" w:rsidRPr="007E1F4B">
        <w:rPr>
          <w:i/>
          <w:iCs/>
          <w:lang w:val="zh-Hans"/>
        </w:rPr>
        <w:t>ibv_create_qp</w:t>
      </w:r>
      <w:r w:rsidRPr="00B166B9">
        <w:rPr>
          <w:lang w:val="zh-Hans"/>
        </w:rPr>
        <w:t xml:space="preserve"> </w:t>
      </w:r>
      <w:proofErr w:type="spellStart"/>
      <w:r w:rsidRPr="00B166B9">
        <w:rPr>
          <w:lang w:val="zh-Hans"/>
        </w:rPr>
        <w:t>谓词将队列深度和其他配置作为其参数之一，如下所示</w:t>
      </w:r>
      <w:proofErr w:type="spellEnd"/>
      <w:r w:rsidRPr="00B166B9">
        <w:rPr>
          <w:lang w:val="zh-Hans"/>
        </w:rPr>
        <w:t>。</w:t>
      </w:r>
    </w:p>
    <w:p w14:paraId="6EC1AFF5" w14:textId="77777777" w:rsidR="006233B4" w:rsidRPr="00B166B9" w:rsidRDefault="006233B4" w:rsidP="0096635A">
      <w:pPr>
        <w:jc w:val="both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35A" w14:paraId="3FA8E551" w14:textId="77777777" w:rsidTr="008E7820">
        <w:tc>
          <w:tcPr>
            <w:tcW w:w="9350" w:type="dxa"/>
          </w:tcPr>
          <w:p w14:paraId="17F48327" w14:textId="77777777" w:rsidR="0096635A" w:rsidRPr="004F69EB" w:rsidRDefault="0096635A" w:rsidP="00D9680C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444444"/>
              </w:rPr>
            </w:pPr>
            <w:r w:rsidRPr="004F69EB">
              <w:rPr>
                <w:b/>
                <w:bCs/>
                <w:i/>
                <w:iCs/>
                <w:color w:val="444444"/>
                <w:lang w:val="zh-Hans"/>
              </w:rPr>
              <w:lastRenderedPageBreak/>
              <w:t>struct ibv_qp *ibv_create_qp （struct ibv_pd *pd， struct ibv_qp_init_attr *qp_init_attr）;</w:t>
            </w:r>
          </w:p>
          <w:p w14:paraId="1A583B26" w14:textId="77777777" w:rsidR="0096635A" w:rsidRPr="004F69EB" w:rsidRDefault="0096635A" w:rsidP="00D9680C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444444"/>
              </w:rPr>
            </w:pPr>
          </w:p>
          <w:p w14:paraId="45E1DB53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>结构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>ibv_qp_init_attr {</w:t>
            </w:r>
          </w:p>
          <w:p w14:paraId="04A7D3AD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  <w:lang w:eastAsia="zh-Hans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       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无效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*qp_context;    /* QP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的相关上下文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*/</w:t>
            </w:r>
          </w:p>
          <w:p w14:paraId="35704321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  <w:lang w:eastAsia="zh-Hans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      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结构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ibv_cq *send_cq;       /* CQ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与发送队列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（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SQ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）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相关联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*/</w:t>
            </w:r>
          </w:p>
          <w:p w14:paraId="2ECC1411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  <w:lang w:eastAsia="zh-Hans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      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结构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ibv_cq *recv_cq;       /*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要与接收队列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（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RQ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）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关联的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CQ */</w:t>
            </w:r>
          </w:p>
          <w:p w14:paraId="662AAA2A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  <w:lang w:eastAsia="zh-Hans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      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结构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ibv_srq *SRQ;       /* SRQ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句柄（如果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QP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要与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SRQ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关联），否则为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NULL */</w:t>
            </w:r>
          </w:p>
          <w:p w14:paraId="0DCEECDF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  <w:lang w:eastAsia="zh-Hans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      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结构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ibv_qp_cap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帽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;   /* QP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功能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*/</w:t>
            </w:r>
          </w:p>
          <w:p w14:paraId="5661D1CB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  <w:lang w:eastAsia="zh-Hans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      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枚举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ibv_qp_type qp_type;  /* QP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运输服务类型：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IBV_QPT_RC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、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IBV_QPT_UC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或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IBV_QPT_UD */</w:t>
            </w:r>
          </w:p>
          <w:p w14:paraId="01BA4E17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  <w:lang w:eastAsia="zh-CN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      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>国际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 xml:space="preserve">sq_sig_all;    /*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>如果设置，则提交给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 xml:space="preserve"> SQ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>的每个工作请求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 xml:space="preserve">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>（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>WR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>）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 xml:space="preserve">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>都会生成一个完成条目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CN"/>
              </w:rPr>
              <w:t xml:space="preserve"> */</w:t>
            </w:r>
          </w:p>
          <w:p w14:paraId="635266B3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>};</w:t>
            </w:r>
          </w:p>
          <w:p w14:paraId="6B3AD085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</w:p>
          <w:p w14:paraId="4A5E79F3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>结构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>ibv_qp_cap {</w:t>
            </w:r>
          </w:p>
          <w:p w14:paraId="25792E07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uint32_t max_send_wr;  </w:t>
            </w:r>
            <w:r w:rsidRPr="004F69EB">
              <w:rPr>
                <w:i/>
                <w:iCs/>
                <w:color w:val="444444"/>
                <w:sz w:val="20"/>
                <w:szCs w:val="20"/>
                <w:highlight w:val="yellow"/>
                <w:lang w:val="zh-Hans"/>
              </w:rPr>
              <w:t xml:space="preserve"> /</w:t>
            </w:r>
            <w:r>
              <w:rPr>
                <w:lang w:val="zh-Hans"/>
              </w:rPr>
              <w:t xml:space="preserve">* </w:t>
            </w:r>
            <w:r w:rsidRPr="004F69EB">
              <w:rPr>
                <w:b/>
                <w:bCs/>
                <w:i/>
                <w:iCs/>
                <w:color w:val="444444"/>
                <w:sz w:val="20"/>
                <w:szCs w:val="20"/>
                <w:highlight w:val="yellow"/>
                <w:lang w:val="zh-Hans"/>
              </w:rPr>
              <w:t xml:space="preserve">SQ </w:t>
            </w:r>
            <w:r w:rsidRPr="004F69EB">
              <w:rPr>
                <w:b/>
                <w:bCs/>
                <w:i/>
                <w:iCs/>
                <w:color w:val="444444"/>
                <w:sz w:val="20"/>
                <w:szCs w:val="20"/>
                <w:highlight w:val="yellow"/>
                <w:lang w:val="zh-Hans"/>
              </w:rPr>
              <w:t>深度</w:t>
            </w:r>
            <w:r w:rsidRPr="004F69EB">
              <w:rPr>
                <w:i/>
                <w:iCs/>
                <w:color w:val="444444"/>
                <w:sz w:val="20"/>
                <w:szCs w:val="20"/>
                <w:highlight w:val="yellow"/>
                <w:lang w:val="zh-Hans"/>
              </w:rPr>
              <w:t xml:space="preserve"> */</w:t>
            </w:r>
          </w:p>
          <w:p w14:paraId="34E798B6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uint32_t max_recv_wr;  </w:t>
            </w:r>
            <w:r w:rsidRPr="004F69EB">
              <w:rPr>
                <w:i/>
                <w:iCs/>
                <w:color w:val="444444"/>
                <w:sz w:val="20"/>
                <w:szCs w:val="20"/>
                <w:highlight w:val="yellow"/>
                <w:lang w:val="zh-Hans"/>
              </w:rPr>
              <w:t xml:space="preserve"> /</w:t>
            </w:r>
            <w:r>
              <w:rPr>
                <w:lang w:val="zh-Hans"/>
              </w:rPr>
              <w:t xml:space="preserve">* </w:t>
            </w:r>
            <w:r w:rsidRPr="004F69EB">
              <w:rPr>
                <w:b/>
                <w:bCs/>
                <w:i/>
                <w:iCs/>
                <w:color w:val="444444"/>
                <w:sz w:val="20"/>
                <w:szCs w:val="20"/>
                <w:highlight w:val="yellow"/>
                <w:lang w:val="zh-Hans"/>
              </w:rPr>
              <w:t xml:space="preserve">RQ </w:t>
            </w:r>
            <w:r w:rsidRPr="004F69EB">
              <w:rPr>
                <w:b/>
                <w:bCs/>
                <w:i/>
                <w:iCs/>
                <w:color w:val="444444"/>
                <w:sz w:val="20"/>
                <w:szCs w:val="20"/>
                <w:highlight w:val="yellow"/>
                <w:lang w:val="zh-Hans"/>
              </w:rPr>
              <w:t>深度</w:t>
            </w:r>
            <w:r w:rsidRPr="004F69EB">
              <w:rPr>
                <w:i/>
                <w:iCs/>
                <w:color w:val="444444"/>
                <w:sz w:val="20"/>
                <w:szCs w:val="20"/>
                <w:highlight w:val="yellow"/>
                <w:lang w:val="zh-Hans"/>
              </w:rPr>
              <w:t xml:space="preserve"> */</w:t>
            </w:r>
          </w:p>
          <w:p w14:paraId="33DA539D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  <w:lang w:eastAsia="zh-Hans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       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uint32_t max_send_sge;  /* SQ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中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WR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中请求的最大散点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/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聚集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（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s/g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）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元素数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*/</w:t>
            </w:r>
          </w:p>
          <w:p w14:paraId="59C66B2D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  <w:lang w:eastAsia="zh-Hans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       uint32_t max_recv_sge;  /* SQ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中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WR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中请求的最大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s/g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>元素数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*/</w:t>
            </w:r>
          </w:p>
          <w:p w14:paraId="2C0A7F95" w14:textId="77777777" w:rsidR="0096635A" w:rsidRPr="004F69EB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 w:eastAsia="zh-Hans"/>
              </w:rPr>
              <w:t xml:space="preserve">       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uint32_t max_inline_data;/* 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>请求的最大数据数（字节），可以内联发布到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 SQ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>，否则为</w:t>
            </w: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 0 */</w:t>
            </w:r>
          </w:p>
          <w:p w14:paraId="29CD2FA0" w14:textId="77777777" w:rsidR="0096635A" w:rsidRPr="00E77EAF" w:rsidRDefault="0096635A" w:rsidP="00D9680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ajorHAnsi" w:eastAsia="Times New Roman" w:hAnsiTheme="majorHAnsi" w:cstheme="majorHAnsi"/>
                <w:i/>
                <w:iCs/>
                <w:color w:val="444444"/>
              </w:rPr>
            </w:pPr>
            <w:r w:rsidRPr="004F69EB">
              <w:rPr>
                <w:i/>
                <w:iCs/>
                <w:color w:val="444444"/>
                <w:sz w:val="20"/>
                <w:szCs w:val="20"/>
                <w:lang w:val="zh-Hans"/>
              </w:rPr>
              <w:t>};</w:t>
            </w:r>
          </w:p>
        </w:tc>
      </w:tr>
    </w:tbl>
    <w:p w14:paraId="291683DA" w14:textId="77777777" w:rsidR="00051E8C" w:rsidRDefault="00051E8C" w:rsidP="0096635A">
      <w:pPr>
        <w:spacing w:before="240"/>
        <w:ind w:firstLine="720"/>
        <w:jc w:val="both"/>
      </w:pPr>
    </w:p>
    <w:p w14:paraId="4D72263F" w14:textId="6D607933" w:rsidR="0096635A" w:rsidRDefault="0096635A" w:rsidP="0096635A">
      <w:pPr>
        <w:spacing w:before="240"/>
        <w:ind w:firstLine="720"/>
        <w:jc w:val="both"/>
        <w:rPr>
          <w:lang w:eastAsia="zh-CN"/>
        </w:rPr>
      </w:pPr>
      <w:proofErr w:type="spellStart"/>
      <w:r>
        <w:rPr>
          <w:lang w:val="zh-Hans"/>
        </w:rPr>
        <w:t>上述声明取自</w:t>
      </w:r>
      <w:proofErr w:type="spellEnd"/>
      <w:r>
        <w:rPr>
          <w:lang w:val="zh-Hans"/>
        </w:rPr>
        <w:t xml:space="preserve"> rdma</w:t>
      </w:r>
      <w:proofErr w:type="spellStart"/>
      <w:r w:rsidR="004F69EB">
        <w:rPr>
          <w:lang w:val="zh-Hans"/>
        </w:rPr>
        <w:t>核心</w:t>
      </w:r>
      <w:proofErr w:type="spellEnd"/>
      <w:r w:rsidR="004F69EB">
        <w:rPr>
          <w:lang w:val="zh-Hans"/>
        </w:rPr>
        <w:t>，</w:t>
      </w:r>
      <w:r w:rsidR="004F69EB">
        <w:rPr>
          <w:lang w:val="zh-Hans"/>
        </w:rPr>
        <w:t xml:space="preserve"> </w:t>
      </w:r>
      <w:proofErr w:type="spellStart"/>
      <w:r w:rsidR="004F69EB">
        <w:rPr>
          <w:lang w:val="zh-Hans"/>
        </w:rPr>
        <w:t>这些结构的内核空间等价物</w:t>
      </w:r>
      <w:proofErr w:type="spellEnd"/>
      <w:r w:rsidR="004F69EB">
        <w:rPr>
          <w:lang w:val="zh-Hans"/>
        </w:rPr>
        <w:t xml:space="preserve"> </w:t>
      </w:r>
      <w:proofErr w:type="spellStart"/>
      <w:r w:rsidR="004F69EB">
        <w:rPr>
          <w:lang w:val="zh-Hans"/>
        </w:rPr>
        <w:t>可以在</w:t>
      </w:r>
      <w:proofErr w:type="spellEnd"/>
      <w:r w:rsidR="004F69EB">
        <w:rPr>
          <w:lang w:val="zh-Hans"/>
        </w:rPr>
        <w:t>Linux Infiniband</w:t>
      </w:r>
      <w:r w:rsidR="004F69EB">
        <w:rPr>
          <w:lang w:val="zh-Hans"/>
        </w:rPr>
        <w:t>核心中找到。</w:t>
      </w:r>
      <w:r w:rsidR="004F69EB">
        <w:rPr>
          <w:lang w:val="zh-Hans"/>
        </w:rPr>
        <w:t>“</w:t>
      </w:r>
      <w:proofErr w:type="spellStart"/>
      <w:r w:rsidR="004F69EB">
        <w:rPr>
          <w:lang w:val="zh-Hans"/>
        </w:rPr>
        <w:t>结构</w:t>
      </w:r>
      <w:proofErr w:type="spellEnd"/>
      <w:r w:rsidR="004F69EB">
        <w:rPr>
          <w:lang w:val="zh-Hans"/>
        </w:rPr>
        <w:t>ibv_qp_cap”</w:t>
      </w:r>
      <w:r w:rsidR="004F69EB">
        <w:rPr>
          <w:lang w:val="zh-Hans"/>
        </w:rPr>
        <w:t>的</w:t>
      </w:r>
      <w:r w:rsidR="004F69EB">
        <w:rPr>
          <w:lang w:val="zh-Hans"/>
        </w:rPr>
        <w:t>max_send_wr max_recv_wr</w:t>
      </w:r>
      <w:proofErr w:type="spellStart"/>
      <w:r w:rsidRPr="00233966">
        <w:rPr>
          <w:lang w:val="zh-Hans"/>
        </w:rPr>
        <w:t>分别表示</w:t>
      </w:r>
      <w:proofErr w:type="spellEnd"/>
      <w:r w:rsidRPr="00233966">
        <w:rPr>
          <w:lang w:val="zh-Hans"/>
        </w:rPr>
        <w:t xml:space="preserve"> SQ </w:t>
      </w:r>
      <w:proofErr w:type="spellStart"/>
      <w:r w:rsidRPr="00233966">
        <w:rPr>
          <w:lang w:val="zh-Hans"/>
        </w:rPr>
        <w:t>深度和</w:t>
      </w:r>
      <w:proofErr w:type="spellEnd"/>
      <w:r w:rsidRPr="00233966">
        <w:rPr>
          <w:lang w:val="zh-Hans"/>
        </w:rPr>
        <w:t xml:space="preserve"> RQ </w:t>
      </w:r>
      <w:proofErr w:type="spellStart"/>
      <w:r w:rsidRPr="00233966">
        <w:rPr>
          <w:lang w:val="zh-Hans"/>
        </w:rPr>
        <w:t>深度</w:t>
      </w:r>
      <w:proofErr w:type="spellEnd"/>
      <w:r w:rsidRPr="00233966">
        <w:rPr>
          <w:lang w:val="zh-Hans"/>
        </w:rPr>
        <w:t>。</w:t>
      </w:r>
      <w:r w:rsidRPr="00233966">
        <w:rPr>
          <w:lang w:val="zh-Hans" w:eastAsia="zh-CN"/>
        </w:rPr>
        <w:t>这些参数必须设置为</w:t>
      </w:r>
      <w:r w:rsidRPr="00233966">
        <w:rPr>
          <w:lang w:val="zh-Hans" w:eastAsia="zh-CN"/>
        </w:rPr>
        <w:t xml:space="preserve"> 2 </w:t>
      </w:r>
      <w:r w:rsidRPr="00233966">
        <w:rPr>
          <w:lang w:val="zh-Hans" w:eastAsia="zh-CN"/>
        </w:rPr>
        <w:t>的</w:t>
      </w:r>
      <w:proofErr w:type="gramStart"/>
      <w:r w:rsidRPr="00233966">
        <w:rPr>
          <w:lang w:val="zh-Hans" w:eastAsia="zh-CN"/>
        </w:rPr>
        <w:t>幂</w:t>
      </w:r>
      <w:proofErr w:type="gramEnd"/>
      <w:r w:rsidRPr="00233966">
        <w:rPr>
          <w:lang w:val="zh-Hans" w:eastAsia="zh-CN"/>
        </w:rPr>
        <w:t>值。尽管深度的最小值为</w:t>
      </w:r>
      <w:r w:rsidRPr="00233966">
        <w:rPr>
          <w:lang w:val="zh-Hans" w:eastAsia="zh-CN"/>
        </w:rPr>
        <w:t xml:space="preserve"> 2</w:t>
      </w:r>
      <w:r w:rsidRPr="00233966">
        <w:rPr>
          <w:lang w:val="zh-Hans" w:eastAsia="zh-CN"/>
        </w:rPr>
        <w:t>，但建议根据用例使用最小队列深度</w:t>
      </w:r>
      <w:r w:rsidRPr="00233966">
        <w:rPr>
          <w:lang w:val="zh-Hans" w:eastAsia="zh-CN"/>
        </w:rPr>
        <w:t xml:space="preserve"> 4 </w:t>
      </w:r>
      <w:r w:rsidRPr="00233966">
        <w:rPr>
          <w:lang w:val="zh-Hans" w:eastAsia="zh-CN"/>
        </w:rPr>
        <w:t>或更大。</w:t>
      </w:r>
    </w:p>
    <w:p w14:paraId="2F322637" w14:textId="5FCD1271" w:rsidR="0096635A" w:rsidRPr="009A674B" w:rsidRDefault="0096635A" w:rsidP="00051E8C">
      <w:pPr>
        <w:pStyle w:val="3"/>
      </w:pPr>
      <w:bookmarkStart w:id="147" w:name="_Toc59101529"/>
      <w:r w:rsidRPr="009A674B">
        <w:rPr>
          <w:lang w:val="zh-Hans"/>
        </w:rPr>
        <w:t xml:space="preserve">RQ </w:t>
      </w:r>
      <w:proofErr w:type="spellStart"/>
      <w:r w:rsidRPr="009A674B">
        <w:rPr>
          <w:lang w:val="zh-Hans"/>
        </w:rPr>
        <w:t>缓冲区大小</w:t>
      </w:r>
      <w:proofErr w:type="spellEnd"/>
      <w:r w:rsidRPr="009A674B">
        <w:rPr>
          <w:lang w:val="zh-Hans"/>
        </w:rPr>
        <w:t>：</w:t>
      </w:r>
      <w:bookmarkEnd w:id="147"/>
    </w:p>
    <w:p w14:paraId="6AEB037F" w14:textId="77777777" w:rsidR="008E52CD" w:rsidRDefault="00E16D73" w:rsidP="008E52CD">
      <w:pPr>
        <w:spacing w:before="240"/>
        <w:jc w:val="both"/>
        <w:rPr>
          <w:lang w:eastAsia="zh-CN"/>
        </w:rPr>
      </w:pPr>
      <w:r>
        <w:rPr>
          <w:lang w:val="zh-Hans"/>
        </w:rPr>
        <w:t xml:space="preserve">RDMA </w:t>
      </w:r>
      <w:proofErr w:type="spellStart"/>
      <w:r>
        <w:rPr>
          <w:lang w:val="zh-Hans"/>
        </w:rPr>
        <w:t>应用程序将工作请求发布到</w:t>
      </w:r>
      <w:proofErr w:type="spellEnd"/>
      <w:r>
        <w:rPr>
          <w:lang w:val="zh-Hans"/>
        </w:rPr>
        <w:t xml:space="preserve"> RQ</w:t>
      </w:r>
      <w:r>
        <w:rPr>
          <w:lang w:val="zh-Hans"/>
        </w:rPr>
        <w:t>（</w:t>
      </w:r>
      <w:proofErr w:type="spellStart"/>
      <w:r>
        <w:rPr>
          <w:lang w:val="zh-Hans"/>
        </w:rPr>
        <w:t>通过调用</w:t>
      </w:r>
      <w:proofErr w:type="spellEnd"/>
      <w:r w:rsidR="00A923C8">
        <w:rPr>
          <w:lang w:val="zh-Hans"/>
        </w:rPr>
        <w:t>ibv_post_recv</w:t>
      </w:r>
      <w:r w:rsidR="00A923C8">
        <w:rPr>
          <w:lang w:val="zh-Hans"/>
        </w:rPr>
        <w:t>谓词）以接收传入的</w:t>
      </w:r>
      <w:r w:rsidR="00A923C8">
        <w:rPr>
          <w:lang w:val="zh-Hans"/>
        </w:rPr>
        <w:t xml:space="preserve"> RDMA SEND </w:t>
      </w:r>
      <w:r w:rsidR="00A923C8">
        <w:rPr>
          <w:lang w:val="zh-Hans"/>
        </w:rPr>
        <w:t>消息。</w:t>
      </w:r>
      <w:r w:rsidR="0096635A">
        <w:rPr>
          <w:lang w:val="zh-Hans"/>
        </w:rPr>
        <w:t xml:space="preserve">RQ WQE </w:t>
      </w:r>
      <w:r w:rsidR="0096635A">
        <w:rPr>
          <w:lang w:val="zh-Hans"/>
        </w:rPr>
        <w:t>可以具有</w:t>
      </w:r>
      <w:r w:rsidR="0096635A">
        <w:rPr>
          <w:lang w:val="zh-Hans"/>
        </w:rPr>
        <w:t xml:space="preserve"> 1 </w:t>
      </w:r>
      <w:r w:rsidR="0096635A">
        <w:rPr>
          <w:lang w:val="zh-Hans"/>
        </w:rPr>
        <w:t>个以上的</w:t>
      </w:r>
      <w:r w:rsidR="0096635A">
        <w:rPr>
          <w:lang w:val="zh-Hans"/>
        </w:rPr>
        <w:t xml:space="preserve"> SGE</w:t>
      </w:r>
      <w:r w:rsidR="0096635A">
        <w:rPr>
          <w:lang w:val="zh-Hans"/>
        </w:rPr>
        <w:t>（分散收集条目），其</w:t>
      </w:r>
      <w:r w:rsidR="0096635A">
        <w:rPr>
          <w:lang w:val="zh-Hans"/>
        </w:rPr>
        <w:t xml:space="preserve"> SGE </w:t>
      </w:r>
      <w:r w:rsidR="0096635A">
        <w:rPr>
          <w:lang w:val="zh-Hans"/>
        </w:rPr>
        <w:t>总数受</w:t>
      </w:r>
      <w:r w:rsidR="0096635A">
        <w:rPr>
          <w:lang w:val="zh-Hans"/>
        </w:rPr>
        <w:t xml:space="preserve">  </w:t>
      </w:r>
      <w:r w:rsidR="0096635A">
        <w:rPr>
          <w:lang w:val="zh-Hans"/>
        </w:rPr>
        <w:t>创建</w:t>
      </w:r>
      <w:r w:rsidR="0096635A">
        <w:rPr>
          <w:lang w:val="zh-Hans"/>
        </w:rPr>
        <w:t xml:space="preserve"> QP </w:t>
      </w:r>
      <w:r w:rsidR="0096635A">
        <w:rPr>
          <w:lang w:val="zh-Hans"/>
        </w:rPr>
        <w:t>时用户应用程序提供的</w:t>
      </w:r>
      <w:r w:rsidR="0096635A">
        <w:rPr>
          <w:lang w:val="zh-Hans"/>
        </w:rPr>
        <w:t>max_recv_sge</w:t>
      </w:r>
      <w:proofErr w:type="spellStart"/>
      <w:r w:rsidR="0096635A">
        <w:rPr>
          <w:lang w:val="zh-Hans"/>
        </w:rPr>
        <w:t>值的限制</w:t>
      </w:r>
      <w:proofErr w:type="spellEnd"/>
      <w:r w:rsidR="0096635A">
        <w:rPr>
          <w:lang w:val="zh-Hans"/>
        </w:rPr>
        <w:t>。</w:t>
      </w:r>
      <w:r w:rsidR="0096635A">
        <w:rPr>
          <w:lang w:val="zh-Hans" w:eastAsia="zh-CN"/>
        </w:rPr>
        <w:t>每个</w:t>
      </w:r>
      <w:r w:rsidR="0096635A">
        <w:rPr>
          <w:lang w:val="zh-Hans" w:eastAsia="zh-CN"/>
        </w:rPr>
        <w:t xml:space="preserve"> SGE </w:t>
      </w:r>
      <w:r w:rsidR="0096635A">
        <w:rPr>
          <w:lang w:val="zh-Hans" w:eastAsia="zh-CN"/>
        </w:rPr>
        <w:t>可以指向不同大小的内存缓冲区。</w:t>
      </w:r>
    </w:p>
    <w:p w14:paraId="506F6BBB" w14:textId="546E1153" w:rsidR="0096635A" w:rsidRDefault="00477370" w:rsidP="008E52CD">
      <w:pPr>
        <w:spacing w:before="240"/>
        <w:jc w:val="both"/>
        <w:rPr>
          <w:lang w:eastAsia="zh-CN"/>
        </w:rPr>
      </w:pPr>
      <w:r>
        <w:rPr>
          <w:lang w:val="zh-Hans" w:eastAsia="zh-CN"/>
        </w:rPr>
        <w:t xml:space="preserve">ERNIC </w:t>
      </w:r>
      <w:r>
        <w:rPr>
          <w:lang w:val="zh-Hans" w:eastAsia="zh-CN"/>
        </w:rPr>
        <w:t>硬件不支持将工作请求发布到</w:t>
      </w:r>
      <w:r>
        <w:rPr>
          <w:lang w:val="zh-Hans" w:eastAsia="zh-CN"/>
        </w:rPr>
        <w:t xml:space="preserve"> RQ</w:t>
      </w:r>
      <w:r>
        <w:rPr>
          <w:lang w:val="zh-Hans" w:eastAsia="zh-CN"/>
        </w:rPr>
        <w:t>。相反，</w:t>
      </w:r>
      <w:r>
        <w:rPr>
          <w:lang w:val="zh-Hans" w:eastAsia="zh-CN"/>
        </w:rPr>
        <w:t xml:space="preserve">RQ </w:t>
      </w:r>
      <w:r>
        <w:rPr>
          <w:lang w:val="zh-Hans" w:eastAsia="zh-CN"/>
        </w:rPr>
        <w:t>缓冲区是预先发布的，硬件以循环方式为每个传入的</w:t>
      </w:r>
      <w:r>
        <w:rPr>
          <w:lang w:val="zh-Hans" w:eastAsia="zh-CN"/>
        </w:rPr>
        <w:t xml:space="preserve"> SEND </w:t>
      </w:r>
      <w:r>
        <w:rPr>
          <w:lang w:val="zh-Hans" w:eastAsia="zh-CN"/>
        </w:rPr>
        <w:t>消息使用一个</w:t>
      </w:r>
      <w:r>
        <w:rPr>
          <w:lang w:val="zh-Hans" w:eastAsia="zh-CN"/>
        </w:rPr>
        <w:t xml:space="preserve"> RQ </w:t>
      </w:r>
      <w:r>
        <w:rPr>
          <w:lang w:val="zh-Hans" w:eastAsia="zh-CN"/>
        </w:rPr>
        <w:t>缓冲区。</w:t>
      </w:r>
      <w:r w:rsidR="008E52CD">
        <w:rPr>
          <w:lang w:val="zh-Hans" w:eastAsia="zh-CN"/>
        </w:rPr>
        <w:t>但是</w:t>
      </w:r>
      <w:r>
        <w:rPr>
          <w:lang w:val="zh-Hans" w:eastAsia="zh-CN"/>
        </w:rPr>
        <w:t>，</w:t>
      </w:r>
      <w:r>
        <w:rPr>
          <w:lang w:val="zh-Hans" w:eastAsia="zh-CN"/>
        </w:rPr>
        <w:t xml:space="preserve">ERNIC SW </w:t>
      </w:r>
      <w:r>
        <w:rPr>
          <w:lang w:val="zh-Hans" w:eastAsia="zh-CN"/>
        </w:rPr>
        <w:t>确实支持</w:t>
      </w:r>
      <w:r>
        <w:rPr>
          <w:lang w:val="zh-Hans" w:eastAsia="zh-CN"/>
        </w:rPr>
        <w:t xml:space="preserve">ibv_post_recv  </w:t>
      </w:r>
      <w:r>
        <w:rPr>
          <w:lang w:val="zh-Hans" w:eastAsia="zh-CN"/>
        </w:rPr>
        <w:t>因此应用程序仍调用此谓词来接收传入的</w:t>
      </w:r>
      <w:r>
        <w:rPr>
          <w:lang w:val="zh-Hans" w:eastAsia="zh-CN"/>
        </w:rPr>
        <w:t xml:space="preserve"> SEND </w:t>
      </w:r>
      <w:r>
        <w:rPr>
          <w:lang w:val="zh-Hans" w:eastAsia="zh-CN"/>
        </w:rPr>
        <w:t>消息。</w:t>
      </w:r>
      <w:r>
        <w:rPr>
          <w:lang w:val="zh-Hans" w:eastAsia="zh-CN"/>
        </w:rPr>
        <w:t xml:space="preserve">ERNIC </w:t>
      </w:r>
      <w:r w:rsidR="0096635A">
        <w:rPr>
          <w:lang w:val="zh-Hans" w:eastAsia="zh-CN"/>
        </w:rPr>
        <w:t xml:space="preserve">QP </w:t>
      </w:r>
      <w:r w:rsidR="0096635A">
        <w:rPr>
          <w:lang w:val="zh-Hans" w:eastAsia="zh-CN"/>
        </w:rPr>
        <w:t>将具有在</w:t>
      </w:r>
      <w:r w:rsidR="0096635A">
        <w:rPr>
          <w:lang w:val="zh-Hans" w:eastAsia="zh-CN"/>
        </w:rPr>
        <w:t xml:space="preserve"> QP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创建期间指定的</w:t>
      </w:r>
      <w:r w:rsidR="00D72329">
        <w:rPr>
          <w:lang w:val="zh-Hans" w:eastAsia="zh-CN"/>
        </w:rPr>
        <w:t>固定</w:t>
      </w:r>
      <w:r w:rsidR="00D72329">
        <w:rPr>
          <w:lang w:val="zh-Hans" w:eastAsia="zh-CN"/>
        </w:rPr>
        <w:t xml:space="preserve"> RQ </w:t>
      </w:r>
      <w:r w:rsidR="00D72329">
        <w:rPr>
          <w:lang w:val="zh-Hans" w:eastAsia="zh-CN"/>
        </w:rPr>
        <w:t>缓冲区大小（</w:t>
      </w:r>
      <w:r w:rsidR="00D72329">
        <w:rPr>
          <w:lang w:val="zh-Hans" w:eastAsia="zh-CN"/>
        </w:rPr>
        <w:t xml:space="preserve">RQ </w:t>
      </w:r>
      <w:r w:rsidR="00D72329">
        <w:rPr>
          <w:lang w:val="zh-Hans" w:eastAsia="zh-CN"/>
        </w:rPr>
        <w:t>条目），并且</w:t>
      </w:r>
      <w:r w:rsidR="00D72329">
        <w:rPr>
          <w:lang w:val="zh-Hans" w:eastAsia="zh-CN"/>
        </w:rPr>
        <w:t xml:space="preserve"> </w:t>
      </w:r>
      <w:r w:rsidR="0096635A">
        <w:rPr>
          <w:lang w:val="zh-Hans" w:eastAsia="zh-CN"/>
        </w:rPr>
        <w:t xml:space="preserve">ERNIC </w:t>
      </w:r>
      <w:r w:rsidR="0096635A">
        <w:rPr>
          <w:lang w:val="zh-Hans" w:eastAsia="zh-CN"/>
        </w:rPr>
        <w:t>驱动程序分配大小为</w:t>
      </w:r>
      <w:r w:rsidR="0096635A">
        <w:rPr>
          <w:lang w:val="zh-Hans" w:eastAsia="zh-CN"/>
        </w:rPr>
        <w:t xml:space="preserve">“RQ </w:t>
      </w:r>
      <w:r w:rsidR="0096635A">
        <w:rPr>
          <w:lang w:val="zh-Hans" w:eastAsia="zh-CN"/>
        </w:rPr>
        <w:t>缓冲区大小</w:t>
      </w:r>
      <w:r w:rsidR="0096635A">
        <w:rPr>
          <w:lang w:val="zh-Hans" w:eastAsia="zh-CN"/>
        </w:rPr>
        <w:t xml:space="preserve"> * RQ </w:t>
      </w:r>
      <w:r w:rsidR="0096635A">
        <w:rPr>
          <w:lang w:val="zh-Hans" w:eastAsia="zh-CN"/>
        </w:rPr>
        <w:t>深度</w:t>
      </w:r>
      <w:r w:rsidR="0096635A">
        <w:rPr>
          <w:lang w:val="zh-Hans" w:eastAsia="zh-CN"/>
        </w:rPr>
        <w:t>”</w:t>
      </w:r>
      <w:r w:rsidR="0096635A">
        <w:rPr>
          <w:lang w:val="zh-Hans" w:eastAsia="zh-CN"/>
        </w:rPr>
        <w:t>的物理连续内存。</w:t>
      </w:r>
      <w:r w:rsidR="0096635A">
        <w:rPr>
          <w:lang w:val="zh-Hans" w:eastAsia="zh-CN"/>
        </w:rPr>
        <w:t xml:space="preserve"> </w:t>
      </w:r>
      <w:r w:rsidR="004512C5">
        <w:rPr>
          <w:lang w:val="zh-Hans" w:eastAsia="zh-CN"/>
        </w:rPr>
        <w:t>创建</w:t>
      </w:r>
      <w:r w:rsidR="004512C5">
        <w:rPr>
          <w:lang w:val="zh-Hans" w:eastAsia="zh-CN"/>
        </w:rPr>
        <w:t xml:space="preserve"> QP </w:t>
      </w:r>
      <w:r w:rsidR="004512C5">
        <w:rPr>
          <w:lang w:val="zh-Hans" w:eastAsia="zh-CN"/>
        </w:rPr>
        <w:t>时</w:t>
      </w:r>
      <w:r w:rsidR="0096635A" w:rsidRPr="008E52CD">
        <w:rPr>
          <w:i/>
          <w:iCs/>
          <w:sz w:val="20"/>
          <w:szCs w:val="20"/>
          <w:lang w:val="zh-Hans" w:eastAsia="zh-CN"/>
        </w:rPr>
        <w:t>，</w:t>
      </w:r>
      <w:r w:rsidR="0096635A" w:rsidRPr="008E52CD">
        <w:rPr>
          <w:i/>
          <w:iCs/>
          <w:sz w:val="20"/>
          <w:szCs w:val="20"/>
          <w:lang w:val="zh-Hans" w:eastAsia="zh-CN"/>
        </w:rPr>
        <w:t>max_recv_sge</w:t>
      </w:r>
      <w:r w:rsidR="008E52CD">
        <w:rPr>
          <w:lang w:val="zh-Hans" w:eastAsia="zh-CN"/>
        </w:rPr>
        <w:t>字段中</w:t>
      </w:r>
      <w:r w:rsidR="00D72329">
        <w:rPr>
          <w:lang w:val="zh-Hans" w:eastAsia="zh-CN"/>
        </w:rPr>
        <w:t>应将</w:t>
      </w:r>
      <w:r w:rsidR="004512C5">
        <w:rPr>
          <w:lang w:val="zh-Hans" w:eastAsia="zh-CN"/>
        </w:rPr>
        <w:t>“</w:t>
      </w:r>
      <w:r w:rsidR="0096635A">
        <w:rPr>
          <w:lang w:val="zh-Hans" w:eastAsia="zh-CN"/>
        </w:rPr>
        <w:t xml:space="preserve">RQ </w:t>
      </w:r>
      <w:r w:rsidR="0096635A">
        <w:rPr>
          <w:lang w:val="zh-Hans" w:eastAsia="zh-CN"/>
        </w:rPr>
        <w:t>缓冲区</w:t>
      </w:r>
      <w:r w:rsidR="004512C5">
        <w:rPr>
          <w:lang w:val="zh-Hans" w:eastAsia="zh-CN"/>
        </w:rPr>
        <w:t>”</w:t>
      </w:r>
      <w:r w:rsidR="0096635A">
        <w:rPr>
          <w:lang w:val="zh-Hans" w:eastAsia="zh-CN"/>
        </w:rPr>
        <w:t>大小指定为</w:t>
      </w:r>
      <w:r w:rsidR="0096635A">
        <w:rPr>
          <w:lang w:val="zh-Hans" w:eastAsia="zh-CN"/>
        </w:rPr>
        <w:t xml:space="preserve"> 256 </w:t>
      </w:r>
      <w:r w:rsidR="0096635A">
        <w:rPr>
          <w:lang w:val="zh-Hans" w:eastAsia="zh-CN"/>
        </w:rPr>
        <w:t>的倍数。在</w:t>
      </w:r>
      <w:r w:rsidR="0096635A">
        <w:rPr>
          <w:lang w:val="zh-Hans" w:eastAsia="zh-CN"/>
        </w:rPr>
        <w:t>max_recv_sge</w:t>
      </w:r>
      <w:r w:rsidR="0096635A">
        <w:rPr>
          <w:lang w:val="zh-Hans" w:eastAsia="zh-CN"/>
        </w:rPr>
        <w:t>中传递的值</w:t>
      </w:r>
      <w:r w:rsidR="0096635A">
        <w:rPr>
          <w:lang w:val="zh-Hans" w:eastAsia="zh-CN"/>
        </w:rPr>
        <w:t xml:space="preserve">“R”  </w:t>
      </w:r>
      <w:r w:rsidR="0096635A">
        <w:rPr>
          <w:lang w:val="zh-Hans" w:eastAsia="zh-CN"/>
        </w:rPr>
        <w:t>表示</w:t>
      </w:r>
      <w:r w:rsidR="0096635A">
        <w:rPr>
          <w:lang w:val="zh-Hans" w:eastAsia="zh-CN"/>
        </w:rPr>
        <w:t xml:space="preserve"> RQ </w:t>
      </w:r>
      <w:r w:rsidR="0096635A">
        <w:rPr>
          <w:lang w:val="zh-Hans" w:eastAsia="zh-CN"/>
        </w:rPr>
        <w:t>缓冲区大小为</w:t>
      </w:r>
      <w:r w:rsidR="0096635A">
        <w:rPr>
          <w:lang w:val="zh-Hans" w:eastAsia="zh-CN"/>
        </w:rPr>
        <w:t xml:space="preserve"> </w:t>
      </w:r>
      <w:r w:rsidR="0096635A">
        <w:rPr>
          <w:lang w:val="zh-Hans" w:eastAsia="zh-CN"/>
        </w:rPr>
        <w:t>（</w:t>
      </w:r>
      <w:r w:rsidR="0096635A">
        <w:rPr>
          <w:lang w:val="zh-Hans" w:eastAsia="zh-CN"/>
        </w:rPr>
        <w:t>R * 256</w:t>
      </w:r>
      <w:r w:rsidR="0096635A">
        <w:rPr>
          <w:lang w:val="zh-Hans" w:eastAsia="zh-CN"/>
        </w:rPr>
        <w:t>）</w:t>
      </w:r>
      <w:r w:rsidR="0096635A">
        <w:rPr>
          <w:lang w:val="zh-Hans" w:eastAsia="zh-CN"/>
        </w:rPr>
        <w:t xml:space="preserve"> </w:t>
      </w:r>
      <w:r w:rsidR="0096635A">
        <w:rPr>
          <w:lang w:val="zh-Hans" w:eastAsia="zh-CN"/>
        </w:rPr>
        <w:t>字节。</w:t>
      </w:r>
      <w:r w:rsidR="0096635A">
        <w:rPr>
          <w:lang w:val="zh-Hans" w:eastAsia="zh-CN"/>
        </w:rPr>
        <w:t xml:space="preserve"> </w:t>
      </w:r>
      <w:r w:rsidR="004512C5">
        <w:rPr>
          <w:lang w:val="zh-Hans" w:eastAsia="zh-CN"/>
        </w:rPr>
        <w:t>例如，创建</w:t>
      </w:r>
      <w:r w:rsidR="00990480">
        <w:rPr>
          <w:lang w:val="zh-Hans" w:eastAsia="zh-CN"/>
        </w:rPr>
        <w:t>“</w:t>
      </w:r>
      <w:r w:rsidR="0096635A">
        <w:rPr>
          <w:lang w:val="zh-Hans" w:eastAsia="zh-CN"/>
        </w:rPr>
        <w:t xml:space="preserve">RQ </w:t>
      </w:r>
      <w:r w:rsidR="0096635A">
        <w:rPr>
          <w:lang w:val="zh-Hans" w:eastAsia="zh-CN"/>
        </w:rPr>
        <w:t>缓冲区大小</w:t>
      </w:r>
      <w:r w:rsidR="00990480">
        <w:rPr>
          <w:lang w:val="zh-Hans" w:eastAsia="zh-CN"/>
        </w:rPr>
        <w:t>（</w:t>
      </w:r>
      <w:r w:rsidR="00990480">
        <w:rPr>
          <w:lang w:val="zh-Hans" w:eastAsia="zh-CN"/>
        </w:rPr>
        <w:t xml:space="preserve">RQ </w:t>
      </w:r>
      <w:r w:rsidR="00990480">
        <w:rPr>
          <w:lang w:val="zh-Hans" w:eastAsia="zh-CN"/>
        </w:rPr>
        <w:t>条目）</w:t>
      </w:r>
      <w:r w:rsidR="00990480">
        <w:rPr>
          <w:lang w:val="zh-Hans" w:eastAsia="zh-CN"/>
        </w:rPr>
        <w:t>”</w:t>
      </w:r>
      <w:r w:rsidR="0096635A">
        <w:rPr>
          <w:lang w:val="zh-Hans" w:eastAsia="zh-CN"/>
        </w:rPr>
        <w:t>为</w:t>
      </w:r>
      <w:r w:rsidR="0096635A">
        <w:rPr>
          <w:lang w:val="zh-Hans" w:eastAsia="zh-CN"/>
        </w:rPr>
        <w:t xml:space="preserve"> 1024B </w:t>
      </w:r>
      <w:r w:rsidR="0096635A">
        <w:rPr>
          <w:lang w:val="zh-Hans" w:eastAsia="zh-CN"/>
        </w:rPr>
        <w:t>且深度</w:t>
      </w:r>
      <w:r w:rsidR="00D72329">
        <w:rPr>
          <w:lang w:val="zh-Hans" w:eastAsia="zh-CN"/>
        </w:rPr>
        <w:t>为</w:t>
      </w:r>
      <w:r w:rsidR="00D72329">
        <w:rPr>
          <w:lang w:val="zh-Hans" w:eastAsia="zh-CN"/>
        </w:rPr>
        <w:t xml:space="preserve"> 32 </w:t>
      </w:r>
      <w:r w:rsidR="004512C5">
        <w:rPr>
          <w:lang w:val="zh-Hans" w:eastAsia="zh-CN"/>
        </w:rPr>
        <w:t>的</w:t>
      </w:r>
      <w:r w:rsidR="004512C5">
        <w:rPr>
          <w:lang w:val="zh-Hans" w:eastAsia="zh-CN"/>
        </w:rPr>
        <w:t xml:space="preserve"> QP</w:t>
      </w:r>
      <w:r w:rsidR="00D72329">
        <w:rPr>
          <w:lang w:val="zh-Hans" w:eastAsia="zh-CN"/>
        </w:rPr>
        <w:t>，</w:t>
      </w:r>
      <w:r w:rsidR="0096635A">
        <w:rPr>
          <w:lang w:val="zh-Hans" w:eastAsia="zh-CN"/>
        </w:rPr>
        <w:t>max_recv_sge</w:t>
      </w:r>
      <w:r w:rsidR="00D72329">
        <w:rPr>
          <w:lang w:val="zh-Hans" w:eastAsia="zh-CN"/>
        </w:rPr>
        <w:t>的值应</w:t>
      </w:r>
      <w:r w:rsidR="0096635A">
        <w:rPr>
          <w:lang w:val="zh-Hans" w:eastAsia="zh-CN"/>
        </w:rPr>
        <w:t>为</w:t>
      </w:r>
      <w:r w:rsidR="0096635A">
        <w:rPr>
          <w:lang w:val="zh-Hans" w:eastAsia="zh-CN"/>
        </w:rPr>
        <w:t xml:space="preserve"> 4</w:t>
      </w:r>
      <w:r w:rsidR="0096635A">
        <w:rPr>
          <w:lang w:val="zh-Hans" w:eastAsia="zh-CN"/>
        </w:rPr>
        <w:t>，</w:t>
      </w:r>
      <w:r w:rsidR="0096635A">
        <w:rPr>
          <w:lang w:val="zh-Hans" w:eastAsia="zh-CN"/>
        </w:rPr>
        <w:t>max_recv_wr</w:t>
      </w:r>
      <w:r w:rsidR="00D72329">
        <w:rPr>
          <w:lang w:val="zh-Hans" w:eastAsia="zh-CN"/>
        </w:rPr>
        <w:t>的值</w:t>
      </w:r>
      <w:r w:rsidR="0096635A">
        <w:rPr>
          <w:lang w:val="zh-Hans" w:eastAsia="zh-CN"/>
        </w:rPr>
        <w:t>应为</w:t>
      </w:r>
      <w:r w:rsidR="0096635A">
        <w:rPr>
          <w:lang w:val="zh-Hans" w:eastAsia="zh-CN"/>
        </w:rPr>
        <w:t xml:space="preserve"> 32</w:t>
      </w:r>
      <w:r w:rsidR="0096635A">
        <w:rPr>
          <w:lang w:val="zh-Hans" w:eastAsia="zh-CN"/>
        </w:rPr>
        <w:t>。</w:t>
      </w:r>
    </w:p>
    <w:p w14:paraId="5D84C2F8" w14:textId="0DF8E66D" w:rsidR="0096635A" w:rsidRPr="00C66B61" w:rsidRDefault="0096635A" w:rsidP="00D46AC7">
      <w:pPr>
        <w:pStyle w:val="3"/>
      </w:pPr>
      <w:bookmarkStart w:id="148" w:name="_Toc59101530"/>
      <w:r w:rsidRPr="00C66B61">
        <w:rPr>
          <w:lang w:val="zh-Hans"/>
        </w:rPr>
        <w:t>CQ</w:t>
      </w:r>
      <w:proofErr w:type="spellStart"/>
      <w:r w:rsidRPr="00C66B61">
        <w:rPr>
          <w:lang w:val="zh-Hans"/>
        </w:rPr>
        <w:t>通知</w:t>
      </w:r>
      <w:proofErr w:type="spellEnd"/>
      <w:r w:rsidRPr="00C66B61">
        <w:rPr>
          <w:lang w:val="zh-Hans"/>
        </w:rPr>
        <w:t>：</w:t>
      </w:r>
      <w:bookmarkEnd w:id="148"/>
    </w:p>
    <w:p w14:paraId="7F4ADDA8" w14:textId="71D4FB0E" w:rsidR="00E07741" w:rsidRDefault="00F6670B" w:rsidP="0096635A">
      <w:pPr>
        <w:spacing w:before="240"/>
        <w:rPr>
          <w:rFonts w:ascii="Courier New" w:hAnsi="Courier New" w:cs="Courier New"/>
          <w:i/>
          <w:iCs/>
          <w:sz w:val="20"/>
          <w:szCs w:val="20"/>
        </w:rPr>
      </w:pPr>
      <w:r>
        <w:rPr>
          <w:lang w:val="zh-Hans"/>
        </w:rPr>
        <w:t xml:space="preserve">ERNIC HW </w:t>
      </w:r>
      <w:proofErr w:type="spellStart"/>
      <w:r>
        <w:rPr>
          <w:lang w:val="zh-Hans"/>
        </w:rPr>
        <w:t>不支持</w:t>
      </w:r>
      <w:proofErr w:type="spellEnd"/>
      <w:r>
        <w:rPr>
          <w:lang w:val="zh-Hans"/>
        </w:rPr>
        <w:t xml:space="preserve"> CQ </w:t>
      </w:r>
      <w:proofErr w:type="spellStart"/>
      <w:r>
        <w:rPr>
          <w:lang w:val="zh-Hans"/>
        </w:rPr>
        <w:t>通知</w:t>
      </w:r>
      <w:r w:rsidR="00294B9F">
        <w:rPr>
          <w:lang w:val="zh-Hans"/>
        </w:rPr>
        <w:t>，</w:t>
      </w:r>
      <w:r w:rsidR="00D46AC7">
        <w:rPr>
          <w:lang w:val="zh-Hans"/>
        </w:rPr>
        <w:t>因此</w:t>
      </w:r>
      <w:proofErr w:type="spellEnd"/>
      <w:r w:rsidR="00D46AC7">
        <w:rPr>
          <w:lang w:val="zh-Hans"/>
        </w:rPr>
        <w:t xml:space="preserve"> </w:t>
      </w:r>
      <w:r w:rsidR="00294B9F">
        <w:rPr>
          <w:lang w:val="zh-Hans"/>
        </w:rPr>
        <w:t xml:space="preserve">ERNIC SW </w:t>
      </w:r>
      <w:proofErr w:type="spellStart"/>
      <w:r w:rsidR="00294B9F">
        <w:rPr>
          <w:lang w:val="zh-Hans"/>
        </w:rPr>
        <w:t>也不支持</w:t>
      </w:r>
      <w:proofErr w:type="spellEnd"/>
      <w:r w:rsidR="00294B9F">
        <w:rPr>
          <w:lang w:val="zh-Hans"/>
        </w:rPr>
        <w:t xml:space="preserve"> </w:t>
      </w:r>
      <w:r w:rsidR="00294B9F" w:rsidRPr="00294B9F">
        <w:rPr>
          <w:i/>
          <w:iCs/>
          <w:sz w:val="20"/>
          <w:szCs w:val="20"/>
          <w:lang w:val="zh-Hans"/>
        </w:rPr>
        <w:t>ibv_get_cq_event</w:t>
      </w:r>
      <w:r w:rsidR="00294B9F" w:rsidRPr="00294B9F">
        <w:rPr>
          <w:i/>
          <w:iCs/>
          <w:sz w:val="20"/>
          <w:szCs w:val="20"/>
          <w:lang w:val="zh-Hans"/>
        </w:rPr>
        <w:t>（）</w:t>
      </w:r>
      <w:r w:rsidR="00294B9F">
        <w:rPr>
          <w:lang w:val="zh-Hans"/>
        </w:rPr>
        <w:t xml:space="preserve"> </w:t>
      </w:r>
      <w:r w:rsidR="00294B9F">
        <w:rPr>
          <w:lang w:val="zh-Hans"/>
        </w:rPr>
        <w:t>和</w:t>
      </w:r>
      <w:r w:rsidR="00294B9F">
        <w:rPr>
          <w:lang w:val="zh-Hans"/>
        </w:rPr>
        <w:t xml:space="preserve"> </w:t>
      </w:r>
      <w:r w:rsidR="00294B9F" w:rsidRPr="00294B9F">
        <w:rPr>
          <w:i/>
          <w:iCs/>
          <w:sz w:val="20"/>
          <w:szCs w:val="20"/>
          <w:lang w:val="zh-Hans"/>
        </w:rPr>
        <w:t>ibv_req_notify_cq</w:t>
      </w:r>
      <w:r w:rsidR="00294B9F" w:rsidRPr="00294B9F">
        <w:rPr>
          <w:i/>
          <w:iCs/>
          <w:sz w:val="20"/>
          <w:szCs w:val="20"/>
          <w:lang w:val="zh-Hans"/>
        </w:rPr>
        <w:t>（）</w:t>
      </w:r>
      <w:r w:rsidR="00294B9F">
        <w:rPr>
          <w:lang w:val="zh-Hans"/>
        </w:rPr>
        <w:t xml:space="preserve"> </w:t>
      </w:r>
      <w:proofErr w:type="spellStart"/>
      <w:r w:rsidR="00294B9F">
        <w:rPr>
          <w:lang w:val="zh-Hans"/>
        </w:rPr>
        <w:t>动词。应用程序必须轮询</w:t>
      </w:r>
      <w:proofErr w:type="spellEnd"/>
      <w:r w:rsidR="00294B9F">
        <w:rPr>
          <w:lang w:val="zh-Hans"/>
        </w:rPr>
        <w:t xml:space="preserve"> CQ </w:t>
      </w:r>
      <w:proofErr w:type="spellStart"/>
      <w:r w:rsidR="00294B9F">
        <w:rPr>
          <w:lang w:val="zh-Hans"/>
        </w:rPr>
        <w:t>以使用</w:t>
      </w:r>
      <w:proofErr w:type="spellEnd"/>
      <w:r w:rsidR="00294B9F">
        <w:rPr>
          <w:lang w:val="zh-Hans"/>
        </w:rPr>
        <w:t xml:space="preserve"> API </w:t>
      </w:r>
      <w:proofErr w:type="spellStart"/>
      <w:r w:rsidR="00294B9F">
        <w:rPr>
          <w:lang w:val="zh-Hans"/>
        </w:rPr>
        <w:t>检查完成队列中的任何新条目</w:t>
      </w:r>
      <w:proofErr w:type="spellEnd"/>
      <w:r w:rsidR="00294B9F" w:rsidRPr="00294B9F">
        <w:rPr>
          <w:i/>
          <w:iCs/>
          <w:sz w:val="20"/>
          <w:szCs w:val="20"/>
          <w:lang w:val="zh-Hans"/>
        </w:rPr>
        <w:t>ibv_poll_cq</w:t>
      </w:r>
      <w:r w:rsidR="00294B9F">
        <w:rPr>
          <w:lang w:val="zh-Hans"/>
        </w:rPr>
        <w:t xml:space="preserve"> </w:t>
      </w:r>
      <w:r w:rsidR="00D46AC7">
        <w:rPr>
          <w:lang w:val="zh-Hans"/>
        </w:rPr>
        <w:t xml:space="preserve"> </w:t>
      </w:r>
      <w:proofErr w:type="spellStart"/>
      <w:r w:rsidR="00D46AC7">
        <w:rPr>
          <w:lang w:val="zh-Hans"/>
        </w:rPr>
        <w:t>并且不得调用</w:t>
      </w:r>
      <w:proofErr w:type="spellEnd"/>
      <w:r w:rsidR="00D46AC7">
        <w:rPr>
          <w:lang w:val="zh-Hans"/>
        </w:rPr>
        <w:t xml:space="preserve"> </w:t>
      </w:r>
      <w:r w:rsidR="00CD5FF2">
        <w:rPr>
          <w:lang w:val="zh-Hans"/>
        </w:rPr>
        <w:t>i</w:t>
      </w:r>
      <w:r w:rsidR="00D46AC7" w:rsidRPr="00294B9F">
        <w:rPr>
          <w:i/>
          <w:iCs/>
          <w:sz w:val="20"/>
          <w:szCs w:val="20"/>
          <w:lang w:val="zh-Hans"/>
        </w:rPr>
        <w:t>bv_get_cq_event</w:t>
      </w:r>
      <w:r w:rsidR="00C23651">
        <w:rPr>
          <w:i/>
          <w:iCs/>
          <w:sz w:val="20"/>
          <w:szCs w:val="20"/>
          <w:lang w:val="zh-Hans"/>
        </w:rPr>
        <w:t>。</w:t>
      </w:r>
    </w:p>
    <w:p w14:paraId="12B02959" w14:textId="1FED867D" w:rsidR="00C23651" w:rsidRDefault="00C23651" w:rsidP="0096635A">
      <w:pPr>
        <w:spacing w:before="240"/>
        <w:rPr>
          <w:lang w:eastAsia="zh-CN"/>
        </w:rPr>
      </w:pPr>
      <w:r w:rsidRPr="00DB7F82">
        <w:rPr>
          <w:lang w:val="zh-Hans"/>
        </w:rPr>
        <w:lastRenderedPageBreak/>
        <w:tab/>
      </w:r>
      <w:r w:rsidRPr="00294B9F">
        <w:rPr>
          <w:i/>
          <w:iCs/>
          <w:sz w:val="20"/>
          <w:szCs w:val="20"/>
          <w:lang w:val="zh-Hans"/>
        </w:rPr>
        <w:t>ibv_get_cq_event</w:t>
      </w:r>
      <w:r>
        <w:rPr>
          <w:i/>
          <w:iCs/>
          <w:sz w:val="20"/>
          <w:szCs w:val="20"/>
          <w:lang w:val="zh-Hans"/>
        </w:rPr>
        <w:t>（</w:t>
      </w:r>
      <w:r w:rsidRPr="00294B9F">
        <w:rPr>
          <w:i/>
          <w:iCs/>
          <w:sz w:val="20"/>
          <w:szCs w:val="20"/>
          <w:lang w:val="zh-Hans"/>
        </w:rPr>
        <w:t>）</w:t>
      </w:r>
      <w:r>
        <w:rPr>
          <w:lang w:val="zh-Hans"/>
        </w:rPr>
        <w:t xml:space="preserve"> </w:t>
      </w:r>
      <w:proofErr w:type="spellStart"/>
      <w:r w:rsidRPr="00562B38">
        <w:rPr>
          <w:lang w:val="zh-Hans"/>
        </w:rPr>
        <w:t>阻塞，直到</w:t>
      </w:r>
      <w:proofErr w:type="spellEnd"/>
      <w:r w:rsidRPr="00562B38">
        <w:rPr>
          <w:lang w:val="zh-Hans"/>
        </w:rPr>
        <w:t xml:space="preserve"> CQE </w:t>
      </w:r>
      <w:proofErr w:type="spellStart"/>
      <w:r w:rsidRPr="00562B38">
        <w:rPr>
          <w:lang w:val="zh-Hans"/>
        </w:rPr>
        <w:t>可用并且调用它的线程可以进入等待状态</w:t>
      </w:r>
      <w:proofErr w:type="spellEnd"/>
      <w:r w:rsidRPr="00562B38">
        <w:rPr>
          <w:lang w:val="zh-Hans"/>
        </w:rPr>
        <w:t>。</w:t>
      </w:r>
      <w:r w:rsidRPr="00562B38">
        <w:rPr>
          <w:lang w:val="zh-Hans" w:eastAsia="zh-CN"/>
        </w:rPr>
        <w:t>因此，在任何性能测试中，在</w:t>
      </w:r>
      <w:r w:rsidRPr="00562B38">
        <w:rPr>
          <w:lang w:val="zh-Hans" w:eastAsia="zh-CN"/>
        </w:rPr>
        <w:t xml:space="preserve"> RQ </w:t>
      </w:r>
      <w:r w:rsidRPr="00562B38">
        <w:rPr>
          <w:lang w:val="zh-Hans" w:eastAsia="zh-CN"/>
        </w:rPr>
        <w:t>完成后重新发布</w:t>
      </w:r>
      <w:r w:rsidRPr="00562B38">
        <w:rPr>
          <w:lang w:val="zh-Hans" w:eastAsia="zh-CN"/>
        </w:rPr>
        <w:t xml:space="preserve"> RQ WQE </w:t>
      </w:r>
      <w:r w:rsidRPr="00562B38">
        <w:rPr>
          <w:lang w:val="zh-Hans" w:eastAsia="zh-CN"/>
        </w:rPr>
        <w:t>的主机应用程序中，应直接轮询</w:t>
      </w:r>
      <w:r w:rsidRPr="00562B38">
        <w:rPr>
          <w:lang w:val="zh-Hans" w:eastAsia="zh-CN"/>
        </w:rPr>
        <w:t xml:space="preserve"> CQ</w:t>
      </w:r>
      <w:r w:rsidRPr="00562B38">
        <w:rPr>
          <w:lang w:val="zh-Hans" w:eastAsia="zh-CN"/>
        </w:rPr>
        <w:t>，而不是在轮询之前等待</w:t>
      </w:r>
      <w:r w:rsidRPr="00562B38">
        <w:rPr>
          <w:lang w:val="zh-Hans" w:eastAsia="zh-CN"/>
        </w:rPr>
        <w:t xml:space="preserve"> CQ </w:t>
      </w:r>
      <w:r w:rsidRPr="00562B38">
        <w:rPr>
          <w:lang w:val="zh-Hans" w:eastAsia="zh-CN"/>
        </w:rPr>
        <w:t>事件。例如，</w:t>
      </w:r>
      <w:r w:rsidRPr="00562B38">
        <w:rPr>
          <w:lang w:val="zh-Hans" w:eastAsia="zh-CN"/>
        </w:rPr>
        <w:t xml:space="preserve">HW HS </w:t>
      </w:r>
      <w:r w:rsidRPr="00562B38">
        <w:rPr>
          <w:lang w:val="zh-Hans" w:eastAsia="zh-CN"/>
        </w:rPr>
        <w:t>主机测试应用</w:t>
      </w:r>
      <w:r w:rsidRPr="00150574">
        <w:rPr>
          <w:i/>
          <w:iCs/>
          <w:sz w:val="20"/>
          <w:szCs w:val="20"/>
          <w:lang w:val="zh-Hans" w:eastAsia="zh-CN"/>
        </w:rPr>
        <w:t>xhw_hs_client</w:t>
      </w:r>
      <w:r>
        <w:rPr>
          <w:lang w:val="zh-Hans" w:eastAsia="zh-CN"/>
        </w:rPr>
        <w:t>发布传入发送的</w:t>
      </w:r>
      <w:r>
        <w:rPr>
          <w:lang w:val="zh-Hans" w:eastAsia="zh-CN"/>
        </w:rPr>
        <w:t xml:space="preserve"> RQ WQE </w:t>
      </w:r>
      <w:r>
        <w:rPr>
          <w:lang w:val="zh-Hans" w:eastAsia="zh-CN"/>
        </w:rPr>
        <w:t>应直接轮询完成情况。</w:t>
      </w:r>
    </w:p>
    <w:p w14:paraId="49387C5C" w14:textId="50E86A82" w:rsidR="0096635A" w:rsidRPr="0081686E" w:rsidRDefault="0096635A" w:rsidP="003015C6">
      <w:pPr>
        <w:pStyle w:val="3"/>
      </w:pPr>
      <w:bookmarkStart w:id="149" w:name="_Toc59101531"/>
      <w:proofErr w:type="spellStart"/>
      <w:r w:rsidRPr="0081686E">
        <w:rPr>
          <w:lang w:val="zh-Hans"/>
        </w:rPr>
        <w:t>内存注册</w:t>
      </w:r>
      <w:proofErr w:type="spellEnd"/>
      <w:r w:rsidRPr="0081686E">
        <w:rPr>
          <w:lang w:val="zh-Hans"/>
        </w:rPr>
        <w:t>：</w:t>
      </w:r>
      <w:bookmarkEnd w:id="149"/>
    </w:p>
    <w:p w14:paraId="1707AE37" w14:textId="111A1BDC" w:rsidR="0096635A" w:rsidRDefault="00383ED2" w:rsidP="00B87741">
      <w:pPr>
        <w:spacing w:before="240"/>
        <w:ind w:firstLine="720"/>
        <w:jc w:val="both"/>
        <w:rPr>
          <w:rFonts w:eastAsia="Times New Roman"/>
          <w:lang w:eastAsia="zh-CN"/>
        </w:rPr>
      </w:pPr>
      <w:r>
        <w:rPr>
          <w:lang w:val="zh-Hans" w:eastAsia="zh-CN"/>
        </w:rPr>
        <w:t xml:space="preserve">ERNIC </w:t>
      </w:r>
      <w:r>
        <w:rPr>
          <w:lang w:val="zh-Hans" w:eastAsia="zh-CN"/>
        </w:rPr>
        <w:t>硬件不提供本地内存保护，因此不需要注册本地内存。</w:t>
      </w:r>
      <w:r>
        <w:rPr>
          <w:lang w:val="zh-Hans" w:eastAsia="zh-CN"/>
        </w:rPr>
        <w:t xml:space="preserve"> </w:t>
      </w:r>
      <w:r w:rsidR="004B5BD4">
        <w:rPr>
          <w:lang w:val="zh-Hans" w:eastAsia="zh-CN"/>
        </w:rPr>
        <w:t>应用程序只需要注册</w:t>
      </w:r>
      <w:r w:rsidR="00691EC3">
        <w:rPr>
          <w:lang w:val="zh-Hans" w:eastAsia="zh-CN"/>
        </w:rPr>
        <w:t xml:space="preserve"> </w:t>
      </w:r>
      <w:r w:rsidR="0096635A">
        <w:rPr>
          <w:lang w:val="zh-Hans" w:eastAsia="zh-CN"/>
        </w:rPr>
        <w:t xml:space="preserve"> </w:t>
      </w:r>
      <w:r w:rsidR="0096635A">
        <w:rPr>
          <w:lang w:val="zh-Hans" w:eastAsia="zh-CN"/>
        </w:rPr>
        <w:t>远程节点使用</w:t>
      </w:r>
      <w:r w:rsidR="0096635A">
        <w:rPr>
          <w:lang w:val="zh-Hans" w:eastAsia="zh-CN"/>
        </w:rPr>
        <w:t xml:space="preserve"> RDMA </w:t>
      </w:r>
      <w:r w:rsidR="0096635A">
        <w:rPr>
          <w:lang w:val="zh-Hans" w:eastAsia="zh-CN"/>
        </w:rPr>
        <w:t>读</w:t>
      </w:r>
      <w:r w:rsidR="0096635A">
        <w:rPr>
          <w:lang w:val="zh-Hans" w:eastAsia="zh-CN"/>
        </w:rPr>
        <w:t>/</w:t>
      </w:r>
      <w:r w:rsidR="0096635A">
        <w:rPr>
          <w:lang w:val="zh-Hans" w:eastAsia="zh-CN"/>
        </w:rPr>
        <w:t>写操作访问的内存区域</w:t>
      </w:r>
      <w:r w:rsidR="00FD4C73">
        <w:rPr>
          <w:lang w:val="zh-Hans" w:eastAsia="zh-CN"/>
        </w:rPr>
        <w:t>，</w:t>
      </w:r>
    </w:p>
    <w:p w14:paraId="1CB330D3" w14:textId="77777777" w:rsidR="0096635A" w:rsidRPr="001E3F32" w:rsidRDefault="0096635A" w:rsidP="00153B57">
      <w:pPr>
        <w:pStyle w:val="af"/>
        <w:numPr>
          <w:ilvl w:val="0"/>
          <w:numId w:val="27"/>
        </w:numPr>
        <w:spacing w:before="240" w:after="160" w:line="259" w:lineRule="auto"/>
        <w:rPr>
          <w:b/>
          <w:bCs/>
        </w:rPr>
      </w:pPr>
      <w:r w:rsidRPr="00314473">
        <w:rPr>
          <w:lang w:val="zh-Hans"/>
        </w:rPr>
        <w:t xml:space="preserve">ERNIC </w:t>
      </w:r>
      <w:proofErr w:type="spellStart"/>
      <w:r w:rsidRPr="00314473">
        <w:rPr>
          <w:lang w:val="zh-Hans"/>
        </w:rPr>
        <w:t>传出</w:t>
      </w:r>
      <w:proofErr w:type="spellEnd"/>
      <w:r w:rsidRPr="00314473">
        <w:rPr>
          <w:lang w:val="zh-Hans"/>
        </w:rPr>
        <w:t xml:space="preserve"> RDMA </w:t>
      </w:r>
      <w:proofErr w:type="spellStart"/>
      <w:r w:rsidRPr="00314473">
        <w:rPr>
          <w:lang w:val="zh-Hans"/>
        </w:rPr>
        <w:t>操作中使用的本地内存不需要内存注册</w:t>
      </w:r>
      <w:proofErr w:type="spellEnd"/>
    </w:p>
    <w:p w14:paraId="2164D503" w14:textId="6ABFB7F7" w:rsidR="0096635A" w:rsidRPr="009D69AF" w:rsidRDefault="0096635A" w:rsidP="00153B57">
      <w:pPr>
        <w:pStyle w:val="af"/>
        <w:numPr>
          <w:ilvl w:val="0"/>
          <w:numId w:val="27"/>
        </w:numPr>
        <w:spacing w:before="240" w:after="160" w:line="259" w:lineRule="auto"/>
        <w:rPr>
          <w:b/>
          <w:bCs/>
          <w:lang w:eastAsia="zh-CN"/>
        </w:rPr>
      </w:pPr>
      <w:r>
        <w:rPr>
          <w:lang w:val="zh-Hans" w:eastAsia="zh-CN"/>
        </w:rPr>
        <w:t>无需注册任何</w:t>
      </w:r>
      <w:r>
        <w:rPr>
          <w:lang w:val="zh-Hans" w:eastAsia="zh-CN"/>
        </w:rPr>
        <w:t xml:space="preserve"> RQ </w:t>
      </w:r>
      <w:r>
        <w:rPr>
          <w:lang w:val="zh-Hans" w:eastAsia="zh-CN"/>
        </w:rPr>
        <w:t>缓冲区</w:t>
      </w:r>
    </w:p>
    <w:p w14:paraId="344C9D12" w14:textId="21FDE3B2" w:rsidR="0096635A" w:rsidRPr="0030195E" w:rsidRDefault="0096635A" w:rsidP="001B7069">
      <w:pPr>
        <w:pStyle w:val="3"/>
      </w:pPr>
      <w:bookmarkStart w:id="150" w:name="_Toc59101532"/>
      <w:proofErr w:type="spellStart"/>
      <w:r w:rsidRPr="0030195E">
        <w:rPr>
          <w:lang w:val="zh-Hans"/>
        </w:rPr>
        <w:t>内存分配</w:t>
      </w:r>
      <w:proofErr w:type="spellEnd"/>
      <w:r w:rsidRPr="0030195E">
        <w:rPr>
          <w:lang w:val="zh-Hans"/>
        </w:rPr>
        <w:t>：</w:t>
      </w:r>
      <w:bookmarkEnd w:id="150"/>
    </w:p>
    <w:p w14:paraId="7A32923A" w14:textId="1B7E8C32" w:rsidR="0096635A" w:rsidRDefault="0096635A" w:rsidP="006E209B">
      <w:pPr>
        <w:spacing w:before="240"/>
        <w:ind w:firstLine="720"/>
        <w:rPr>
          <w:lang w:eastAsia="zh-CN"/>
        </w:rPr>
      </w:pPr>
      <w:r w:rsidRPr="00E66641">
        <w:rPr>
          <w:lang w:val="zh-Hans" w:eastAsia="zh-CN"/>
        </w:rPr>
        <w:t xml:space="preserve">ERNIC </w:t>
      </w:r>
      <w:r w:rsidRPr="00E66641">
        <w:rPr>
          <w:lang w:val="zh-Hans" w:eastAsia="zh-CN"/>
        </w:rPr>
        <w:t>硬件不实现内存转换表，该表用于</w:t>
      </w:r>
      <w:r w:rsidRPr="00E66641">
        <w:rPr>
          <w:lang w:val="zh-Hans" w:eastAsia="zh-CN"/>
        </w:rPr>
        <w:t xml:space="preserve"> </w:t>
      </w:r>
      <w:r w:rsidR="00FB1119">
        <w:rPr>
          <w:lang w:val="zh-Hans" w:eastAsia="zh-CN"/>
        </w:rPr>
        <w:t>虚拟地址到物理地址的转换。此外，</w:t>
      </w:r>
      <w:r w:rsidR="00FB1119">
        <w:rPr>
          <w:lang w:val="zh-Hans" w:eastAsia="zh-CN"/>
        </w:rPr>
        <w:t xml:space="preserve">ERNIC </w:t>
      </w:r>
      <w:r w:rsidR="00FB1119">
        <w:rPr>
          <w:lang w:val="zh-Hans" w:eastAsia="zh-CN"/>
        </w:rPr>
        <w:t>需要物理上连续的内存来存储</w:t>
      </w:r>
      <w:r w:rsidR="00FB1119">
        <w:rPr>
          <w:lang w:val="zh-Hans" w:eastAsia="zh-CN"/>
        </w:rPr>
        <w:t xml:space="preserve"> SEND </w:t>
      </w:r>
      <w:r w:rsidR="00FB1119">
        <w:rPr>
          <w:lang w:val="zh-Hans" w:eastAsia="zh-CN"/>
        </w:rPr>
        <w:t>缓冲区和</w:t>
      </w:r>
      <w:r w:rsidR="00FB1119">
        <w:rPr>
          <w:lang w:val="zh-Hans" w:eastAsia="zh-CN"/>
        </w:rPr>
        <w:t xml:space="preserve"> RDMA </w:t>
      </w:r>
      <w:r w:rsidR="00FB1119">
        <w:rPr>
          <w:lang w:val="zh-Hans" w:eastAsia="zh-CN"/>
        </w:rPr>
        <w:t>缓冲区，从而将用户空间应用程序中可能的最大</w:t>
      </w:r>
      <w:r w:rsidR="00FB1119">
        <w:rPr>
          <w:lang w:val="zh-Hans" w:eastAsia="zh-CN"/>
        </w:rPr>
        <w:t xml:space="preserve"> RDMA </w:t>
      </w:r>
      <w:r w:rsidR="00FB1119">
        <w:rPr>
          <w:lang w:val="zh-Hans" w:eastAsia="zh-CN"/>
        </w:rPr>
        <w:t>传输大小限制为</w:t>
      </w:r>
      <w:r w:rsidR="00FB1119">
        <w:rPr>
          <w:lang w:val="zh-Hans" w:eastAsia="zh-CN"/>
        </w:rPr>
        <w:t>PAGE_SIZE</w:t>
      </w:r>
      <w:r w:rsidR="00FB1119">
        <w:rPr>
          <w:lang w:val="zh-Hans" w:eastAsia="zh-CN"/>
        </w:rPr>
        <w:t>。</w:t>
      </w:r>
    </w:p>
    <w:p w14:paraId="0120C159" w14:textId="6B15EF9D" w:rsidR="0096635A" w:rsidRDefault="00FB1119" w:rsidP="00FB1119">
      <w:pPr>
        <w:spacing w:before="240"/>
        <w:rPr>
          <w:lang w:eastAsia="zh-CN"/>
        </w:rPr>
      </w:pPr>
      <w:r>
        <w:rPr>
          <w:lang w:val="zh-Hans" w:eastAsia="zh-CN"/>
        </w:rPr>
        <w:t xml:space="preserve">ERNIC </w:t>
      </w:r>
      <w:r>
        <w:rPr>
          <w:lang w:val="zh-Hans" w:eastAsia="zh-CN"/>
        </w:rPr>
        <w:t>软件实施了一种机制来解决这些限制，并使应用程序能够使用虚拟地址。外部内存管理器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（</w:t>
      </w:r>
      <w:r>
        <w:rPr>
          <w:lang w:val="zh-Hans" w:eastAsia="zh-CN"/>
        </w:rPr>
        <w:t>UMM</w:t>
      </w:r>
      <w:r>
        <w:rPr>
          <w:lang w:val="zh-Hans" w:eastAsia="zh-CN"/>
        </w:rPr>
        <w:t>）</w:t>
      </w:r>
      <w:r>
        <w:rPr>
          <w:lang w:val="zh-Hans" w:eastAsia="zh-CN"/>
        </w:rPr>
        <w:t xml:space="preserve"> </w:t>
      </w:r>
      <w:r>
        <w:rPr>
          <w:lang w:val="zh-Hans" w:eastAsia="zh-CN"/>
        </w:rPr>
        <w:t>提供</w:t>
      </w:r>
      <w:r>
        <w:rPr>
          <w:lang w:val="zh-Hans" w:eastAsia="zh-CN"/>
        </w:rPr>
        <w:t xml:space="preserve"> API </w:t>
      </w:r>
      <w:r>
        <w:rPr>
          <w:lang w:val="zh-Hans" w:eastAsia="zh-CN"/>
        </w:rPr>
        <w:t>来分配和取消分配物理上连续的内存，并且可以由用户空间应用程序访问。</w:t>
      </w:r>
      <w:r w:rsidR="00280D28">
        <w:rPr>
          <w:lang w:val="zh-Hans" w:eastAsia="zh-CN"/>
        </w:rPr>
        <w:t>由于</w:t>
      </w:r>
      <w:r w:rsidR="00280D28">
        <w:rPr>
          <w:lang w:val="zh-Hans" w:eastAsia="zh-CN"/>
        </w:rPr>
        <w:t xml:space="preserve"> ERNIC </w:t>
      </w:r>
      <w:r w:rsidR="00280D28">
        <w:rPr>
          <w:lang w:val="zh-Hans" w:eastAsia="zh-CN"/>
        </w:rPr>
        <w:t>硬件需要</w:t>
      </w:r>
      <w:r w:rsidR="00280D28">
        <w:rPr>
          <w:lang w:val="zh-Hans" w:eastAsia="zh-CN"/>
        </w:rPr>
        <w:t xml:space="preserve"> RDMA SEND </w:t>
      </w:r>
      <w:r w:rsidR="00280D28">
        <w:rPr>
          <w:lang w:val="zh-Hans" w:eastAsia="zh-CN"/>
        </w:rPr>
        <w:t>缓冲区的</w:t>
      </w:r>
      <w:r w:rsidR="0096635A">
        <w:rPr>
          <w:lang w:val="zh-Hans" w:eastAsia="zh-CN"/>
        </w:rPr>
        <w:t>物理地址和</w:t>
      </w:r>
      <w:r w:rsidR="000857F9">
        <w:rPr>
          <w:lang w:val="zh-Hans" w:eastAsia="zh-CN"/>
        </w:rPr>
        <w:t>工作请求中的</w:t>
      </w:r>
      <w:r w:rsidR="000857F9">
        <w:rPr>
          <w:lang w:val="zh-Hans" w:eastAsia="zh-CN"/>
        </w:rPr>
        <w:t xml:space="preserve"> </w:t>
      </w:r>
      <w:r w:rsidR="0096635A">
        <w:rPr>
          <w:lang w:val="zh-Hans" w:eastAsia="zh-CN"/>
        </w:rPr>
        <w:t xml:space="preserve"> RDMA </w:t>
      </w:r>
      <w:r w:rsidR="0096635A">
        <w:rPr>
          <w:lang w:val="zh-Hans" w:eastAsia="zh-CN"/>
        </w:rPr>
        <w:t>读取</w:t>
      </w:r>
      <w:r w:rsidR="0096635A">
        <w:rPr>
          <w:lang w:val="zh-Hans" w:eastAsia="zh-CN"/>
        </w:rPr>
        <w:t>/</w:t>
      </w:r>
      <w:r w:rsidR="0096635A">
        <w:rPr>
          <w:lang w:val="zh-Hans" w:eastAsia="zh-CN"/>
        </w:rPr>
        <w:t>缓冲区，因此</w:t>
      </w:r>
      <w:r w:rsidR="00280D28">
        <w:rPr>
          <w:lang w:val="zh-Hans" w:eastAsia="zh-CN"/>
        </w:rPr>
        <w:t>应用程序可以使用这些</w:t>
      </w:r>
      <w:r w:rsidR="00280D28">
        <w:rPr>
          <w:lang w:val="zh-Hans" w:eastAsia="zh-CN"/>
        </w:rPr>
        <w:t xml:space="preserve"> API </w:t>
      </w:r>
      <w:r w:rsidR="00280D28">
        <w:rPr>
          <w:lang w:val="zh-Hans" w:eastAsia="zh-CN"/>
        </w:rPr>
        <w:t>来分配大型</w:t>
      </w:r>
      <w:r w:rsidR="0096635A">
        <w:rPr>
          <w:lang w:val="zh-Hans" w:eastAsia="zh-CN"/>
        </w:rPr>
        <w:t>物理</w:t>
      </w:r>
      <w:r w:rsidR="006A6DE1">
        <w:rPr>
          <w:lang w:val="zh-Hans" w:eastAsia="zh-CN"/>
        </w:rPr>
        <w:t>连续</w:t>
      </w:r>
      <w:r w:rsidR="00280D28">
        <w:rPr>
          <w:lang w:val="zh-Hans" w:eastAsia="zh-CN"/>
        </w:rPr>
        <w:t>内存</w:t>
      </w:r>
      <w:r w:rsidR="000857F9">
        <w:rPr>
          <w:lang w:val="zh-Hans" w:eastAsia="zh-CN"/>
        </w:rPr>
        <w:t>y</w:t>
      </w:r>
      <w:r w:rsidR="000857F9">
        <w:rPr>
          <w:lang w:val="zh-Hans" w:eastAsia="zh-CN"/>
        </w:rPr>
        <w:t>，并将虚拟地址转换为</w:t>
      </w:r>
      <w:r w:rsidR="00A45AEF">
        <w:rPr>
          <w:lang w:val="zh-Hans" w:eastAsia="zh-CN"/>
        </w:rPr>
        <w:t>相应的</w:t>
      </w:r>
      <w:r w:rsidR="000857F9">
        <w:rPr>
          <w:lang w:val="zh-Hans" w:eastAsia="zh-CN"/>
        </w:rPr>
        <w:t>物理地址。</w:t>
      </w:r>
    </w:p>
    <w:p w14:paraId="60A613A0" w14:textId="77777777" w:rsidR="0096635A" w:rsidRPr="000403FB" w:rsidRDefault="0096635A" w:rsidP="003A2AC5">
      <w:pPr>
        <w:pStyle w:val="4"/>
      </w:pPr>
      <w:proofErr w:type="spellStart"/>
      <w:r w:rsidRPr="000403FB">
        <w:rPr>
          <w:lang w:val="zh-Hans"/>
        </w:rPr>
        <w:t>分配内存</w:t>
      </w:r>
      <w:proofErr w:type="spellEnd"/>
      <w:r w:rsidRPr="000403FB">
        <w:rPr>
          <w:lang w:val="zh-Hans"/>
        </w:rPr>
        <w:t>：</w:t>
      </w:r>
    </w:p>
    <w:p w14:paraId="5E4BC5FA" w14:textId="30DD0207" w:rsidR="0096635A" w:rsidRDefault="00280D28" w:rsidP="0096635A">
      <w:pPr>
        <w:spacing w:before="240"/>
        <w:ind w:firstLine="720"/>
        <w:rPr>
          <w:lang w:eastAsia="zh-CN"/>
        </w:rPr>
      </w:pPr>
      <w:r>
        <w:rPr>
          <w:lang w:val="zh-Hans" w:eastAsia="zh-CN"/>
        </w:rPr>
        <w:t>分配内存的过程分为两步。作为第一步，应用程序应请求所需总内存的块。</w:t>
      </w:r>
      <w:proofErr w:type="gramStart"/>
      <w:r>
        <w:rPr>
          <w:lang w:val="zh-Hans" w:eastAsia="zh-CN"/>
        </w:rPr>
        <w:t>块表示</w:t>
      </w:r>
      <w:proofErr w:type="gramEnd"/>
      <w:r>
        <w:rPr>
          <w:lang w:val="zh-Hans" w:eastAsia="zh-CN"/>
        </w:rPr>
        <w:t>物理上连续的块池。创建块后</w:t>
      </w:r>
      <w:r w:rsidR="00EB76A9">
        <w:rPr>
          <w:lang w:val="zh-Hans" w:eastAsia="zh-CN"/>
        </w:rPr>
        <w:t>，应用程序可以使用</w:t>
      </w:r>
      <w:r w:rsidR="00134E8E">
        <w:rPr>
          <w:lang w:val="zh-Hans" w:eastAsia="zh-CN"/>
        </w:rPr>
        <w:t>块大小粒度从</w:t>
      </w:r>
      <w:r w:rsidR="0096635A">
        <w:rPr>
          <w:lang w:val="zh-Hans" w:eastAsia="zh-CN"/>
        </w:rPr>
        <w:t xml:space="preserve"> chun </w:t>
      </w:r>
      <w:r>
        <w:rPr>
          <w:lang w:val="zh-Hans" w:eastAsia="zh-CN"/>
        </w:rPr>
        <w:t xml:space="preserve">k </w:t>
      </w:r>
      <w:r>
        <w:rPr>
          <w:lang w:val="zh-Hans" w:eastAsia="zh-CN"/>
        </w:rPr>
        <w:t>中分配和释放内存</w:t>
      </w:r>
      <w:r w:rsidR="00515C63">
        <w:rPr>
          <w:lang w:val="zh-Hans" w:eastAsia="zh-CN"/>
        </w:rPr>
        <w:t>。</w:t>
      </w:r>
    </w:p>
    <w:p w14:paraId="1BF6FFDC" w14:textId="1C192AEB" w:rsidR="0096635A" w:rsidRPr="00127E52" w:rsidRDefault="0096635A" w:rsidP="00280D28">
      <w:pPr>
        <w:spacing w:before="240" w:after="160" w:line="259" w:lineRule="auto"/>
        <w:rPr>
          <w:lang w:eastAsia="zh-CN"/>
        </w:rPr>
      </w:pPr>
      <w:r>
        <w:rPr>
          <w:lang w:val="zh-Hans" w:eastAsia="zh-CN"/>
        </w:rPr>
        <w:t>以下</w:t>
      </w:r>
      <w:r>
        <w:rPr>
          <w:lang w:val="zh-Hans" w:eastAsia="zh-CN"/>
        </w:rPr>
        <w:t xml:space="preserve"> API </w:t>
      </w:r>
      <w:r>
        <w:rPr>
          <w:lang w:val="zh-Hans" w:eastAsia="zh-CN"/>
        </w:rPr>
        <w:t>用于创建内存块：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35A" w14:paraId="70ACBFC8" w14:textId="77777777" w:rsidTr="00D9680C">
        <w:tc>
          <w:tcPr>
            <w:tcW w:w="9350" w:type="dxa"/>
          </w:tcPr>
          <w:p w14:paraId="6DC24DF2" w14:textId="77777777" w:rsidR="0096635A" w:rsidRPr="00583E39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int xib_umem_alloc_chunk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（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void *ucontext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int memory_type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int block_size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int total_size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）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;</w:t>
            </w:r>
          </w:p>
          <w:p w14:paraId="52353180" w14:textId="77777777" w:rsidR="0096635A" w:rsidRPr="00583E39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参数：</w:t>
            </w:r>
          </w:p>
          <w:p w14:paraId="5DB8ED9D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上下文</w:t>
            </w:r>
            <w:proofErr w:type="spellEnd"/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ibv_context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指针</w:t>
            </w:r>
            <w:proofErr w:type="spellEnd"/>
          </w:p>
          <w:p w14:paraId="1A809261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memory_type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要从中分配内存的内存区域类型</w:t>
            </w:r>
            <w:proofErr w:type="spellEnd"/>
            <w:r w:rsidRPr="00583E39">
              <w:rPr>
                <w:i/>
                <w:iCs/>
                <w:sz w:val="20"/>
                <w:szCs w:val="20"/>
                <w:lang w:val="zh-Hans"/>
              </w:rPr>
              <w:t>。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“xib_mem_type”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支持的类型</w:t>
            </w:r>
            <w:proofErr w:type="spellEnd"/>
          </w:p>
          <w:p w14:paraId="517C4DC2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block_size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块中可分配的最小内存大小</w:t>
            </w:r>
            <w:proofErr w:type="spellEnd"/>
          </w:p>
          <w:p w14:paraId="28BFDFFF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total_size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块的总大小</w:t>
            </w:r>
            <w:proofErr w:type="spellEnd"/>
          </w:p>
          <w:p w14:paraId="64010F47" w14:textId="77777777" w:rsidR="0096635A" w:rsidRPr="00583E39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</w:p>
          <w:p w14:paraId="17B4083D" w14:textId="77777777" w:rsidR="0096635A" w:rsidRPr="00AB3051" w:rsidRDefault="0096635A" w:rsidP="00D9680C">
            <w:pPr>
              <w:rPr>
                <w:rFonts w:asciiTheme="majorHAnsi" w:hAnsiTheme="majorHAnsi" w:cstheme="majorHAnsi"/>
                <w:i/>
                <w:iCs/>
                <w:lang w:eastAsia="zh-CN"/>
              </w:rPr>
            </w:pP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成功时返回有效的区块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 xml:space="preserve"> ID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，失败时返回负值</w:t>
            </w:r>
          </w:p>
        </w:tc>
      </w:tr>
    </w:tbl>
    <w:p w14:paraId="2E4661A1" w14:textId="0366D5B7" w:rsidR="0096635A" w:rsidRDefault="00280D28" w:rsidP="00280D28">
      <w:pPr>
        <w:spacing w:before="240" w:after="160" w:line="360" w:lineRule="auto"/>
        <w:rPr>
          <w:lang w:eastAsia="zh-CN"/>
        </w:rPr>
      </w:pPr>
      <w:r>
        <w:rPr>
          <w:lang w:val="zh-Hans" w:eastAsia="zh-CN"/>
        </w:rPr>
        <w:t>以下</w:t>
      </w:r>
      <w:r>
        <w:rPr>
          <w:lang w:val="zh-Hans" w:eastAsia="zh-CN"/>
        </w:rPr>
        <w:t xml:space="preserve"> API </w:t>
      </w:r>
      <w:r>
        <w:rPr>
          <w:lang w:val="zh-Hans" w:eastAsia="zh-CN"/>
        </w:rPr>
        <w:t>用于从</w:t>
      </w:r>
      <w:proofErr w:type="gramStart"/>
      <w:r>
        <w:rPr>
          <w:lang w:val="zh-Hans" w:eastAsia="zh-CN"/>
        </w:rPr>
        <w:t>块分配</w:t>
      </w:r>
      <w:proofErr w:type="gramEnd"/>
      <w:r>
        <w:rPr>
          <w:lang w:val="zh-Hans" w:eastAsia="zh-CN"/>
        </w:rPr>
        <w:t>内存</w:t>
      </w:r>
    </w:p>
    <w:tbl>
      <w:tblPr>
        <w:tblStyle w:val="a7"/>
        <w:tblW w:w="0" w:type="auto"/>
        <w:tblInd w:w="85" w:type="dxa"/>
        <w:tblLook w:val="04A0" w:firstRow="1" w:lastRow="0" w:firstColumn="1" w:lastColumn="0" w:noHBand="0" w:noVBand="1"/>
      </w:tblPr>
      <w:tblGrid>
        <w:gridCol w:w="9265"/>
      </w:tblGrid>
      <w:tr w:rsidR="0096635A" w14:paraId="19C59DAF" w14:textId="77777777" w:rsidTr="00D9680C">
        <w:tc>
          <w:tcPr>
            <w:tcW w:w="9265" w:type="dxa"/>
          </w:tcPr>
          <w:p w14:paraId="5D1C2EA2" w14:textId="77777777" w:rsidR="0096635A" w:rsidRPr="00583E39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易失性</w:t>
            </w:r>
            <w:proofErr w:type="spellEnd"/>
            <w:r w:rsidRPr="00583E39">
              <w:rPr>
                <w:i/>
                <w:iCs/>
                <w:sz w:val="20"/>
                <w:szCs w:val="20"/>
                <w:lang w:val="zh-Hans"/>
              </w:rPr>
              <w:t>uint64_t xib_umem_alloc_mem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（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void *uctx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int chunk_id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unsigned int size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）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;</w:t>
            </w:r>
          </w:p>
          <w:p w14:paraId="1D35F231" w14:textId="77777777" w:rsidR="0096635A" w:rsidRPr="00583E39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参数：</w:t>
            </w:r>
          </w:p>
          <w:p w14:paraId="39990683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UCTX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ibv_context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指针</w:t>
            </w:r>
            <w:proofErr w:type="spellEnd"/>
          </w:p>
          <w:p w14:paraId="3E9B98B8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  <w:lang w:eastAsia="zh-CN"/>
              </w:rPr>
            </w:pP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chunk_id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：应从中请求内存的块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 xml:space="preserve"> ID</w:t>
            </w:r>
          </w:p>
          <w:p w14:paraId="723EAF78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  <w:lang w:eastAsia="zh-CN"/>
              </w:rPr>
            </w:pP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lastRenderedPageBreak/>
              <w:t>大小：缓冲区的大小（以块的倍数为单位）</w:t>
            </w:r>
          </w:p>
          <w:p w14:paraId="69DE8C9F" w14:textId="77777777" w:rsidR="0096635A" w:rsidRDefault="0096635A" w:rsidP="00D9680C">
            <w:pPr>
              <w:rPr>
                <w:lang w:eastAsia="zh-CN"/>
              </w:rPr>
            </w:pP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返回已分配内存的基址（虚拟地址），如果失败，则返回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 xml:space="preserve"> 0 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或负值</w:t>
            </w:r>
          </w:p>
        </w:tc>
      </w:tr>
    </w:tbl>
    <w:p w14:paraId="4D3F07F5" w14:textId="2C9D2D00" w:rsidR="0096635A" w:rsidRDefault="003A2AC5" w:rsidP="003A2AC5">
      <w:pPr>
        <w:spacing w:before="240" w:after="160" w:line="360" w:lineRule="auto"/>
        <w:rPr>
          <w:lang w:eastAsia="zh-CN"/>
        </w:rPr>
      </w:pPr>
      <w:r>
        <w:rPr>
          <w:lang w:val="zh-Hans" w:eastAsia="zh-CN"/>
        </w:rPr>
        <w:lastRenderedPageBreak/>
        <w:t xml:space="preserve"> </w:t>
      </w:r>
      <w:r>
        <w:rPr>
          <w:lang w:val="zh-Hans" w:eastAsia="zh-CN"/>
        </w:rPr>
        <w:t>以下</w:t>
      </w:r>
      <w:r>
        <w:rPr>
          <w:lang w:val="zh-Hans" w:eastAsia="zh-CN"/>
        </w:rPr>
        <w:t xml:space="preserve"> API </w:t>
      </w:r>
      <w:r>
        <w:rPr>
          <w:lang w:val="zh-Hans" w:eastAsia="zh-CN"/>
        </w:rPr>
        <w:t>用于将内存释放回块</w:t>
      </w:r>
    </w:p>
    <w:tbl>
      <w:tblPr>
        <w:tblStyle w:val="a7"/>
        <w:tblW w:w="0" w:type="auto"/>
        <w:tblInd w:w="85" w:type="dxa"/>
        <w:tblLook w:val="04A0" w:firstRow="1" w:lastRow="0" w:firstColumn="1" w:lastColumn="0" w:noHBand="0" w:noVBand="1"/>
      </w:tblPr>
      <w:tblGrid>
        <w:gridCol w:w="9265"/>
      </w:tblGrid>
      <w:tr w:rsidR="0096635A" w14:paraId="7E7E045A" w14:textId="77777777" w:rsidTr="00D9680C">
        <w:tc>
          <w:tcPr>
            <w:tcW w:w="9265" w:type="dxa"/>
          </w:tcPr>
          <w:p w14:paraId="0621237D" w14:textId="77777777" w:rsidR="0096635A" w:rsidRPr="00583E39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int xib_umem_free_mem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（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void *uctx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unsigned int chunk_id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uint64_t uva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unsigned int size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）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;</w:t>
            </w:r>
          </w:p>
          <w:p w14:paraId="405B31F3" w14:textId="77777777" w:rsidR="0096635A" w:rsidRPr="00583E39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参数：</w:t>
            </w:r>
          </w:p>
          <w:p w14:paraId="05981252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UCTX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ibv_context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指针</w:t>
            </w:r>
            <w:proofErr w:type="spellEnd"/>
          </w:p>
          <w:p w14:paraId="36037B81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  <w:lang w:eastAsia="zh-CN"/>
              </w:rPr>
            </w:pP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chunk_id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：应从中释放内存的块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 xml:space="preserve"> ID</w:t>
            </w:r>
          </w:p>
          <w:p w14:paraId="3EA5C1AE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uva 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缓冲区的基址</w:t>
            </w:r>
            <w:proofErr w:type="spellEnd"/>
          </w:p>
          <w:p w14:paraId="7804046D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大小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缓冲区大小</w:t>
            </w:r>
          </w:p>
          <w:p w14:paraId="4D2AD018" w14:textId="77777777" w:rsidR="0096635A" w:rsidRPr="00BF170A" w:rsidRDefault="0096635A" w:rsidP="00D9680C">
            <w:pPr>
              <w:rPr>
                <w:rFonts w:asciiTheme="majorHAnsi" w:hAnsiTheme="majorHAnsi" w:cstheme="majorHAnsi"/>
                <w:i/>
                <w:iCs/>
                <w:lang w:eastAsia="zh-CN"/>
              </w:rPr>
            </w:pP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如果成功则返回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 xml:space="preserve"> 0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，失败时</w:t>
            </w:r>
            <w:proofErr w:type="gramStart"/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返回非零</w:t>
            </w:r>
            <w:proofErr w:type="gramEnd"/>
          </w:p>
        </w:tc>
      </w:tr>
    </w:tbl>
    <w:p w14:paraId="4379F684" w14:textId="004F3D61" w:rsidR="0096635A" w:rsidRDefault="003A2AC5" w:rsidP="003A2AC5">
      <w:pPr>
        <w:spacing w:before="240" w:after="160" w:line="259" w:lineRule="auto"/>
        <w:rPr>
          <w:lang w:eastAsia="zh-CN"/>
        </w:rPr>
      </w:pPr>
      <w:r>
        <w:rPr>
          <w:lang w:val="zh-Hans" w:eastAsia="zh-CN"/>
        </w:rPr>
        <w:t xml:space="preserve">  </w:t>
      </w:r>
      <w:r>
        <w:rPr>
          <w:lang w:val="zh-Hans" w:eastAsia="zh-CN"/>
        </w:rPr>
        <w:t>最后，应用程序可以使用以下</w:t>
      </w:r>
      <w:r>
        <w:rPr>
          <w:lang w:val="zh-Hans" w:eastAsia="zh-CN"/>
        </w:rPr>
        <w:t xml:space="preserve"> API </w:t>
      </w:r>
      <w:r>
        <w:rPr>
          <w:lang w:val="zh-Hans" w:eastAsia="zh-CN"/>
        </w:rPr>
        <w:t>删除区块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96635A" w14:paraId="65D5401A" w14:textId="77777777" w:rsidTr="00D9680C">
        <w:tc>
          <w:tcPr>
            <w:tcW w:w="9350" w:type="dxa"/>
          </w:tcPr>
          <w:p w14:paraId="38F30FAD" w14:textId="77777777" w:rsidR="0096635A" w:rsidRPr="00583E39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int xib_umem_free_chunk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（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void *uctx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int chunk_id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）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;</w:t>
            </w:r>
          </w:p>
          <w:p w14:paraId="5FAD4500" w14:textId="77777777" w:rsidR="0096635A" w:rsidRPr="00583E39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参数：</w:t>
            </w:r>
          </w:p>
          <w:p w14:paraId="153CF316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上下文</w:t>
            </w:r>
            <w:proofErr w:type="spellEnd"/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ibv_context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指针</w:t>
            </w:r>
            <w:proofErr w:type="spellEnd"/>
          </w:p>
          <w:p w14:paraId="5E463D8D" w14:textId="77777777" w:rsidR="0096635A" w:rsidRPr="00583E39" w:rsidRDefault="0096635A" w:rsidP="00153B57">
            <w:pPr>
              <w:pStyle w:val="af"/>
              <w:numPr>
                <w:ilvl w:val="0"/>
                <w:numId w:val="28"/>
              </w:num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583E39">
              <w:rPr>
                <w:i/>
                <w:iCs/>
                <w:sz w:val="20"/>
                <w:szCs w:val="20"/>
                <w:lang w:val="zh-Hans"/>
              </w:rPr>
              <w:t>chunk_id</w:t>
            </w:r>
            <w:r w:rsidRPr="00583E39">
              <w:rPr>
                <w:i/>
                <w:iCs/>
                <w:sz w:val="20"/>
                <w:szCs w:val="20"/>
                <w:lang w:val="zh-Hans"/>
              </w:rPr>
              <w:t>：</w:t>
            </w:r>
            <w:proofErr w:type="spellStart"/>
            <w:r w:rsidRPr="00583E39">
              <w:rPr>
                <w:i/>
                <w:iCs/>
                <w:sz w:val="20"/>
                <w:szCs w:val="20"/>
                <w:lang w:val="zh-Hans"/>
              </w:rPr>
              <w:t>要释放的区块</w:t>
            </w:r>
            <w:proofErr w:type="spellEnd"/>
            <w:r w:rsidRPr="00583E39">
              <w:rPr>
                <w:i/>
                <w:iCs/>
                <w:sz w:val="20"/>
                <w:szCs w:val="20"/>
                <w:lang w:val="zh-Hans"/>
              </w:rPr>
              <w:t xml:space="preserve"> ID</w:t>
            </w:r>
          </w:p>
          <w:p w14:paraId="47B42AA8" w14:textId="77777777" w:rsidR="0096635A" w:rsidRPr="00E403AC" w:rsidRDefault="0096635A" w:rsidP="00D9680C">
            <w:pPr>
              <w:rPr>
                <w:rFonts w:asciiTheme="majorHAnsi" w:hAnsiTheme="majorHAnsi" w:cstheme="majorHAnsi"/>
                <w:i/>
                <w:iCs/>
                <w:lang w:eastAsia="zh-CN"/>
              </w:rPr>
            </w:pP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如果成功则返回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 xml:space="preserve"> 0</w:t>
            </w:r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，失败时</w:t>
            </w:r>
            <w:proofErr w:type="gramStart"/>
            <w:r w:rsidRPr="00583E39">
              <w:rPr>
                <w:i/>
                <w:iCs/>
                <w:sz w:val="20"/>
                <w:szCs w:val="20"/>
                <w:lang w:val="zh-Hans" w:eastAsia="zh-CN"/>
              </w:rPr>
              <w:t>返回非零</w:t>
            </w:r>
            <w:proofErr w:type="gramEnd"/>
          </w:p>
        </w:tc>
      </w:tr>
    </w:tbl>
    <w:p w14:paraId="410913D1" w14:textId="77777777" w:rsidR="0096635A" w:rsidRPr="00F84EE6" w:rsidRDefault="0096635A" w:rsidP="003A2AC5">
      <w:pPr>
        <w:pStyle w:val="4"/>
      </w:pPr>
      <w:r w:rsidRPr="00F84EE6">
        <w:rPr>
          <w:lang w:val="zh-Hans"/>
        </w:rPr>
        <w:t xml:space="preserve">Chunk ID &amp; VA to PA </w:t>
      </w:r>
      <w:r w:rsidRPr="00F84EE6">
        <w:rPr>
          <w:lang w:val="zh-Hans"/>
        </w:rPr>
        <w:t>翻译：</w:t>
      </w:r>
    </w:p>
    <w:p w14:paraId="7632383B" w14:textId="0D4C20FB" w:rsidR="0096635A" w:rsidRDefault="00126695" w:rsidP="00C642F4">
      <w:pPr>
        <w:spacing w:before="240" w:after="240"/>
      </w:pPr>
      <w:r>
        <w:rPr>
          <w:lang w:val="zh-Hans" w:eastAsia="zh-CN"/>
        </w:rPr>
        <w:t>对于使用上述</w:t>
      </w:r>
      <w:r>
        <w:rPr>
          <w:lang w:val="zh-Hans" w:eastAsia="zh-CN"/>
        </w:rPr>
        <w:t xml:space="preserve"> API </w:t>
      </w:r>
      <w:r>
        <w:rPr>
          <w:lang w:val="zh-Hans" w:eastAsia="zh-CN"/>
        </w:rPr>
        <w:t>分配的内存，应用程序应传递</w:t>
      </w:r>
      <w:r>
        <w:rPr>
          <w:lang w:val="zh-Hans" w:eastAsia="zh-CN"/>
        </w:rPr>
        <w:t xml:space="preserve"> ChunkID</w:t>
      </w:r>
      <w:r>
        <w:rPr>
          <w:lang w:val="zh-Hans" w:eastAsia="zh-CN"/>
        </w:rPr>
        <w:t>，从中发布每个工作请求的</w:t>
      </w:r>
      <w:r>
        <w:rPr>
          <w:lang w:val="zh-Hans" w:eastAsia="zh-CN"/>
        </w:rPr>
        <w:t xml:space="preserve"> L-Key </w:t>
      </w:r>
      <w:r>
        <w:rPr>
          <w:lang w:val="zh-Hans" w:eastAsia="zh-CN"/>
        </w:rPr>
        <w:t>字段中分配的内存。</w:t>
      </w:r>
      <w:r>
        <w:rPr>
          <w:lang w:val="zh-Hans" w:eastAsia="zh-CN"/>
        </w:rPr>
        <w:t xml:space="preserve"> </w:t>
      </w:r>
      <w:r w:rsidR="0096635A">
        <w:rPr>
          <w:lang w:val="zh-Hans" w:eastAsia="zh-CN"/>
        </w:rPr>
        <w:t xml:space="preserve">ERNIC SW </w:t>
      </w:r>
      <w:r w:rsidR="0096635A">
        <w:rPr>
          <w:lang w:val="zh-Hans" w:eastAsia="zh-CN"/>
        </w:rPr>
        <w:t>使用块</w:t>
      </w:r>
      <w:r w:rsidR="0096635A">
        <w:rPr>
          <w:lang w:val="zh-Hans" w:eastAsia="zh-CN"/>
        </w:rPr>
        <w:t xml:space="preserve"> ID </w:t>
      </w:r>
      <w:r w:rsidR="0096635A">
        <w:rPr>
          <w:lang w:val="zh-Hans" w:eastAsia="zh-CN"/>
        </w:rPr>
        <w:t>将内存的虚拟地址转换为物理地址</w:t>
      </w:r>
      <w:r>
        <w:rPr>
          <w:lang w:val="zh-Hans" w:eastAsia="zh-CN"/>
        </w:rPr>
        <w:t>，并在</w:t>
      </w:r>
      <w:r w:rsidR="003A2AC5">
        <w:rPr>
          <w:lang w:val="zh-Hans" w:eastAsia="zh-CN"/>
        </w:rPr>
        <w:t>准备</w:t>
      </w:r>
      <w:r w:rsidR="003A2AC5">
        <w:rPr>
          <w:lang w:val="zh-Hans" w:eastAsia="zh-CN"/>
        </w:rPr>
        <w:t xml:space="preserve"> WQE </w:t>
      </w:r>
      <w:r w:rsidR="003A2AC5">
        <w:rPr>
          <w:lang w:val="zh-Hans" w:eastAsia="zh-CN"/>
        </w:rPr>
        <w:t>时将其</w:t>
      </w:r>
      <w:r w:rsidR="0096635A">
        <w:rPr>
          <w:lang w:val="zh-Hans" w:eastAsia="zh-CN"/>
        </w:rPr>
        <w:t>传递给</w:t>
      </w:r>
      <w:r w:rsidR="0096635A">
        <w:rPr>
          <w:lang w:val="zh-Hans" w:eastAsia="zh-CN"/>
        </w:rPr>
        <w:t xml:space="preserve"> ERNIC </w:t>
      </w:r>
      <w:r w:rsidR="0096635A">
        <w:rPr>
          <w:lang w:val="zh-Hans" w:eastAsia="zh-CN"/>
        </w:rPr>
        <w:t>硬件</w:t>
      </w:r>
      <w:r>
        <w:rPr>
          <w:lang w:val="zh-Hans" w:eastAsia="zh-CN"/>
        </w:rPr>
        <w:t>。</w:t>
      </w:r>
      <w:proofErr w:type="spellStart"/>
      <w:r>
        <w:rPr>
          <w:lang w:val="zh-Hans"/>
        </w:rPr>
        <w:t>以下代码片段显示了此用法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35A" w14:paraId="4780B8D4" w14:textId="77777777" w:rsidTr="00D9680C">
        <w:tc>
          <w:tcPr>
            <w:tcW w:w="9350" w:type="dxa"/>
          </w:tcPr>
          <w:p w14:paraId="7FA41795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>Int allocate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（）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{</w:t>
            </w:r>
          </w:p>
          <w:p w14:paraId="55299B8D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                  .........</w:t>
            </w:r>
          </w:p>
          <w:p w14:paraId="384143C5" w14:textId="54D69DAA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 chunk_id = xib_umem_alloc_chunk 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（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cm_id-&gt;</w:t>
            </w:r>
            <w:proofErr w:type="spellStart"/>
            <w:r w:rsidRPr="00126695">
              <w:rPr>
                <w:i/>
                <w:iCs/>
                <w:sz w:val="20"/>
                <w:szCs w:val="20"/>
                <w:lang w:val="zh-Hans"/>
              </w:rPr>
              <w:t>动词</w:t>
            </w:r>
            <w:proofErr w:type="spellEnd"/>
            <w:r w:rsidRPr="00126695">
              <w:rPr>
                <w:i/>
                <w:iCs/>
                <w:sz w:val="20"/>
                <w:szCs w:val="20"/>
                <w:lang w:val="zh-Hans"/>
              </w:rPr>
              <w:t>，</w:t>
            </w:r>
          </w:p>
          <w:p w14:paraId="3AD1A459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                                XMEM_PS_DDR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4096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，</w:t>
            </w:r>
          </w:p>
          <w:p w14:paraId="179AC4A0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                                4096,</w:t>
            </w:r>
          </w:p>
          <w:p w14:paraId="2775DCE2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                                4096 * 4);</w:t>
            </w:r>
          </w:p>
          <w:p w14:paraId="6FA78AC3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如果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（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chunk_id &lt; 0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）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{</w:t>
            </w:r>
          </w:p>
          <w:p w14:paraId="098351AE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        printf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（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“Failed to allocationoc chunk %d\n”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__LINE__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）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;</w:t>
            </w:r>
          </w:p>
          <w:p w14:paraId="0DE136FD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       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返回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-EFAULT;</w:t>
            </w:r>
          </w:p>
          <w:p w14:paraId="140732EC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       }</w:t>
            </w:r>
          </w:p>
          <w:p w14:paraId="7339453F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       vaddr = xib_umem_alloc_mem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（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cm_id-&gt;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动词，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chunk_id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，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4096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）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;</w:t>
            </w:r>
          </w:p>
          <w:p w14:paraId="772286F5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       if 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（！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vaddr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）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{</w:t>
            </w:r>
          </w:p>
          <w:p w14:paraId="02A055A0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  printf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（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“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无法从块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\n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分配内存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”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）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;</w:t>
            </w:r>
          </w:p>
          <w:p w14:paraId="5C018EE6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  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>返回</w:t>
            </w: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-ENOMEM;</w:t>
            </w:r>
          </w:p>
          <w:p w14:paraId="42D3FB1A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 w:eastAsia="zh-Hans"/>
              </w:rPr>
              <w:t xml:space="preserve">        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}</w:t>
            </w:r>
          </w:p>
          <w:p w14:paraId="5954F45A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CB-&gt; buf_chunk_id = chunk_id;</w:t>
            </w:r>
          </w:p>
          <w:p w14:paraId="2B2F0DB8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              .........</w:t>
            </w:r>
          </w:p>
          <w:p w14:paraId="472E0A55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>}</w:t>
            </w:r>
          </w:p>
          <w:p w14:paraId="4C4F4B73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</w:p>
          <w:p w14:paraId="190E5C30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>国际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prepare_wr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>（）</w:t>
            </w: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{</w:t>
            </w:r>
          </w:p>
          <w:p w14:paraId="56F35602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lastRenderedPageBreak/>
              <w:t xml:space="preserve">                   ..............</w:t>
            </w:r>
          </w:p>
          <w:p w14:paraId="503769E3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ctx-&gt;sq_wr.sg_list-&gt;lkey = ctx-&gt;buf_chunk_id;</w:t>
            </w:r>
          </w:p>
          <w:p w14:paraId="78E5F72A" w14:textId="77777777" w:rsidR="0096635A" w:rsidRPr="00126695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126695">
              <w:rPr>
                <w:i/>
                <w:iCs/>
                <w:sz w:val="20"/>
                <w:szCs w:val="20"/>
                <w:lang w:val="zh-Hans"/>
              </w:rPr>
              <w:t xml:space="preserve">                  ..............</w:t>
            </w:r>
          </w:p>
          <w:p w14:paraId="2947EDF6" w14:textId="77777777" w:rsidR="0096635A" w:rsidRDefault="0096635A" w:rsidP="00D9680C">
            <w:r w:rsidRPr="00126695">
              <w:rPr>
                <w:i/>
                <w:iCs/>
                <w:sz w:val="20"/>
                <w:szCs w:val="20"/>
                <w:lang w:val="zh-Hans"/>
              </w:rPr>
              <w:t>}</w:t>
            </w:r>
          </w:p>
        </w:tc>
      </w:tr>
    </w:tbl>
    <w:p w14:paraId="303F7B47" w14:textId="77777777" w:rsidR="0096635A" w:rsidRPr="00890C6D" w:rsidRDefault="0096635A" w:rsidP="00126695">
      <w:pPr>
        <w:pStyle w:val="4"/>
      </w:pPr>
      <w:r w:rsidRPr="00890C6D">
        <w:rPr>
          <w:lang w:val="zh-Hans"/>
        </w:rPr>
        <w:lastRenderedPageBreak/>
        <w:t>访问收到的</w:t>
      </w:r>
      <w:r w:rsidRPr="00890C6D">
        <w:rPr>
          <w:lang w:val="zh-Hans"/>
        </w:rPr>
        <w:t xml:space="preserve"> RDMA SEND </w:t>
      </w:r>
      <w:r w:rsidRPr="00890C6D">
        <w:rPr>
          <w:lang w:val="zh-Hans"/>
        </w:rPr>
        <w:t>数据：</w:t>
      </w:r>
    </w:p>
    <w:p w14:paraId="7107F55F" w14:textId="2029084A" w:rsidR="0096635A" w:rsidRDefault="00036D7F" w:rsidP="00036D7F">
      <w:pPr>
        <w:spacing w:before="240"/>
        <w:rPr>
          <w:lang w:eastAsia="zh-CN"/>
        </w:rPr>
      </w:pPr>
      <w:r>
        <w:rPr>
          <w:lang w:val="zh-Hans" w:eastAsia="zh-CN"/>
        </w:rPr>
        <w:t>如前面部分所述，</w:t>
      </w:r>
      <w:r>
        <w:rPr>
          <w:lang w:val="zh-Hans" w:eastAsia="zh-CN"/>
        </w:rPr>
        <w:t xml:space="preserve">RQ </w:t>
      </w:r>
      <w:r>
        <w:rPr>
          <w:lang w:val="zh-Hans" w:eastAsia="zh-CN"/>
        </w:rPr>
        <w:t>缓冲区是为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硬件预先发布的，每个传入的</w:t>
      </w:r>
      <w:r>
        <w:rPr>
          <w:lang w:val="zh-Hans" w:eastAsia="zh-CN"/>
        </w:rPr>
        <w:t xml:space="preserve"> SEND </w:t>
      </w:r>
      <w:r>
        <w:rPr>
          <w:lang w:val="zh-Hans" w:eastAsia="zh-CN"/>
        </w:rPr>
        <w:t>使用一个缓冲区。当轮询</w:t>
      </w:r>
      <w:r>
        <w:rPr>
          <w:lang w:val="zh-Hans" w:eastAsia="zh-CN"/>
        </w:rPr>
        <w:t xml:space="preserve"> CQ </w:t>
      </w:r>
      <w:r>
        <w:rPr>
          <w:lang w:val="zh-Hans" w:eastAsia="zh-CN"/>
        </w:rPr>
        <w:t>以获取完成时，需要将</w:t>
      </w:r>
      <w:r>
        <w:rPr>
          <w:lang w:val="zh-Hans" w:eastAsia="zh-CN"/>
        </w:rPr>
        <w:t xml:space="preserve"> ERNIC RQ </w:t>
      </w:r>
      <w:r>
        <w:rPr>
          <w:lang w:val="zh-Hans" w:eastAsia="zh-CN"/>
        </w:rPr>
        <w:t>缓冲区中的数据复制到用户应用程序缓冲区，这会消耗大量</w:t>
      </w:r>
      <w:r>
        <w:rPr>
          <w:lang w:val="zh-Hans" w:eastAsia="zh-CN"/>
        </w:rPr>
        <w:t xml:space="preserve"> CPU </w:t>
      </w:r>
      <w:r>
        <w:rPr>
          <w:lang w:val="zh-Hans" w:eastAsia="zh-CN"/>
        </w:rPr>
        <w:t>周期并影响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性能。</w:t>
      </w:r>
      <w:r>
        <w:rPr>
          <w:lang w:val="zh-Hans" w:eastAsia="zh-CN"/>
        </w:rPr>
        <w:t xml:space="preserve">ERNIC SW </w:t>
      </w:r>
      <w:r>
        <w:rPr>
          <w:lang w:val="zh-Hans" w:eastAsia="zh-CN"/>
        </w:rPr>
        <w:t>通过使用</w:t>
      </w:r>
      <w:r>
        <w:rPr>
          <w:lang w:val="zh-Hans" w:eastAsia="zh-CN"/>
        </w:rPr>
        <w:t xml:space="preserve">  </w:t>
      </w:r>
      <w:r>
        <w:rPr>
          <w:lang w:val="zh-Hans" w:eastAsia="zh-CN"/>
        </w:rPr>
        <w:t>包含传入</w:t>
      </w:r>
      <w:r>
        <w:rPr>
          <w:lang w:val="zh-Hans" w:eastAsia="zh-CN"/>
        </w:rPr>
        <w:t xml:space="preserve"> SEND </w:t>
      </w:r>
      <w:r>
        <w:rPr>
          <w:lang w:val="zh-Hans" w:eastAsia="zh-CN"/>
        </w:rPr>
        <w:t>消息的</w:t>
      </w:r>
      <w:r>
        <w:rPr>
          <w:lang w:val="zh-Hans" w:eastAsia="zh-CN"/>
        </w:rPr>
        <w:t xml:space="preserve"> ERNIC RQ </w:t>
      </w:r>
      <w:r>
        <w:rPr>
          <w:lang w:val="zh-Hans" w:eastAsia="zh-CN"/>
        </w:rPr>
        <w:t>缓冲区的基址更新</w:t>
      </w:r>
      <w:r w:rsidR="0096635A">
        <w:rPr>
          <w:lang w:val="zh-Hans" w:eastAsia="zh-CN"/>
        </w:rPr>
        <w:t xml:space="preserve"> </w:t>
      </w:r>
      <w:r>
        <w:rPr>
          <w:lang w:val="zh-Hans" w:eastAsia="zh-CN"/>
        </w:rPr>
        <w:t xml:space="preserve">SGE </w:t>
      </w:r>
      <w:r>
        <w:rPr>
          <w:lang w:val="zh-Hans" w:eastAsia="zh-CN"/>
        </w:rPr>
        <w:t>的地址字段（</w:t>
      </w:r>
      <w:r w:rsidRPr="00036D7F">
        <w:rPr>
          <w:i/>
          <w:iCs/>
          <w:sz w:val="20"/>
          <w:szCs w:val="20"/>
          <w:lang w:val="zh-Hans" w:eastAsia="zh-CN"/>
        </w:rPr>
        <w:t>在</w:t>
      </w:r>
      <w:r w:rsidRPr="00036D7F">
        <w:rPr>
          <w:i/>
          <w:iCs/>
          <w:sz w:val="20"/>
          <w:szCs w:val="20"/>
          <w:lang w:val="zh-Hans" w:eastAsia="zh-CN"/>
        </w:rPr>
        <w:t>ibv_post_recv</w:t>
      </w:r>
      <w:r w:rsidR="0096635A">
        <w:rPr>
          <w:lang w:val="zh-Hans" w:eastAsia="zh-CN"/>
        </w:rPr>
        <w:t>中给出）来避免此瓶颈。</w:t>
      </w:r>
      <w:r>
        <w:rPr>
          <w:lang w:val="zh-Hans" w:eastAsia="zh-CN"/>
        </w:rPr>
        <w:t>应用程序可以直接</w:t>
      </w:r>
      <w:proofErr w:type="gramStart"/>
      <w:r>
        <w:rPr>
          <w:lang w:val="zh-Hans" w:eastAsia="zh-CN"/>
        </w:rPr>
        <w:t>访问此</w:t>
      </w:r>
      <w:proofErr w:type="gramEnd"/>
      <w:r>
        <w:rPr>
          <w:lang w:val="zh-Hans" w:eastAsia="zh-CN"/>
        </w:rPr>
        <w:t>地址以获取数据并在需要时复制数据。</w:t>
      </w:r>
    </w:p>
    <w:p w14:paraId="13921393" w14:textId="77777777" w:rsidR="00036D7F" w:rsidRDefault="00036D7F" w:rsidP="00036D7F">
      <w:pPr>
        <w:spacing w:before="240"/>
        <w:rPr>
          <w:lang w:eastAsia="zh-C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35A" w14:paraId="56CDF509" w14:textId="77777777" w:rsidTr="00D9680C">
        <w:tc>
          <w:tcPr>
            <w:tcW w:w="9350" w:type="dxa"/>
          </w:tcPr>
          <w:p w14:paraId="595D21D7" w14:textId="2EF2B411" w:rsidR="0096635A" w:rsidRDefault="00891D37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  <w:lang w:val="zh-Hans"/>
              </w:rPr>
              <w:t>i</w:t>
            </w:r>
            <w:r w:rsidR="0096635A" w:rsidRPr="00891D37">
              <w:rPr>
                <w:i/>
                <w:iCs/>
                <w:sz w:val="20"/>
                <w:szCs w:val="20"/>
                <w:lang w:val="zh-Hans"/>
              </w:rPr>
              <w:t>nt recv_posting</w:t>
            </w:r>
            <w:r w:rsidR="0096635A" w:rsidRPr="00891D37">
              <w:rPr>
                <w:i/>
                <w:iCs/>
                <w:sz w:val="20"/>
                <w:szCs w:val="20"/>
                <w:lang w:val="zh-Hans"/>
              </w:rPr>
              <w:t>（）</w:t>
            </w:r>
            <w:r w:rsidR="0096635A" w:rsidRPr="00891D37">
              <w:rPr>
                <w:i/>
                <w:iCs/>
                <w:sz w:val="20"/>
                <w:szCs w:val="20"/>
                <w:lang w:val="zh-Hans"/>
              </w:rPr>
              <w:t xml:space="preserve"> {</w:t>
            </w:r>
          </w:p>
          <w:p w14:paraId="2FF2BB7B" w14:textId="2291A083" w:rsidR="0030666A" w:rsidRPr="00891D37" w:rsidRDefault="0030666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  <w:lang w:val="zh-Hans"/>
              </w:rPr>
              <w:t xml:space="preserve"> </w:t>
            </w:r>
            <w:proofErr w:type="spellStart"/>
            <w:r>
              <w:rPr>
                <w:i/>
                <w:iCs/>
                <w:sz w:val="20"/>
                <w:szCs w:val="20"/>
                <w:lang w:val="zh-Hans"/>
              </w:rPr>
              <w:t>结构</w:t>
            </w:r>
            <w:proofErr w:type="spellEnd"/>
            <w:r>
              <w:rPr>
                <w:i/>
                <w:iCs/>
                <w:sz w:val="20"/>
                <w:szCs w:val="20"/>
                <w:lang w:val="zh-Hans"/>
              </w:rPr>
              <w:t>ibv_wc</w:t>
            </w:r>
            <w:proofErr w:type="spellStart"/>
            <w:r>
              <w:rPr>
                <w:lang w:val="zh-Hans"/>
              </w:rPr>
              <w:t>厕所</w:t>
            </w:r>
            <w:proofErr w:type="spellEnd"/>
            <w:r>
              <w:rPr>
                <w:i/>
                <w:iCs/>
                <w:sz w:val="20"/>
                <w:szCs w:val="20"/>
                <w:lang w:val="zh-Hans"/>
              </w:rPr>
              <w:t>;</w:t>
            </w:r>
          </w:p>
          <w:p w14:paraId="64E81756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891D37">
              <w:rPr>
                <w:i/>
                <w:iCs/>
                <w:sz w:val="20"/>
                <w:szCs w:val="20"/>
                <w:lang w:val="zh-Hans"/>
              </w:rPr>
              <w:t xml:space="preserve">                             ......</w:t>
            </w:r>
          </w:p>
          <w:p w14:paraId="36D41D1A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891D37">
              <w:rPr>
                <w:i/>
                <w:iCs/>
                <w:sz w:val="20"/>
                <w:szCs w:val="20"/>
                <w:lang w:val="zh-Hans"/>
              </w:rPr>
              <w:t xml:space="preserve">                err = ibv_post_recv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（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qp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 xml:space="preserve"> &amp;rq_wr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，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 xml:space="preserve"> &amp;bad_rx_wr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）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;</w:t>
            </w:r>
          </w:p>
          <w:p w14:paraId="026D46A4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891D37">
              <w:rPr>
                <w:i/>
                <w:iCs/>
                <w:sz w:val="20"/>
                <w:szCs w:val="20"/>
                <w:lang w:val="zh-Hans"/>
              </w:rPr>
              <w:t xml:space="preserve">                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如果（错误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&lt; 0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）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{</w:t>
            </w:r>
          </w:p>
          <w:p w14:paraId="353BAD0A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        printf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（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“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未能在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%d\n 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处发布传入发送的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RQE”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，</w:t>
            </w:r>
          </w:p>
          <w:p w14:paraId="4D6A1999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               __LINE__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）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;</w:t>
            </w:r>
          </w:p>
          <w:p w14:paraId="7A64DF91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        /* 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免费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qp */</w:t>
            </w:r>
          </w:p>
          <w:p w14:paraId="0AE1A77A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        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返回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-EFAULT;</w:t>
            </w:r>
          </w:p>
          <w:p w14:paraId="0DE2B915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}</w:t>
            </w:r>
          </w:p>
          <w:p w14:paraId="4DE3123A" w14:textId="663A2ED1" w:rsidR="0096635A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/* CQ 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>的民意调查</w:t>
            </w: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*/</w:t>
            </w:r>
          </w:p>
          <w:p w14:paraId="6122F3AC" w14:textId="51A93F19" w:rsidR="00B01F7B" w:rsidRDefault="00B01F7B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  <w:lang w:val="zh-Hans"/>
              </w:rPr>
              <w:t>ret = ibv_poll_</w:t>
            </w:r>
            <w:r>
              <w:rPr>
                <w:lang w:val="zh-Hans"/>
              </w:rPr>
              <w:t>cq</w:t>
            </w:r>
            <w:r>
              <w:rPr>
                <w:i/>
                <w:iCs/>
                <w:sz w:val="20"/>
                <w:szCs w:val="20"/>
                <w:lang w:val="zh-Hans"/>
              </w:rPr>
              <w:t>（</w:t>
            </w:r>
            <w:r>
              <w:rPr>
                <w:i/>
                <w:iCs/>
                <w:sz w:val="20"/>
                <w:szCs w:val="20"/>
                <w:lang w:val="zh-Hans"/>
              </w:rPr>
              <w:t>cq</w:t>
            </w:r>
            <w:r>
              <w:rPr>
                <w:lang w:val="zh-Hans"/>
              </w:rPr>
              <w:t>，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20"/>
                <w:szCs w:val="20"/>
                <w:lang w:val="zh-Hans"/>
              </w:rPr>
              <w:t>1</w:t>
            </w:r>
            <w:r>
              <w:rPr>
                <w:i/>
                <w:iCs/>
                <w:sz w:val="20"/>
                <w:szCs w:val="20"/>
                <w:lang w:val="zh-Hans"/>
              </w:rPr>
              <w:t>，</w:t>
            </w:r>
            <w:r>
              <w:rPr>
                <w:i/>
                <w:iCs/>
                <w:sz w:val="20"/>
                <w:szCs w:val="20"/>
                <w:lang w:val="zh-Hans"/>
              </w:rPr>
              <w:t xml:space="preserve"> &amp;wc</w:t>
            </w:r>
            <w:r>
              <w:rPr>
                <w:i/>
                <w:iCs/>
                <w:sz w:val="20"/>
                <w:szCs w:val="20"/>
                <w:lang w:val="zh-Hans"/>
              </w:rPr>
              <w:t>）</w:t>
            </w:r>
            <w:r>
              <w:rPr>
                <w:i/>
                <w:iCs/>
                <w:sz w:val="20"/>
                <w:szCs w:val="20"/>
                <w:lang w:val="zh-Hans"/>
              </w:rPr>
              <w:t>;</w:t>
            </w:r>
          </w:p>
          <w:p w14:paraId="64E6958B" w14:textId="516ACE73" w:rsidR="00B01F7B" w:rsidRDefault="00B01F7B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>
              <w:rPr>
                <w:i/>
                <w:iCs/>
                <w:sz w:val="20"/>
                <w:szCs w:val="20"/>
                <w:lang w:val="zh-Hans"/>
              </w:rPr>
              <w:t xml:space="preserve">                </w:t>
            </w:r>
            <w:r>
              <w:rPr>
                <w:i/>
                <w:iCs/>
                <w:sz w:val="20"/>
                <w:szCs w:val="20"/>
                <w:lang w:val="zh-Hans" w:eastAsia="zh-Hans"/>
              </w:rPr>
              <w:t>如果（</w:t>
            </w:r>
            <w:r>
              <w:rPr>
                <w:i/>
                <w:iCs/>
                <w:sz w:val="20"/>
                <w:szCs w:val="20"/>
                <w:lang w:val="zh-Hans" w:eastAsia="zh-Hans"/>
              </w:rPr>
              <w:t>ret &lt; 0</w:t>
            </w:r>
            <w:r>
              <w:rPr>
                <w:i/>
                <w:iCs/>
                <w:sz w:val="20"/>
                <w:szCs w:val="20"/>
                <w:lang w:val="zh-Hans" w:eastAsia="zh-Hans"/>
              </w:rPr>
              <w:t>）</w:t>
            </w:r>
          </w:p>
          <w:p w14:paraId="097F00F9" w14:textId="42E8E1AF" w:rsidR="00B01F7B" w:rsidRPr="00891D37" w:rsidRDefault="00B01F7B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  <w:lang w:eastAsia="zh-Hans"/>
              </w:rPr>
            </w:pPr>
            <w:r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     </w:t>
            </w:r>
            <w:r>
              <w:rPr>
                <w:i/>
                <w:iCs/>
                <w:sz w:val="20"/>
                <w:szCs w:val="20"/>
                <w:lang w:val="zh-Hans" w:eastAsia="zh-Hans"/>
              </w:rPr>
              <w:t>返回</w:t>
            </w:r>
            <w:r>
              <w:rPr>
                <w:i/>
                <w:iCs/>
                <w:sz w:val="20"/>
                <w:szCs w:val="20"/>
                <w:lang w:val="zh-Hans" w:eastAsia="zh-Hans"/>
              </w:rPr>
              <w:t xml:space="preserve"> ret;</w:t>
            </w:r>
          </w:p>
          <w:p w14:paraId="1B3F0C5F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891D37">
              <w:rPr>
                <w:i/>
                <w:iCs/>
                <w:sz w:val="20"/>
                <w:szCs w:val="20"/>
                <w:lang w:val="zh-Hans" w:eastAsia="zh-Hans"/>
              </w:rPr>
              <w:t xml:space="preserve">                        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..............</w:t>
            </w:r>
          </w:p>
          <w:p w14:paraId="5CCA4F0F" w14:textId="77777777" w:rsidR="0096635A" w:rsidRPr="00891D37" w:rsidRDefault="0096635A" w:rsidP="00D9680C">
            <w:pPr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891D37">
              <w:rPr>
                <w:i/>
                <w:iCs/>
                <w:sz w:val="20"/>
                <w:szCs w:val="20"/>
                <w:lang w:val="zh-Hans"/>
              </w:rPr>
              <w:t xml:space="preserve">                rx_buf = 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（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struct rdma_info *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）</w:t>
            </w:r>
            <w:r w:rsidRPr="00891D37">
              <w:rPr>
                <w:i/>
                <w:iCs/>
                <w:sz w:val="20"/>
                <w:szCs w:val="20"/>
                <w:lang w:val="zh-Hans"/>
              </w:rPr>
              <w:t>rq_wr.sg_list[0].addr;</w:t>
            </w:r>
          </w:p>
          <w:p w14:paraId="5847D547" w14:textId="77777777" w:rsidR="0096635A" w:rsidRPr="00E6709F" w:rsidRDefault="0096635A" w:rsidP="00D9680C">
            <w:pPr>
              <w:rPr>
                <w:rFonts w:asciiTheme="majorHAnsi" w:hAnsiTheme="majorHAnsi" w:cstheme="majorHAnsi"/>
                <w:i/>
                <w:iCs/>
              </w:rPr>
            </w:pPr>
            <w:r w:rsidRPr="00891D37">
              <w:rPr>
                <w:i/>
                <w:iCs/>
                <w:sz w:val="20"/>
                <w:szCs w:val="20"/>
                <w:lang w:val="zh-Hans"/>
              </w:rPr>
              <w:t>}</w:t>
            </w:r>
          </w:p>
        </w:tc>
      </w:tr>
    </w:tbl>
    <w:p w14:paraId="1779551A" w14:textId="509088EB" w:rsidR="00F40296" w:rsidRDefault="005B0004" w:rsidP="007361E1">
      <w:pPr>
        <w:spacing w:before="240"/>
        <w:rPr>
          <w:lang w:eastAsia="zh-CN"/>
        </w:rPr>
      </w:pPr>
      <w:r>
        <w:rPr>
          <w:lang w:val="zh-Hans" w:eastAsia="zh-CN"/>
        </w:rPr>
        <w:t>由于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硬件继续以循环方式更新</w:t>
      </w:r>
      <w:r>
        <w:rPr>
          <w:lang w:val="zh-Hans" w:eastAsia="zh-CN"/>
        </w:rPr>
        <w:t xml:space="preserve"> RQ </w:t>
      </w:r>
      <w:r>
        <w:rPr>
          <w:lang w:val="zh-Hans" w:eastAsia="zh-CN"/>
        </w:rPr>
        <w:t>缓冲区，如果应用程序未复制</w:t>
      </w:r>
      <w:r>
        <w:rPr>
          <w:lang w:val="zh-Hans" w:eastAsia="zh-CN"/>
        </w:rPr>
        <w:t xml:space="preserve"> Rx </w:t>
      </w:r>
      <w:r>
        <w:rPr>
          <w:lang w:val="zh-Hans" w:eastAsia="zh-CN"/>
        </w:rPr>
        <w:t>数据，则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硬件可能会用后续传入的</w:t>
      </w:r>
      <w:r>
        <w:rPr>
          <w:lang w:val="zh-Hans" w:eastAsia="zh-CN"/>
        </w:rPr>
        <w:t xml:space="preserve"> SEND </w:t>
      </w:r>
      <w:r>
        <w:rPr>
          <w:lang w:val="zh-Hans" w:eastAsia="zh-CN"/>
        </w:rPr>
        <w:t>消息覆盖该数据。</w:t>
      </w:r>
    </w:p>
    <w:p w14:paraId="503FB0D5" w14:textId="77777777" w:rsidR="00C775B4" w:rsidRDefault="00C775B4" w:rsidP="00C775B4">
      <w:pPr>
        <w:pStyle w:val="2"/>
        <w:spacing w:line="360" w:lineRule="auto"/>
        <w:rPr>
          <w:lang w:eastAsia="zh-CN"/>
        </w:rPr>
      </w:pPr>
      <w:bookmarkStart w:id="151" w:name="_Toc59101533"/>
      <w:r w:rsidRPr="00137D27">
        <w:rPr>
          <w:lang w:val="zh-Hans" w:eastAsia="zh-CN"/>
        </w:rPr>
        <w:t>读取</w:t>
      </w:r>
      <w:r w:rsidRPr="00137D27">
        <w:rPr>
          <w:lang w:val="zh-Hans" w:eastAsia="zh-CN"/>
        </w:rPr>
        <w:t xml:space="preserve"> ERNIC </w:t>
      </w:r>
      <w:r w:rsidRPr="00137D27">
        <w:rPr>
          <w:lang w:val="zh-Hans" w:eastAsia="zh-CN"/>
        </w:rPr>
        <w:t>暂停</w:t>
      </w:r>
      <w:r w:rsidRPr="00137D27">
        <w:rPr>
          <w:lang w:val="zh-Hans" w:eastAsia="zh-CN"/>
        </w:rPr>
        <w:t xml:space="preserve"> </w:t>
      </w:r>
      <w:r w:rsidRPr="00137D27">
        <w:rPr>
          <w:lang w:val="zh-Hans" w:eastAsia="zh-CN"/>
        </w:rPr>
        <w:t>（</w:t>
      </w:r>
      <w:r w:rsidRPr="00137D27">
        <w:rPr>
          <w:lang w:val="zh-Hans" w:eastAsia="zh-CN"/>
        </w:rPr>
        <w:t>PFC</w:t>
      </w:r>
      <w:r w:rsidRPr="00137D27">
        <w:rPr>
          <w:lang w:val="zh-Hans" w:eastAsia="zh-CN"/>
        </w:rPr>
        <w:t>）</w:t>
      </w:r>
      <w:r w:rsidRPr="00137D27">
        <w:rPr>
          <w:lang w:val="zh-Hans" w:eastAsia="zh-CN"/>
        </w:rPr>
        <w:t xml:space="preserve"> </w:t>
      </w:r>
      <w:r w:rsidRPr="00137D27">
        <w:rPr>
          <w:lang w:val="zh-Hans" w:eastAsia="zh-CN"/>
        </w:rPr>
        <w:t>计数器：</w:t>
      </w:r>
      <w:bookmarkEnd w:id="151"/>
    </w:p>
    <w:p w14:paraId="78B2BE0D" w14:textId="27DAB93C" w:rsidR="00C775B4" w:rsidRDefault="00C775B4" w:rsidP="00C47FA8">
      <w:pPr>
        <w:ind w:left="720" w:firstLine="360"/>
        <w:rPr>
          <w:lang w:eastAsia="zh-CN"/>
        </w:rPr>
      </w:pPr>
      <w:r>
        <w:rPr>
          <w:lang w:val="zh-Hans" w:eastAsia="zh-CN"/>
        </w:rPr>
        <w:t xml:space="preserve">CMAC </w:t>
      </w:r>
      <w:r>
        <w:rPr>
          <w:lang w:val="zh-Hans" w:eastAsia="zh-CN"/>
        </w:rPr>
        <w:t>实施</w:t>
      </w:r>
      <w:r>
        <w:rPr>
          <w:lang w:val="zh-Hans" w:eastAsia="zh-CN"/>
        </w:rPr>
        <w:t xml:space="preserve"> PFC </w:t>
      </w:r>
      <w:r>
        <w:rPr>
          <w:lang w:val="zh-Hans" w:eastAsia="zh-CN"/>
        </w:rPr>
        <w:t>并维护计数器。</w:t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通知</w:t>
      </w:r>
      <w:r>
        <w:rPr>
          <w:lang w:val="zh-Hans" w:eastAsia="zh-CN"/>
        </w:rPr>
        <w:t xml:space="preserve"> CMAC </w:t>
      </w:r>
      <w:r>
        <w:rPr>
          <w:lang w:val="zh-Hans" w:eastAsia="zh-CN"/>
        </w:rPr>
        <w:t>有关其发射路径上的</w:t>
      </w:r>
      <w:r>
        <w:rPr>
          <w:lang w:val="zh-Hans" w:eastAsia="zh-CN"/>
        </w:rPr>
        <w:t xml:space="preserve"> PFC </w:t>
      </w:r>
      <w:r>
        <w:rPr>
          <w:lang w:val="zh-Hans" w:eastAsia="zh-CN"/>
        </w:rPr>
        <w:t>的信息，或通过边带接口接收有关</w:t>
      </w:r>
      <w:r>
        <w:rPr>
          <w:lang w:val="zh-Hans" w:eastAsia="zh-CN"/>
        </w:rPr>
        <w:t xml:space="preserve"> Rx PFC </w:t>
      </w:r>
      <w:r>
        <w:rPr>
          <w:lang w:val="zh-Hans" w:eastAsia="zh-CN"/>
        </w:rPr>
        <w:t>的通知。请按照以下步骤读取</w:t>
      </w:r>
      <w:r>
        <w:rPr>
          <w:lang w:val="zh-Hans" w:eastAsia="zh-CN"/>
        </w:rPr>
        <w:t>PFC</w:t>
      </w:r>
      <w:r>
        <w:rPr>
          <w:lang w:val="zh-Hans" w:eastAsia="zh-CN"/>
        </w:rPr>
        <w:t>计数器，</w:t>
      </w:r>
    </w:p>
    <w:p w14:paraId="7C3202BD" w14:textId="77777777" w:rsidR="00C775B4" w:rsidRDefault="00C775B4" w:rsidP="00C775B4">
      <w:pPr>
        <w:spacing w:after="240"/>
        <w:ind w:left="1080" w:hanging="360"/>
        <w:rPr>
          <w:lang w:eastAsia="zh-CN"/>
        </w:rPr>
      </w:pPr>
      <w:r>
        <w:rPr>
          <w:lang w:val="zh-Hans" w:eastAsia="zh-CN"/>
        </w:rPr>
        <w:t>•</w:t>
      </w:r>
      <w:r>
        <w:rPr>
          <w:lang w:val="zh-Hans" w:eastAsia="zh-CN"/>
        </w:rPr>
        <w:tab/>
      </w:r>
      <w:r>
        <w:rPr>
          <w:lang w:val="zh-Hans" w:eastAsia="zh-CN"/>
        </w:rPr>
        <w:t>写入</w:t>
      </w:r>
      <w:r>
        <w:rPr>
          <w:lang w:val="zh-Hans" w:eastAsia="zh-CN"/>
        </w:rPr>
        <w:t xml:space="preserve"> CMAC TICK </w:t>
      </w:r>
      <w:r>
        <w:rPr>
          <w:lang w:val="zh-Hans" w:eastAsia="zh-CN"/>
        </w:rPr>
        <w:t>寄存器，以将其计数器的快照获取到寄存器中。每次读取计数器之前都必须写入此寄存器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C775B4" w14:paraId="05B8E774" w14:textId="77777777" w:rsidTr="008B0437">
        <w:tc>
          <w:tcPr>
            <w:tcW w:w="9440" w:type="dxa"/>
          </w:tcPr>
          <w:p w14:paraId="259FFCFB" w14:textId="63D9A646" w:rsidR="00C775B4" w:rsidRDefault="00C775B4" w:rsidP="008B0437">
            <w:r w:rsidRPr="004B0FA9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$ </w:t>
            </w:r>
            <w:r w:rsidR="006D4885">
              <w:rPr>
                <w:i/>
                <w:sz w:val="20"/>
                <w:lang w:val="zh-Hans"/>
              </w:rPr>
              <w:t xml:space="preserve"> root@250soc-zynqmp</w:t>
            </w:r>
            <w:r w:rsidR="006D4885">
              <w:rPr>
                <w:i/>
                <w:sz w:val="20"/>
                <w:lang w:val="zh-Hans"/>
              </w:rPr>
              <w:t>：</w:t>
            </w:r>
            <w:r w:rsidR="006D4885">
              <w:rPr>
                <w:i/>
                <w:sz w:val="20"/>
                <w:lang w:val="zh-Hans"/>
              </w:rPr>
              <w:t>~</w:t>
            </w:r>
            <w:r>
              <w:rPr>
                <w:lang w:val="zh-Hans"/>
              </w:rPr>
              <w:t xml:space="preserve"># </w:t>
            </w:r>
            <w:r w:rsidRPr="004B0FA9">
              <w:rPr>
                <w:i/>
                <w:iCs/>
                <w:color w:val="444444"/>
                <w:sz w:val="20"/>
                <w:szCs w:val="20"/>
                <w:lang w:val="zh-Hans"/>
              </w:rPr>
              <w:t>devmem 0x</w:t>
            </w:r>
            <w:r w:rsidR="00644AFD">
              <w:rPr>
                <w:i/>
                <w:iCs/>
                <w:color w:val="444444"/>
                <w:sz w:val="20"/>
                <w:szCs w:val="20"/>
                <w:lang w:val="zh-Hans"/>
              </w:rPr>
              <w:t>A</w:t>
            </w:r>
            <w:r w:rsidRPr="004B0FA9">
              <w:rPr>
                <w:i/>
                <w:iCs/>
                <w:color w:val="444444"/>
                <w:sz w:val="20"/>
                <w:szCs w:val="20"/>
                <w:lang w:val="zh-Hans"/>
              </w:rPr>
              <w:t>00</w:t>
            </w:r>
            <w:r w:rsidR="006D4885">
              <w:rPr>
                <w:i/>
                <w:sz w:val="20"/>
                <w:lang w:val="zh-Hans"/>
              </w:rPr>
              <w:t xml:space="preserve"> </w:t>
            </w:r>
            <w:r w:rsidR="00B47B4A">
              <w:rPr>
                <w:i/>
                <w:iCs/>
                <w:color w:val="444444"/>
                <w:sz w:val="20"/>
                <w:szCs w:val="20"/>
                <w:lang w:val="zh-Hans"/>
              </w:rPr>
              <w:t>0</w:t>
            </w:r>
            <w:r w:rsidRPr="004B0FA9">
              <w:rPr>
                <w:i/>
                <w:iCs/>
                <w:color w:val="444444"/>
                <w:sz w:val="20"/>
                <w:szCs w:val="20"/>
                <w:lang w:val="zh-Hans"/>
              </w:rPr>
              <w:t>02B0 32</w:t>
            </w:r>
            <w:r w:rsidR="00C431FF" w:rsidRPr="00AF4D14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 1</w:t>
            </w:r>
          </w:p>
        </w:tc>
      </w:tr>
    </w:tbl>
    <w:p w14:paraId="459522D2" w14:textId="77777777" w:rsidR="00C775B4" w:rsidRDefault="00C775B4" w:rsidP="00D43604">
      <w:pPr>
        <w:spacing w:before="240" w:after="240"/>
        <w:ind w:left="1080" w:hanging="360"/>
        <w:rPr>
          <w:lang w:eastAsia="zh-CN"/>
        </w:rPr>
      </w:pPr>
      <w:r>
        <w:rPr>
          <w:lang w:val="zh-Hans" w:eastAsia="zh-CN"/>
        </w:rPr>
        <w:t>•</w:t>
      </w:r>
      <w:r>
        <w:rPr>
          <w:lang w:val="zh-Hans" w:eastAsia="zh-CN"/>
        </w:rPr>
        <w:tab/>
      </w:r>
      <w:r>
        <w:rPr>
          <w:lang w:val="zh-Hans" w:eastAsia="zh-CN"/>
        </w:rPr>
        <w:t>读取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启动的暂停计数：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C775B4" w14:paraId="292198CF" w14:textId="77777777" w:rsidTr="008B0437">
        <w:tc>
          <w:tcPr>
            <w:tcW w:w="9440" w:type="dxa"/>
          </w:tcPr>
          <w:p w14:paraId="0565B01A" w14:textId="5BCA18C2" w:rsidR="00C775B4" w:rsidRDefault="00C775B4" w:rsidP="008B0437">
            <w:r w:rsidRPr="004F7FD0">
              <w:rPr>
                <w:i/>
                <w:iCs/>
                <w:color w:val="444444"/>
                <w:sz w:val="20"/>
                <w:szCs w:val="20"/>
                <w:lang w:val="zh-Hans"/>
              </w:rPr>
              <w:lastRenderedPageBreak/>
              <w:t xml:space="preserve">$ </w:t>
            </w:r>
            <w:r w:rsidR="00CD1CB5">
              <w:rPr>
                <w:i/>
                <w:sz w:val="20"/>
                <w:lang w:val="zh-Hans"/>
              </w:rPr>
              <w:t xml:space="preserve"> root@250soc-zynqmp</w:t>
            </w:r>
            <w:r w:rsidR="00CD1CB5">
              <w:rPr>
                <w:i/>
                <w:sz w:val="20"/>
                <w:lang w:val="zh-Hans"/>
              </w:rPr>
              <w:t>：</w:t>
            </w:r>
            <w:r w:rsidR="00CD1CB5">
              <w:rPr>
                <w:i/>
                <w:sz w:val="20"/>
                <w:lang w:val="zh-Hans"/>
              </w:rPr>
              <w:t>~</w:t>
            </w:r>
            <w:r>
              <w:rPr>
                <w:lang w:val="zh-Hans"/>
              </w:rPr>
              <w:t xml:space="preserve"># </w:t>
            </w:r>
            <w:r w:rsidRPr="004F7FD0">
              <w:rPr>
                <w:i/>
                <w:iCs/>
                <w:color w:val="444444"/>
                <w:sz w:val="20"/>
                <w:szCs w:val="20"/>
                <w:lang w:val="zh-Hans"/>
              </w:rPr>
              <w:t>devmem 0x</w:t>
            </w:r>
            <w:r w:rsidR="00644AFD">
              <w:rPr>
                <w:i/>
                <w:iCs/>
                <w:color w:val="444444"/>
                <w:sz w:val="20"/>
                <w:szCs w:val="20"/>
                <w:lang w:val="zh-Hans"/>
              </w:rPr>
              <w:t>A</w:t>
            </w:r>
            <w:r w:rsidRPr="004F7FD0">
              <w:rPr>
                <w:i/>
                <w:iCs/>
                <w:color w:val="444444"/>
                <w:sz w:val="20"/>
                <w:szCs w:val="20"/>
                <w:lang w:val="zh-Hans"/>
              </w:rPr>
              <w:t>00</w:t>
            </w:r>
            <w:r w:rsidR="00B47B4A">
              <w:rPr>
                <w:i/>
                <w:iCs/>
                <w:color w:val="444444"/>
                <w:sz w:val="20"/>
                <w:szCs w:val="20"/>
                <w:lang w:val="zh-Hans"/>
              </w:rPr>
              <w:t>0</w:t>
            </w:r>
            <w:r w:rsidRPr="004F7FD0">
              <w:rPr>
                <w:i/>
                <w:iCs/>
                <w:color w:val="444444"/>
                <w:sz w:val="20"/>
                <w:szCs w:val="20"/>
                <w:lang w:val="zh-Hans"/>
              </w:rPr>
              <w:t>05F8</w:t>
            </w:r>
          </w:p>
        </w:tc>
      </w:tr>
    </w:tbl>
    <w:p w14:paraId="08EFFBFE" w14:textId="77777777" w:rsidR="00C775B4" w:rsidRDefault="00C775B4" w:rsidP="00C775B4">
      <w:pPr>
        <w:ind w:left="1080" w:hanging="360"/>
      </w:pPr>
    </w:p>
    <w:p w14:paraId="79A2FAFD" w14:textId="77777777" w:rsidR="00C775B4" w:rsidRDefault="00C775B4" w:rsidP="00C775B4">
      <w:pPr>
        <w:spacing w:after="240"/>
        <w:ind w:left="1080" w:hanging="360"/>
        <w:rPr>
          <w:lang w:eastAsia="zh-CN"/>
        </w:rPr>
      </w:pPr>
      <w:r>
        <w:rPr>
          <w:lang w:val="zh-Hans" w:eastAsia="zh-CN"/>
        </w:rPr>
        <w:t>•</w:t>
      </w:r>
      <w:r>
        <w:rPr>
          <w:lang w:val="zh-Hans" w:eastAsia="zh-CN"/>
        </w:rPr>
        <w:tab/>
      </w:r>
      <w:r>
        <w:rPr>
          <w:lang w:val="zh-Hans" w:eastAsia="zh-CN"/>
        </w:rPr>
        <w:t>读取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收到的暂停计数：</w:t>
      </w:r>
    </w:p>
    <w:tbl>
      <w:tblPr>
        <w:tblStyle w:val="a7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C775B4" w14:paraId="637E6598" w14:textId="77777777" w:rsidTr="008B0437">
        <w:tc>
          <w:tcPr>
            <w:tcW w:w="9440" w:type="dxa"/>
          </w:tcPr>
          <w:p w14:paraId="7C83B331" w14:textId="632D41A7" w:rsidR="00C775B4" w:rsidRDefault="00C775B4" w:rsidP="008B0437">
            <w:r w:rsidRPr="004F7FD0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$ </w:t>
            </w:r>
            <w:r w:rsidR="00CD1CB5">
              <w:rPr>
                <w:i/>
                <w:sz w:val="20"/>
                <w:lang w:val="zh-Hans"/>
              </w:rPr>
              <w:t>root@250soc-zynqmp</w:t>
            </w:r>
            <w:r w:rsidR="00CD1CB5">
              <w:rPr>
                <w:i/>
                <w:sz w:val="20"/>
                <w:lang w:val="zh-Hans"/>
              </w:rPr>
              <w:t>：</w:t>
            </w:r>
            <w:r w:rsidR="00CD1CB5">
              <w:rPr>
                <w:i/>
                <w:sz w:val="20"/>
                <w:lang w:val="zh-Hans"/>
              </w:rPr>
              <w:t>~</w:t>
            </w:r>
            <w:r>
              <w:rPr>
                <w:lang w:val="zh-Hans"/>
              </w:rPr>
              <w:t xml:space="preserve"># </w:t>
            </w:r>
            <w:r w:rsidRPr="004F7FD0"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 devmem 0x</w:t>
            </w:r>
            <w:r w:rsidR="00644AFD">
              <w:rPr>
                <w:i/>
                <w:iCs/>
                <w:color w:val="444444"/>
                <w:sz w:val="20"/>
                <w:szCs w:val="20"/>
                <w:lang w:val="zh-Hans"/>
              </w:rPr>
              <w:t>A</w:t>
            </w:r>
            <w:r w:rsidRPr="004F7FD0">
              <w:rPr>
                <w:i/>
                <w:iCs/>
                <w:color w:val="444444"/>
                <w:sz w:val="20"/>
                <w:szCs w:val="20"/>
                <w:lang w:val="zh-Hans"/>
              </w:rPr>
              <w:t>00</w:t>
            </w:r>
            <w:r>
              <w:rPr>
                <w:lang w:val="zh-Hans"/>
              </w:rPr>
              <w:t xml:space="preserve"> </w:t>
            </w:r>
            <w:r w:rsidR="00B47B4A">
              <w:rPr>
                <w:i/>
                <w:iCs/>
                <w:color w:val="444444"/>
                <w:sz w:val="20"/>
                <w:szCs w:val="20"/>
                <w:lang w:val="zh-Hans"/>
              </w:rPr>
              <w:t>0</w:t>
            </w:r>
            <w:r w:rsidRPr="004F7FD0">
              <w:rPr>
                <w:i/>
                <w:iCs/>
                <w:color w:val="444444"/>
                <w:sz w:val="20"/>
                <w:szCs w:val="20"/>
                <w:lang w:val="zh-Hans"/>
              </w:rPr>
              <w:t>0700</w:t>
            </w:r>
          </w:p>
        </w:tc>
      </w:tr>
    </w:tbl>
    <w:p w14:paraId="030C6FBC" w14:textId="77777777" w:rsidR="00C775B4" w:rsidRPr="00137D27" w:rsidRDefault="00C775B4" w:rsidP="00C775B4">
      <w:pPr>
        <w:spacing w:before="240"/>
        <w:ind w:left="720" w:firstLine="360"/>
        <w:rPr>
          <w:lang w:eastAsia="zh-CN"/>
        </w:rPr>
      </w:pPr>
      <w:r>
        <w:rPr>
          <w:lang w:val="zh-Hans" w:eastAsia="zh-CN"/>
        </w:rPr>
        <w:t>这些计数器在读取时被清除。</w:t>
      </w:r>
    </w:p>
    <w:p w14:paraId="58328EF5" w14:textId="63002787" w:rsidR="0042593D" w:rsidRDefault="0042593D" w:rsidP="0042593D">
      <w:pPr>
        <w:pStyle w:val="2"/>
        <w:numPr>
          <w:ilvl w:val="1"/>
          <w:numId w:val="31"/>
        </w:numPr>
        <w:rPr>
          <w:lang w:eastAsia="zh-CN"/>
        </w:rPr>
      </w:pPr>
      <w:bookmarkStart w:id="152" w:name="_Toc59101534"/>
      <w:r>
        <w:rPr>
          <w:lang w:val="zh-Hans" w:eastAsia="zh-CN"/>
        </w:rPr>
        <w:t xml:space="preserve"> </w:t>
      </w:r>
      <w:r>
        <w:rPr>
          <w:lang w:val="zh-Hans" w:eastAsia="zh-CN"/>
        </w:rPr>
        <w:t>在</w:t>
      </w:r>
      <w:r>
        <w:rPr>
          <w:lang w:val="zh-Hans" w:eastAsia="zh-CN"/>
        </w:rPr>
        <w:t xml:space="preserve"> x86 </w:t>
      </w:r>
      <w:r>
        <w:rPr>
          <w:lang w:val="zh-Hans" w:eastAsia="zh-CN"/>
        </w:rPr>
        <w:t>上进行性能测试包编译：</w:t>
      </w:r>
      <w:bookmarkEnd w:id="152"/>
    </w:p>
    <w:p w14:paraId="26A329B1" w14:textId="77777777" w:rsidR="0042593D" w:rsidRDefault="0042593D" w:rsidP="0042593D">
      <w:pPr>
        <w:rPr>
          <w:lang w:eastAsia="zh-CN"/>
        </w:rPr>
      </w:pPr>
    </w:p>
    <w:p w14:paraId="5C83393A" w14:textId="77777777" w:rsidR="0042593D" w:rsidRDefault="0042593D" w:rsidP="0042593D">
      <w:pPr>
        <w:pStyle w:val="af"/>
        <w:numPr>
          <w:ilvl w:val="0"/>
          <w:numId w:val="39"/>
        </w:numPr>
      </w:pPr>
      <w:proofErr w:type="spellStart"/>
      <w:r>
        <w:rPr>
          <w:lang w:val="zh-Hans"/>
        </w:rPr>
        <w:t>克隆</w:t>
      </w:r>
      <w:proofErr w:type="spellEnd"/>
      <w:r>
        <w:rPr>
          <w:lang w:val="zh-Hans"/>
        </w:rPr>
        <w:t xml:space="preserve"> </w:t>
      </w:r>
      <w:proofErr w:type="spellStart"/>
      <w:r>
        <w:rPr>
          <w:lang w:val="zh-Hans"/>
        </w:rPr>
        <w:t>性能测试</w:t>
      </w:r>
      <w:proofErr w:type="spellEnd"/>
      <w:r>
        <w:rPr>
          <w:lang w:val="zh-Hans"/>
        </w:rPr>
        <w:t xml:space="preserve"> </w:t>
      </w:r>
      <w:r>
        <w:rPr>
          <w:lang w:val="zh-Hans"/>
        </w:rPr>
        <w:t>包</w:t>
      </w:r>
    </w:p>
    <w:p w14:paraId="31373C50" w14:textId="77777777" w:rsidR="0042593D" w:rsidRDefault="0042593D" w:rsidP="0042593D">
      <w:pPr>
        <w:ind w:left="576"/>
      </w:pPr>
    </w:p>
    <w:tbl>
      <w:tblPr>
        <w:tblStyle w:val="a7"/>
        <w:tblW w:w="0" w:type="auto"/>
        <w:tblInd w:w="936" w:type="dxa"/>
        <w:tblLook w:val="04A0" w:firstRow="1" w:lastRow="0" w:firstColumn="1" w:lastColumn="0" w:noHBand="0" w:noVBand="1"/>
      </w:tblPr>
      <w:tblGrid>
        <w:gridCol w:w="8414"/>
      </w:tblGrid>
      <w:tr w:rsidR="0042593D" w14:paraId="5307E510" w14:textId="77777777" w:rsidTr="0042593D">
        <w:tc>
          <w:tcPr>
            <w:tcW w:w="9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1A586" w14:textId="77777777" w:rsidR="0042593D" w:rsidRDefault="0042593D">
            <w:pPr>
              <w:pStyle w:val="af"/>
              <w:ind w:left="0"/>
            </w:pPr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$ git </w:t>
            </w:r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>克隆</w:t>
            </w:r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 </w:t>
            </w:r>
            <w:hyperlink r:id="rId28" w:history="1">
              <w:r>
                <w:rPr>
                  <w:rStyle w:val="a9"/>
                  <w:i/>
                  <w:iCs/>
                  <w:color w:val="444444"/>
                  <w:sz w:val="20"/>
                  <w:szCs w:val="20"/>
                  <w:lang w:val="zh-Hans"/>
                </w:rPr>
                <w:t>https://github.com/lsgunth/perftest.git</w:t>
              </w:r>
            </w:hyperlink>
          </w:p>
        </w:tc>
      </w:tr>
    </w:tbl>
    <w:p w14:paraId="70EB796A" w14:textId="77777777" w:rsidR="0042593D" w:rsidRDefault="0042593D" w:rsidP="0042593D">
      <w:pPr>
        <w:pStyle w:val="af"/>
        <w:numPr>
          <w:ilvl w:val="0"/>
          <w:numId w:val="39"/>
        </w:numPr>
        <w:spacing w:before="240"/>
      </w:pPr>
      <w:proofErr w:type="spellStart"/>
      <w:r>
        <w:rPr>
          <w:lang w:val="zh-Hans"/>
        </w:rPr>
        <w:t>生成</w:t>
      </w:r>
      <w:proofErr w:type="spellEnd"/>
      <w:r>
        <w:rPr>
          <w:lang w:val="zh-Hans"/>
        </w:rPr>
        <w:t xml:space="preserve"> </w:t>
      </w:r>
      <w:proofErr w:type="spellStart"/>
      <w:r>
        <w:rPr>
          <w:lang w:val="zh-Hans"/>
        </w:rPr>
        <w:t>生成文件</w:t>
      </w:r>
      <w:proofErr w:type="spellEnd"/>
    </w:p>
    <w:p w14:paraId="149DD936" w14:textId="77777777" w:rsidR="0042593D" w:rsidRDefault="0042593D" w:rsidP="0042593D">
      <w:pPr>
        <w:spacing w:before="240"/>
        <w:ind w:left="936" w:firstLine="720"/>
        <w:rPr>
          <w:lang w:eastAsia="zh-CN"/>
        </w:rPr>
      </w:pPr>
      <w:r>
        <w:rPr>
          <w:lang w:val="zh-Hans" w:eastAsia="zh-CN"/>
        </w:rPr>
        <w:t>性能测试使用自动确认。如下所示，应使用自动工具</w:t>
      </w:r>
      <w:r>
        <w:rPr>
          <w:lang w:val="zh-Hans" w:eastAsia="zh-CN"/>
        </w:rPr>
        <w:t xml:space="preserve"> Makefile </w:t>
      </w:r>
      <w:r>
        <w:rPr>
          <w:lang w:val="zh-Hans" w:eastAsia="zh-CN"/>
        </w:rPr>
        <w:t>生成来编译包。</w:t>
      </w:r>
    </w:p>
    <w:p w14:paraId="06A2B048" w14:textId="77777777" w:rsidR="0042593D" w:rsidRDefault="0042593D" w:rsidP="0042593D">
      <w:pPr>
        <w:ind w:left="576"/>
        <w:rPr>
          <w:lang w:eastAsia="zh-CN"/>
        </w:rPr>
      </w:pPr>
    </w:p>
    <w:tbl>
      <w:tblPr>
        <w:tblStyle w:val="a7"/>
        <w:tblW w:w="0" w:type="auto"/>
        <w:tblInd w:w="936" w:type="dxa"/>
        <w:tblLook w:val="04A0" w:firstRow="1" w:lastRow="0" w:firstColumn="1" w:lastColumn="0" w:noHBand="0" w:noVBand="1"/>
      </w:tblPr>
      <w:tblGrid>
        <w:gridCol w:w="8414"/>
      </w:tblGrid>
      <w:tr w:rsidR="0042593D" w14:paraId="603861FE" w14:textId="77777777" w:rsidTr="0042593D"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16E75" w14:textId="77777777" w:rsidR="0042593D" w:rsidRDefault="0042593D">
            <w:pPr>
              <w:pStyle w:val="af"/>
              <w:ind w:left="0"/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>$ cd perftest;</w:t>
            </w:r>
          </w:p>
          <w:p w14:paraId="1107501B" w14:textId="77777777" w:rsidR="0042593D" w:rsidRDefault="0042593D">
            <w:pPr>
              <w:pStyle w:val="af"/>
              <w:ind w:left="0"/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>$ SH autogen.sh</w:t>
            </w:r>
          </w:p>
          <w:p w14:paraId="6098C7DD" w14:textId="77777777" w:rsidR="0042593D" w:rsidRDefault="0042593D">
            <w:pPr>
              <w:pStyle w:val="af"/>
              <w:ind w:left="0"/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>$ ./</w:t>
            </w:r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>配置</w:t>
            </w:r>
          </w:p>
        </w:tc>
      </w:tr>
    </w:tbl>
    <w:p w14:paraId="6E143F03" w14:textId="7531EF5D" w:rsidR="0042593D" w:rsidRDefault="00332D4A" w:rsidP="0042593D">
      <w:pPr>
        <w:pStyle w:val="af"/>
        <w:numPr>
          <w:ilvl w:val="0"/>
          <w:numId w:val="39"/>
        </w:numPr>
        <w:spacing w:before="240"/>
      </w:pPr>
      <w:bookmarkStart w:id="153" w:name="_Hlk58950717"/>
      <w:r w:rsidRPr="00332D4A">
        <w:rPr>
          <w:lang w:val="zh-Hans"/>
        </w:rPr>
        <w:t>从</w:t>
      </w:r>
      <w:r w:rsidRPr="00332D4A">
        <w:rPr>
          <w:lang w:val="zh-Hans"/>
        </w:rPr>
        <w:t xml:space="preserve"> </w:t>
      </w:r>
      <w:r w:rsidRPr="00D33C47">
        <w:rPr>
          <w:rStyle w:val="a9"/>
          <w:i/>
          <w:iCs/>
          <w:color w:val="444444"/>
          <w:sz w:val="20"/>
          <w:szCs w:val="20"/>
          <w:u w:val="none"/>
          <w:lang w:val="zh-Hans"/>
        </w:rPr>
        <w:t>ernic/host_apps/perftest/</w:t>
      </w:r>
      <w:r w:rsidR="00DB31BA">
        <w:rPr>
          <w:lang w:val="zh-Hans"/>
        </w:rPr>
        <w:t xml:space="preserve"> </w:t>
      </w:r>
      <w:r w:rsidR="00DB31BA">
        <w:rPr>
          <w:lang w:val="zh-Hans"/>
        </w:rPr>
        <w:t>目录中</w:t>
      </w:r>
      <w:r>
        <w:rPr>
          <w:lang w:val="zh-Hans"/>
        </w:rPr>
        <w:t>复制</w:t>
      </w:r>
      <w:r>
        <w:rPr>
          <w:lang w:val="zh-Hans"/>
        </w:rPr>
        <w:t>“</w:t>
      </w:r>
      <w:bookmarkEnd w:id="153"/>
      <w:r w:rsidR="00000000">
        <w:fldChar w:fldCharType="begin"/>
      </w:r>
      <w:r w:rsidR="00000000">
        <w:instrText>HYPERLINK "https://gitenterprise.xilinx.com/dcgstoragesw/ernic/blob/master/host_apps/perftest/0002-ipv6-support.patch" \o "0002-ipv6-support.patch"</w:instrText>
      </w:r>
      <w:r w:rsidR="00000000">
        <w:fldChar w:fldCharType="separate"/>
      </w:r>
      <w:r w:rsidRPr="00332D4A">
        <w:rPr>
          <w:rStyle w:val="a9"/>
          <w:i/>
          <w:iCs/>
          <w:color w:val="444444"/>
          <w:sz w:val="20"/>
          <w:szCs w:val="20"/>
          <w:u w:val="none"/>
          <w:lang w:val="zh-Hans"/>
        </w:rPr>
        <w:t>0002-ipv6-support.patch</w:t>
      </w:r>
      <w:r w:rsidR="00000000">
        <w:rPr>
          <w:rStyle w:val="a9"/>
          <w:i/>
          <w:iCs/>
          <w:color w:val="444444"/>
          <w:sz w:val="20"/>
          <w:szCs w:val="20"/>
          <w:u w:val="none"/>
          <w:lang w:val="zh-Hans"/>
        </w:rPr>
        <w:fldChar w:fldCharType="end"/>
      </w:r>
      <w:r w:rsidRPr="00332D4A">
        <w:rPr>
          <w:lang w:val="zh-Hans"/>
        </w:rPr>
        <w:t>”</w:t>
      </w:r>
      <w:r>
        <w:rPr>
          <w:lang w:val="zh-Hans"/>
        </w:rPr>
        <w:t>，如下所示</w:t>
      </w:r>
    </w:p>
    <w:p w14:paraId="19C24BF4" w14:textId="77777777" w:rsidR="0042593D" w:rsidRDefault="0042593D" w:rsidP="0042593D">
      <w:pPr>
        <w:pStyle w:val="af"/>
        <w:spacing w:before="240"/>
        <w:ind w:left="936"/>
      </w:pPr>
    </w:p>
    <w:tbl>
      <w:tblPr>
        <w:tblStyle w:val="a7"/>
        <w:tblW w:w="0" w:type="auto"/>
        <w:tblInd w:w="936" w:type="dxa"/>
        <w:tblLook w:val="04A0" w:firstRow="1" w:lastRow="0" w:firstColumn="1" w:lastColumn="0" w:noHBand="0" w:noVBand="1"/>
      </w:tblPr>
      <w:tblGrid>
        <w:gridCol w:w="8414"/>
      </w:tblGrid>
      <w:tr w:rsidR="0042593D" w14:paraId="702277B8" w14:textId="77777777" w:rsidTr="0042593D"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89ED7" w14:textId="77777777" w:rsidR="0042593D" w:rsidRDefault="0042593D">
            <w:pPr>
              <w:pStyle w:val="af"/>
              <w:ind w:left="0"/>
              <w:rPr>
                <w:rFonts w:ascii="Courier New" w:eastAsia="Times New Roman" w:hAnsi="Courier New" w:cs="Courier New"/>
                <w:i/>
                <w:iCs/>
                <w:color w:val="444444"/>
                <w:sz w:val="20"/>
                <w:szCs w:val="20"/>
              </w:rPr>
            </w:pPr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$ git apply </w:t>
            </w:r>
            <w:hyperlink r:id="rId29" w:tooltip="0002-ipv6-support.patch" w:history="1">
              <w:r>
                <w:rPr>
                  <w:rStyle w:val="a9"/>
                  <w:i/>
                  <w:iCs/>
                  <w:color w:val="444444"/>
                  <w:sz w:val="20"/>
                  <w:szCs w:val="20"/>
                  <w:lang w:val="zh-Hans"/>
                </w:rPr>
                <w:t>0002-IPv6-support.patch</w:t>
              </w:r>
            </w:hyperlink>
          </w:p>
        </w:tc>
      </w:tr>
    </w:tbl>
    <w:p w14:paraId="7557B0F9" w14:textId="77777777" w:rsidR="0042593D" w:rsidRDefault="0042593D" w:rsidP="0042593D">
      <w:pPr>
        <w:pStyle w:val="af"/>
        <w:numPr>
          <w:ilvl w:val="0"/>
          <w:numId w:val="39"/>
        </w:numPr>
        <w:spacing w:before="240" w:after="240"/>
      </w:pPr>
      <w:r>
        <w:rPr>
          <w:lang w:val="zh-Hans"/>
        </w:rPr>
        <w:t>使用</w:t>
      </w:r>
      <w:r>
        <w:rPr>
          <w:lang w:val="zh-Hans"/>
        </w:rPr>
        <w:t>“make”</w:t>
      </w:r>
      <w:r>
        <w:rPr>
          <w:lang w:val="zh-Hans"/>
        </w:rPr>
        <w:t>命令开始编译。</w:t>
      </w:r>
      <w:r>
        <w:rPr>
          <w:lang w:val="zh-Hans"/>
        </w:rPr>
        <w:t xml:space="preserve"> </w:t>
      </w:r>
    </w:p>
    <w:tbl>
      <w:tblPr>
        <w:tblStyle w:val="a7"/>
        <w:tblW w:w="0" w:type="auto"/>
        <w:tblInd w:w="895" w:type="dxa"/>
        <w:tblLook w:val="04A0" w:firstRow="1" w:lastRow="0" w:firstColumn="1" w:lastColumn="0" w:noHBand="0" w:noVBand="1"/>
      </w:tblPr>
      <w:tblGrid>
        <w:gridCol w:w="8455"/>
      </w:tblGrid>
      <w:tr w:rsidR="0042593D" w14:paraId="1F2292AB" w14:textId="77777777" w:rsidTr="0042593D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D2649" w14:textId="77777777" w:rsidR="0042593D" w:rsidRDefault="0042593D"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 xml:space="preserve">$ </w:t>
            </w:r>
            <w:r>
              <w:rPr>
                <w:i/>
                <w:iCs/>
                <w:color w:val="444444"/>
                <w:sz w:val="20"/>
                <w:szCs w:val="20"/>
                <w:lang w:val="zh-Hans"/>
              </w:rPr>
              <w:t>使</w:t>
            </w:r>
          </w:p>
        </w:tc>
      </w:tr>
    </w:tbl>
    <w:p w14:paraId="2AFAEB25" w14:textId="7A70459F" w:rsidR="0042593D" w:rsidRPr="002F3FB9" w:rsidRDefault="0042593D" w:rsidP="007361E1">
      <w:pPr>
        <w:spacing w:before="240"/>
      </w:pPr>
    </w:p>
    <w:sectPr w:rsidR="0042593D" w:rsidRPr="002F3FB9" w:rsidSect="004749A0"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78AA9" w14:textId="77777777" w:rsidR="00B02E82" w:rsidRDefault="00B02E82" w:rsidP="00E93733">
      <w:r>
        <w:rPr>
          <w:lang w:val="zh-Hans"/>
        </w:rPr>
        <w:separator/>
      </w:r>
    </w:p>
  </w:endnote>
  <w:endnote w:type="continuationSeparator" w:id="0">
    <w:p w14:paraId="6373809B" w14:textId="77777777" w:rsidR="00B02E82" w:rsidRDefault="00B02E82" w:rsidP="00E93733">
      <w:r>
        <w:rPr>
          <w:lang w:val="zh-Han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2C34F" w14:textId="0B272998" w:rsidR="00993687" w:rsidRDefault="00993687" w:rsidP="00414149">
    <w:pPr>
      <w:pStyle w:val="af7"/>
      <w:jc w:val="center"/>
      <w:rPr>
        <w:rFonts w:ascii="Arial" w:hAnsi="Arial" w:cs="Arial"/>
        <w:color w:val="000000"/>
        <w:sz w:val="20"/>
      </w:rPr>
    </w:pPr>
    <w:bookmarkStart w:id="154" w:name="aliashPublicFooter1FooterEvenPages"/>
    <w:r w:rsidRPr="00414149">
      <w:rPr>
        <w:color w:val="000000"/>
        <w:sz w:val="20"/>
        <w:lang w:val="zh-Hans"/>
      </w:rPr>
      <w:t xml:space="preserve">© </w:t>
    </w:r>
    <w:r w:rsidRPr="00414149">
      <w:rPr>
        <w:color w:val="000000"/>
        <w:sz w:val="20"/>
        <w:lang w:val="zh-Hans"/>
      </w:rPr>
      <w:t>版权所有</w:t>
    </w:r>
    <w:r w:rsidRPr="00414149">
      <w:rPr>
        <w:color w:val="000000"/>
        <w:sz w:val="20"/>
        <w:lang w:val="zh-Hans"/>
      </w:rPr>
      <w:t xml:space="preserve"> 2015 </w:t>
    </w:r>
    <w:r w:rsidRPr="00414149">
      <w:rPr>
        <w:color w:val="000000"/>
        <w:sz w:val="20"/>
        <w:lang w:val="zh-Hans"/>
      </w:rPr>
      <w:t>赛灵思</w:t>
    </w:r>
  </w:p>
  <w:bookmarkEnd w:id="154"/>
  <w:p w14:paraId="05384835" w14:textId="77777777" w:rsidR="00993687" w:rsidRDefault="00993687" w:rsidP="006B3DF6">
    <w:pPr>
      <w:pStyle w:val="af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58469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09D9E4" w14:textId="42F0EDB4" w:rsidR="00993687" w:rsidRDefault="00993687">
        <w:pPr>
          <w:pStyle w:val="af7"/>
        </w:pPr>
        <w:r>
          <w:rPr>
            <w:lang w:val="zh-Hans"/>
          </w:rPr>
          <w:fldChar w:fldCharType="begin"/>
        </w:r>
        <w:r>
          <w:rPr>
            <w:lang w:val="zh-Hans"/>
          </w:rPr>
          <w:instrText xml:space="preserve"> PAGE   \* MERGEFORMAT </w:instrText>
        </w:r>
        <w:r>
          <w:rPr>
            <w:lang w:val="zh-Hans"/>
          </w:rPr>
          <w:fldChar w:fldCharType="separate"/>
        </w:r>
        <w:r>
          <w:rPr>
            <w:noProof/>
            <w:lang w:val="zh-Hans"/>
          </w:rPr>
          <w:t>2</w:t>
        </w:r>
        <w:r>
          <w:rPr>
            <w:noProof/>
            <w:lang w:val="zh-Hans"/>
          </w:rPr>
          <w:fldChar w:fldCharType="end"/>
        </w:r>
      </w:p>
    </w:sdtContent>
  </w:sdt>
  <w:p w14:paraId="1572DEF9" w14:textId="77777777" w:rsidR="00993687" w:rsidRDefault="0099368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3A6B4" w14:textId="4F1D6B11" w:rsidR="00993687" w:rsidRDefault="00993687" w:rsidP="00414149">
    <w:pPr>
      <w:pStyle w:val="af7"/>
      <w:jc w:val="center"/>
      <w:rPr>
        <w:rFonts w:ascii="Arial" w:hAnsi="Arial" w:cs="Arial"/>
        <w:color w:val="000000"/>
        <w:sz w:val="20"/>
      </w:rPr>
    </w:pPr>
    <w:bookmarkStart w:id="155" w:name="aliashPublicFooter1FooterFirstPage"/>
    <w:r w:rsidRPr="00414149">
      <w:rPr>
        <w:color w:val="000000"/>
        <w:sz w:val="20"/>
        <w:lang w:val="zh-Hans"/>
      </w:rPr>
      <w:t xml:space="preserve">© </w:t>
    </w:r>
    <w:r w:rsidRPr="00414149">
      <w:rPr>
        <w:color w:val="000000"/>
        <w:sz w:val="20"/>
        <w:lang w:val="zh-Hans"/>
      </w:rPr>
      <w:t>版权所有</w:t>
    </w:r>
    <w:r w:rsidRPr="00414149">
      <w:rPr>
        <w:color w:val="000000"/>
        <w:sz w:val="20"/>
        <w:lang w:val="zh-Hans"/>
      </w:rPr>
      <w:t xml:space="preserve"> 2015 </w:t>
    </w:r>
    <w:r w:rsidRPr="00414149">
      <w:rPr>
        <w:color w:val="000000"/>
        <w:sz w:val="20"/>
        <w:lang w:val="zh-Hans"/>
      </w:rPr>
      <w:t>赛灵思</w:t>
    </w:r>
  </w:p>
  <w:bookmarkEnd w:id="155"/>
  <w:p w14:paraId="6B0FBA04" w14:textId="223362D7" w:rsidR="00993687" w:rsidRDefault="00993687" w:rsidP="006B3DF6">
    <w:pPr>
      <w:pStyle w:val="af7"/>
      <w:jc w:val="center"/>
    </w:pPr>
    <w:r>
      <w:rPr>
        <w:lang w:val="zh-Hans"/>
      </w:rPr>
      <w:t>D</w:t>
    </w:r>
  </w:p>
  <w:p w14:paraId="5560139A" w14:textId="77777777" w:rsidR="00993687" w:rsidRDefault="0099368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C137D" w14:textId="77777777" w:rsidR="00B02E82" w:rsidRDefault="00B02E82" w:rsidP="00E93733">
      <w:r>
        <w:rPr>
          <w:lang w:val="zh-Hans"/>
        </w:rPr>
        <w:separator/>
      </w:r>
    </w:p>
  </w:footnote>
  <w:footnote w:type="continuationSeparator" w:id="0">
    <w:p w14:paraId="79C25931" w14:textId="77777777" w:rsidR="00B02E82" w:rsidRDefault="00B02E82" w:rsidP="00E93733">
      <w:r>
        <w:rPr>
          <w:lang w:val="zh-Hans"/>
        </w:rPr>
        <w:continuationSeparator/>
      </w:r>
    </w:p>
  </w:footnote>
  <w:footnote w:id="1">
    <w:p w14:paraId="4996609B" w14:textId="77777777" w:rsidR="00993687" w:rsidRDefault="00993687" w:rsidP="00E44813">
      <w:pPr>
        <w:pStyle w:val="af2"/>
        <w:rPr>
          <w:lang w:eastAsia="zh-CN"/>
        </w:rPr>
      </w:pPr>
      <w:r>
        <w:rPr>
          <w:rStyle w:val="af4"/>
          <w:lang w:val="zh-Hans"/>
        </w:rPr>
        <w:footnoteRef/>
      </w:r>
      <w:r>
        <w:rPr>
          <w:lang w:val="zh-Hans" w:eastAsia="zh-CN"/>
        </w:rPr>
        <w:t xml:space="preserve"> </w:t>
      </w:r>
      <w:r w:rsidRPr="00022CFF">
        <w:rPr>
          <w:sz w:val="18"/>
          <w:szCs w:val="18"/>
          <w:lang w:val="zh-Hans" w:eastAsia="zh-CN"/>
        </w:rPr>
        <w:t>标准</w:t>
      </w:r>
      <w:r w:rsidRPr="00022CFF">
        <w:rPr>
          <w:sz w:val="18"/>
          <w:szCs w:val="18"/>
          <w:lang w:val="zh-Hans" w:eastAsia="zh-CN"/>
        </w:rPr>
        <w:t xml:space="preserve"> rping </w:t>
      </w:r>
      <w:r w:rsidRPr="00022CFF">
        <w:rPr>
          <w:sz w:val="18"/>
          <w:szCs w:val="18"/>
          <w:lang w:val="zh-Hans" w:eastAsia="zh-CN"/>
        </w:rPr>
        <w:t>是基于</w:t>
      </w:r>
      <w:r w:rsidRPr="00022CFF">
        <w:rPr>
          <w:sz w:val="18"/>
          <w:szCs w:val="18"/>
          <w:lang w:val="zh-Hans" w:eastAsia="zh-CN"/>
        </w:rPr>
        <w:t xml:space="preserve"> RC </w:t>
      </w:r>
      <w:r w:rsidRPr="00022CFF">
        <w:rPr>
          <w:sz w:val="18"/>
          <w:szCs w:val="18"/>
          <w:lang w:val="zh-Hans" w:eastAsia="zh-CN"/>
        </w:rPr>
        <w:t>的应用程序，用于测试</w:t>
      </w:r>
      <w:r w:rsidRPr="00022CFF">
        <w:rPr>
          <w:sz w:val="18"/>
          <w:szCs w:val="18"/>
          <w:lang w:val="zh-Hans" w:eastAsia="zh-CN"/>
        </w:rPr>
        <w:t xml:space="preserve"> RDMA </w:t>
      </w:r>
      <w:r w:rsidRPr="00022CFF">
        <w:rPr>
          <w:sz w:val="18"/>
          <w:szCs w:val="18"/>
          <w:lang w:val="zh-Hans" w:eastAsia="zh-CN"/>
        </w:rPr>
        <w:t>操作</w:t>
      </w:r>
    </w:p>
  </w:footnote>
  <w:footnote w:id="2">
    <w:p w14:paraId="4C61B502" w14:textId="77777777" w:rsidR="00993687" w:rsidRDefault="00993687" w:rsidP="009B3756">
      <w:pPr>
        <w:pStyle w:val="af2"/>
        <w:rPr>
          <w:lang w:eastAsia="zh-CN"/>
        </w:rPr>
      </w:pPr>
      <w:r>
        <w:rPr>
          <w:rStyle w:val="af4"/>
          <w:lang w:val="zh-Hans"/>
        </w:rPr>
        <w:footnoteRef/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支持优先级</w:t>
      </w:r>
      <w:r>
        <w:rPr>
          <w:lang w:val="zh-Hans" w:eastAsia="zh-CN"/>
        </w:rPr>
        <w:t xml:space="preserve"> 0 </w:t>
      </w:r>
      <w:r>
        <w:rPr>
          <w:lang w:val="zh-Hans" w:eastAsia="zh-CN"/>
        </w:rPr>
        <w:t>到</w:t>
      </w:r>
      <w:r>
        <w:rPr>
          <w:lang w:val="zh-Hans" w:eastAsia="zh-CN"/>
        </w:rPr>
        <w:t xml:space="preserve"> 8</w:t>
      </w:r>
      <w:r>
        <w:rPr>
          <w:lang w:val="zh-Hans" w:eastAsia="zh-CN"/>
        </w:rPr>
        <w:t>。为优先级配置值</w:t>
      </w:r>
      <w:r>
        <w:rPr>
          <w:lang w:val="zh-Hans" w:eastAsia="zh-CN"/>
        </w:rPr>
        <w:t xml:space="preserve"> 8</w:t>
      </w:r>
      <w:r>
        <w:rPr>
          <w:lang w:val="zh-Hans" w:eastAsia="zh-CN"/>
        </w:rPr>
        <w:t>（全局优先级）表示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处理暂停帧而不考虑优先级。</w:t>
      </w:r>
    </w:p>
  </w:footnote>
  <w:footnote w:id="3">
    <w:p w14:paraId="5B69FE0B" w14:textId="77777777" w:rsidR="00993687" w:rsidRDefault="00993687" w:rsidP="009B3756">
      <w:pPr>
        <w:pStyle w:val="af2"/>
        <w:rPr>
          <w:lang w:eastAsia="zh-CN"/>
        </w:rPr>
      </w:pPr>
      <w:r>
        <w:rPr>
          <w:rStyle w:val="af4"/>
          <w:lang w:val="zh-Hans"/>
        </w:rPr>
        <w:footnoteRef/>
      </w:r>
      <w:r>
        <w:rPr>
          <w:lang w:val="zh-Hans" w:eastAsia="zh-CN"/>
        </w:rPr>
        <w:t>支持的</w:t>
      </w:r>
      <w:r>
        <w:rPr>
          <w:lang w:val="zh-Hans" w:eastAsia="zh-CN"/>
        </w:rPr>
        <w:t xml:space="preserve"> xon </w:t>
      </w:r>
      <w:r>
        <w:rPr>
          <w:lang w:val="zh-Hans" w:eastAsia="zh-CN"/>
        </w:rPr>
        <w:t>和</w:t>
      </w:r>
      <w:r>
        <w:rPr>
          <w:lang w:val="zh-Hans" w:eastAsia="zh-CN"/>
        </w:rPr>
        <w:t xml:space="preserve"> xoff </w:t>
      </w:r>
      <w:r>
        <w:rPr>
          <w:lang w:val="zh-Hans" w:eastAsia="zh-CN"/>
        </w:rPr>
        <w:t>级别为</w:t>
      </w:r>
      <w:r>
        <w:rPr>
          <w:lang w:val="zh-Hans" w:eastAsia="zh-CN"/>
        </w:rPr>
        <w:t xml:space="preserve"> 0-512</w:t>
      </w:r>
      <w:r>
        <w:rPr>
          <w:lang w:val="zh-Hans" w:eastAsia="zh-CN"/>
        </w:rPr>
        <w:t>。</w:t>
      </w:r>
    </w:p>
  </w:footnote>
  <w:footnote w:id="4">
    <w:p w14:paraId="0C43D08E" w14:textId="77777777" w:rsidR="00993687" w:rsidRDefault="00993687" w:rsidP="009B3756">
      <w:pPr>
        <w:pStyle w:val="af2"/>
        <w:rPr>
          <w:lang w:eastAsia="zh-CN"/>
        </w:rPr>
      </w:pPr>
      <w:r>
        <w:rPr>
          <w:rStyle w:val="af4"/>
          <w:lang w:val="zh-Hans"/>
        </w:rPr>
        <w:footnoteRef/>
      </w:r>
      <w:r>
        <w:rPr>
          <w:lang w:val="zh-Hans" w:eastAsia="zh-CN"/>
        </w:rPr>
        <w:t>支持的</w:t>
      </w:r>
      <w:r>
        <w:rPr>
          <w:lang w:val="zh-Hans" w:eastAsia="zh-CN"/>
        </w:rPr>
        <w:t xml:space="preserve"> xon </w:t>
      </w:r>
      <w:r>
        <w:rPr>
          <w:lang w:val="zh-Hans" w:eastAsia="zh-CN"/>
        </w:rPr>
        <w:t>和</w:t>
      </w:r>
      <w:r>
        <w:rPr>
          <w:lang w:val="zh-Hans" w:eastAsia="zh-CN"/>
        </w:rPr>
        <w:t xml:space="preserve"> xoff </w:t>
      </w:r>
      <w:r>
        <w:rPr>
          <w:lang w:val="zh-Hans" w:eastAsia="zh-CN"/>
        </w:rPr>
        <w:t>级别为</w:t>
      </w:r>
      <w:r>
        <w:rPr>
          <w:lang w:val="zh-Hans" w:eastAsia="zh-CN"/>
        </w:rPr>
        <w:t xml:space="preserve"> 0-512</w:t>
      </w:r>
      <w:r>
        <w:rPr>
          <w:lang w:val="zh-Hans" w:eastAsia="zh-CN"/>
        </w:rPr>
        <w:t>。</w:t>
      </w:r>
    </w:p>
  </w:footnote>
  <w:footnote w:id="5">
    <w:p w14:paraId="20A481EC" w14:textId="77777777" w:rsidR="00993687" w:rsidRDefault="00993687" w:rsidP="009B3756">
      <w:pPr>
        <w:pStyle w:val="af2"/>
        <w:rPr>
          <w:lang w:eastAsia="zh-CN"/>
        </w:rPr>
      </w:pPr>
      <w:r>
        <w:rPr>
          <w:rStyle w:val="af4"/>
          <w:lang w:val="zh-Hans"/>
        </w:rPr>
        <w:footnoteRef/>
      </w:r>
      <w:r>
        <w:rPr>
          <w:lang w:val="zh-Hans" w:eastAsia="zh-CN"/>
        </w:rPr>
        <w:t xml:space="preserve">ERNIC </w:t>
      </w:r>
      <w:r>
        <w:rPr>
          <w:lang w:val="zh-Hans" w:eastAsia="zh-CN"/>
        </w:rPr>
        <w:t>支持优先级</w:t>
      </w:r>
      <w:r>
        <w:rPr>
          <w:lang w:val="zh-Hans" w:eastAsia="zh-CN"/>
        </w:rPr>
        <w:t xml:space="preserve"> 0 </w:t>
      </w:r>
      <w:r>
        <w:rPr>
          <w:lang w:val="zh-Hans" w:eastAsia="zh-CN"/>
        </w:rPr>
        <w:t>到</w:t>
      </w:r>
      <w:r>
        <w:rPr>
          <w:lang w:val="zh-Hans" w:eastAsia="zh-CN"/>
        </w:rPr>
        <w:t xml:space="preserve"> 8</w:t>
      </w:r>
      <w:r>
        <w:rPr>
          <w:lang w:val="zh-Hans" w:eastAsia="zh-CN"/>
        </w:rPr>
        <w:t>。为优先级配置值</w:t>
      </w:r>
      <w:r>
        <w:rPr>
          <w:lang w:val="zh-Hans" w:eastAsia="zh-CN"/>
        </w:rPr>
        <w:t xml:space="preserve"> 8</w:t>
      </w:r>
      <w:r>
        <w:rPr>
          <w:lang w:val="zh-Hans" w:eastAsia="zh-CN"/>
        </w:rPr>
        <w:t>（全局优先级）表示</w:t>
      </w:r>
      <w:r>
        <w:rPr>
          <w:lang w:val="zh-Hans" w:eastAsia="zh-CN"/>
        </w:rPr>
        <w:t xml:space="preserve"> ERNIC </w:t>
      </w:r>
      <w:r>
        <w:rPr>
          <w:lang w:val="zh-Hans" w:eastAsia="zh-CN"/>
        </w:rPr>
        <w:t>处理暂停帧而不考虑优先级。</w:t>
      </w:r>
    </w:p>
  </w:footnote>
  <w:footnote w:id="6">
    <w:p w14:paraId="62190643" w14:textId="77777777" w:rsidR="00993687" w:rsidRDefault="00993687" w:rsidP="009B3756">
      <w:pPr>
        <w:pStyle w:val="af2"/>
        <w:rPr>
          <w:lang w:eastAsia="zh-CN"/>
        </w:rPr>
      </w:pPr>
      <w:r>
        <w:rPr>
          <w:rStyle w:val="af4"/>
          <w:lang w:val="zh-Hans"/>
        </w:rPr>
        <w:footnoteRef/>
      </w:r>
      <w:r>
        <w:rPr>
          <w:lang w:val="zh-Hans" w:eastAsia="zh-CN"/>
        </w:rPr>
        <w:t>支持的</w:t>
      </w:r>
      <w:r>
        <w:rPr>
          <w:lang w:val="zh-Hans" w:eastAsia="zh-CN"/>
        </w:rPr>
        <w:t xml:space="preserve"> xon </w:t>
      </w:r>
      <w:r>
        <w:rPr>
          <w:lang w:val="zh-Hans" w:eastAsia="zh-CN"/>
        </w:rPr>
        <w:t>和</w:t>
      </w:r>
      <w:r>
        <w:rPr>
          <w:lang w:val="zh-Hans" w:eastAsia="zh-CN"/>
        </w:rPr>
        <w:t xml:space="preserve"> xoff </w:t>
      </w:r>
      <w:r>
        <w:rPr>
          <w:lang w:val="zh-Hans" w:eastAsia="zh-CN"/>
        </w:rPr>
        <w:t>级别为</w:t>
      </w:r>
      <w:r>
        <w:rPr>
          <w:lang w:val="zh-Hans" w:eastAsia="zh-CN"/>
        </w:rPr>
        <w:t xml:space="preserve"> 0-512</w:t>
      </w:r>
      <w:r>
        <w:rPr>
          <w:lang w:val="zh-Hans" w:eastAsia="zh-CN"/>
        </w:rPr>
        <w:t>。</w:t>
      </w:r>
    </w:p>
  </w:footnote>
  <w:footnote w:id="7">
    <w:p w14:paraId="751215C6" w14:textId="77777777" w:rsidR="00993687" w:rsidRDefault="00993687" w:rsidP="009B3756">
      <w:pPr>
        <w:pStyle w:val="af2"/>
        <w:rPr>
          <w:lang w:eastAsia="zh-CN"/>
        </w:rPr>
      </w:pPr>
      <w:r>
        <w:rPr>
          <w:rStyle w:val="af4"/>
          <w:lang w:val="zh-Hans"/>
        </w:rPr>
        <w:footnoteRef/>
      </w:r>
      <w:r>
        <w:rPr>
          <w:lang w:val="zh-Hans" w:eastAsia="zh-CN"/>
        </w:rPr>
        <w:t>支持的</w:t>
      </w:r>
      <w:r>
        <w:rPr>
          <w:lang w:val="zh-Hans" w:eastAsia="zh-CN"/>
        </w:rPr>
        <w:t xml:space="preserve"> xon </w:t>
      </w:r>
      <w:r>
        <w:rPr>
          <w:lang w:val="zh-Hans" w:eastAsia="zh-CN"/>
        </w:rPr>
        <w:t>和</w:t>
      </w:r>
      <w:r>
        <w:rPr>
          <w:lang w:val="zh-Hans" w:eastAsia="zh-CN"/>
        </w:rPr>
        <w:t xml:space="preserve"> xoff </w:t>
      </w:r>
      <w:r>
        <w:rPr>
          <w:lang w:val="zh-Hans" w:eastAsia="zh-CN"/>
        </w:rPr>
        <w:t>级别为</w:t>
      </w:r>
      <w:r>
        <w:rPr>
          <w:lang w:val="zh-Hans" w:eastAsia="zh-CN"/>
        </w:rPr>
        <w:t xml:space="preserve"> 0-512</w:t>
      </w:r>
      <w:r>
        <w:rPr>
          <w:lang w:val="zh-Hans" w:eastAsia="zh-CN"/>
        </w:rPr>
        <w:t>。</w:t>
      </w:r>
    </w:p>
  </w:footnote>
  <w:footnote w:id="8">
    <w:p w14:paraId="3C765A3B" w14:textId="77777777" w:rsidR="00993687" w:rsidRDefault="00993687" w:rsidP="00E44813">
      <w:pPr>
        <w:pStyle w:val="af2"/>
      </w:pPr>
      <w:r>
        <w:rPr>
          <w:rStyle w:val="af4"/>
          <w:lang w:val="zh-Hans"/>
        </w:rPr>
        <w:footnoteRef/>
      </w:r>
      <w:r>
        <w:rPr>
          <w:lang w:val="zh-Hans"/>
        </w:rPr>
        <w:t>如果配置了</w:t>
      </w:r>
      <w:r>
        <w:rPr>
          <w:lang w:val="zh-Hans"/>
        </w:rPr>
        <w:t xml:space="preserve"> MTU </w:t>
      </w:r>
      <w:r>
        <w:rPr>
          <w:lang w:val="zh-Hans"/>
        </w:rPr>
        <w:t>表中未列出的任何</w:t>
      </w:r>
      <w:r>
        <w:rPr>
          <w:lang w:val="zh-Hans"/>
        </w:rPr>
        <w:t xml:space="preserve"> MTU</w:t>
      </w:r>
      <w:r>
        <w:rPr>
          <w:lang w:val="zh-Hans"/>
        </w:rPr>
        <w:t>，则</w:t>
      </w:r>
      <w:r>
        <w:rPr>
          <w:lang w:val="zh-Hans"/>
        </w:rPr>
        <w:t xml:space="preserve"> 4096 </w:t>
      </w:r>
      <w:r>
        <w:rPr>
          <w:lang w:val="zh-Hans"/>
        </w:rPr>
        <w:t>将配置为</w:t>
      </w:r>
      <w:r>
        <w:rPr>
          <w:lang w:val="zh-Hans"/>
        </w:rPr>
        <w:t xml:space="preserve"> QP PMTU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DA074" w14:textId="77777777" w:rsidR="00993687" w:rsidRPr="005114E2" w:rsidRDefault="00993687" w:rsidP="00F83CC1">
    <w:pPr>
      <w:pStyle w:val="af5"/>
      <w:tabs>
        <w:tab w:val="center" w:pos="4867"/>
      </w:tabs>
      <w:jc w:val="center"/>
      <w:rPr>
        <w:b/>
        <w:bCs/>
        <w:sz w:val="28"/>
        <w:lang w:eastAsia="zh-CN"/>
      </w:rPr>
    </w:pPr>
    <w:r w:rsidRPr="005114E2">
      <w:rPr>
        <w:b/>
        <w:bCs/>
        <w:noProof/>
        <w:sz w:val="28"/>
        <w:lang w:val="zh-Hans"/>
      </w:rPr>
      <w:drawing>
        <wp:anchor distT="0" distB="0" distL="114300" distR="114300" simplePos="0" relativeHeight="251665408" behindDoc="0" locked="0" layoutInCell="0" allowOverlap="1" wp14:anchorId="387D9893" wp14:editId="45531DE3">
          <wp:simplePos x="0" y="0"/>
          <wp:positionH relativeFrom="column">
            <wp:posOffset>-491490</wp:posOffset>
          </wp:positionH>
          <wp:positionV relativeFrom="paragraph">
            <wp:posOffset>-10795</wp:posOffset>
          </wp:positionV>
          <wp:extent cx="1346200" cy="361315"/>
          <wp:effectExtent l="19050" t="0" r="6350" b="0"/>
          <wp:wrapTopAndBottom/>
          <wp:docPr id="10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6200" cy="3613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5114E2">
      <w:rPr>
        <w:b/>
        <w:bCs/>
        <w:sz w:val="28"/>
        <w:lang w:val="zh-Hans" w:eastAsia="zh-CN"/>
      </w:rPr>
      <w:t>赛灵思公司</w:t>
    </w:r>
  </w:p>
  <w:p w14:paraId="78A17288" w14:textId="4CE06946" w:rsidR="00993687" w:rsidRDefault="00993687" w:rsidP="00B87424">
    <w:pPr>
      <w:pStyle w:val="af5"/>
      <w:jc w:val="center"/>
      <w:rPr>
        <w:lang w:eastAsia="zh-CN"/>
      </w:rPr>
    </w:pPr>
    <w:r>
      <w:rPr>
        <w:lang w:val="zh-Hans" w:eastAsia="zh-CN"/>
      </w:rPr>
      <w:t xml:space="preserve">ERNIC </w:t>
    </w:r>
    <w:r>
      <w:rPr>
        <w:lang w:val="zh-Hans" w:eastAsia="zh-CN"/>
      </w:rPr>
      <w:t>参考设计用户指南</w:t>
    </w:r>
  </w:p>
  <w:p w14:paraId="5833936C" w14:textId="77777777" w:rsidR="00993687" w:rsidRDefault="00993687" w:rsidP="00B87424">
    <w:pPr>
      <w:pStyle w:val="af5"/>
      <w:jc w:val="center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8565A" w14:textId="77777777" w:rsidR="00993687" w:rsidRDefault="00993687">
    <w:pPr>
      <w:pStyle w:val="af5"/>
    </w:pPr>
    <w:r>
      <w:rPr>
        <w:lang w:val="zh-Hans"/>
      </w:rPr>
      <w:t>x</w:t>
    </w:r>
  </w:p>
  <w:p w14:paraId="0A859B22" w14:textId="77777777" w:rsidR="00993687" w:rsidRDefault="00993687"/>
  <w:p w14:paraId="429D1210" w14:textId="77777777" w:rsidR="00993687" w:rsidRDefault="00993687">
    <w:pPr>
      <w:pStyle w:val="af7"/>
    </w:pPr>
    <w:r>
      <w:rPr>
        <w:lang w:val="zh-Hans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B08C1A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A346EB"/>
    <w:multiLevelType w:val="hybridMultilevel"/>
    <w:tmpl w:val="03788A6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0D715CD1"/>
    <w:multiLevelType w:val="hybridMultilevel"/>
    <w:tmpl w:val="65246AD8"/>
    <w:lvl w:ilvl="0" w:tplc="22E06B36">
      <w:start w:val="1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E4CE3"/>
    <w:multiLevelType w:val="hybridMultilevel"/>
    <w:tmpl w:val="79483068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" w15:restartNumberingAfterBreak="0">
    <w:nsid w:val="174A16D7"/>
    <w:multiLevelType w:val="hybridMultilevel"/>
    <w:tmpl w:val="D62874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2F2B"/>
    <w:multiLevelType w:val="hybridMultilevel"/>
    <w:tmpl w:val="DC7E4A40"/>
    <w:lvl w:ilvl="0" w:tplc="460C9A5A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6" w15:restartNumberingAfterBreak="0">
    <w:nsid w:val="23FE0751"/>
    <w:multiLevelType w:val="hybridMultilevel"/>
    <w:tmpl w:val="7C60EF68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7" w15:restartNumberingAfterBreak="0">
    <w:nsid w:val="259D3F8E"/>
    <w:multiLevelType w:val="hybridMultilevel"/>
    <w:tmpl w:val="BC7C7A7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DA132B"/>
    <w:multiLevelType w:val="hybridMultilevel"/>
    <w:tmpl w:val="398899AC"/>
    <w:lvl w:ilvl="0" w:tplc="1EF6120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405F98"/>
    <w:multiLevelType w:val="hybridMultilevel"/>
    <w:tmpl w:val="FB6041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B7868C0"/>
    <w:multiLevelType w:val="hybridMultilevel"/>
    <w:tmpl w:val="CC64CD4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2D821178"/>
    <w:multiLevelType w:val="hybridMultilevel"/>
    <w:tmpl w:val="4C6425BC"/>
    <w:lvl w:ilvl="0" w:tplc="655022F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862011"/>
    <w:multiLevelType w:val="hybridMultilevel"/>
    <w:tmpl w:val="A78291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28D10CB"/>
    <w:multiLevelType w:val="hybridMultilevel"/>
    <w:tmpl w:val="4EAA46FE"/>
    <w:lvl w:ilvl="0" w:tplc="B6989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3337340"/>
    <w:multiLevelType w:val="hybridMultilevel"/>
    <w:tmpl w:val="383A7BD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ABCE1C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553716A"/>
    <w:multiLevelType w:val="hybridMultilevel"/>
    <w:tmpl w:val="3C108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787D99"/>
    <w:multiLevelType w:val="hybridMultilevel"/>
    <w:tmpl w:val="4282CC86"/>
    <w:lvl w:ilvl="0" w:tplc="28B287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36C30"/>
    <w:multiLevelType w:val="hybridMultilevel"/>
    <w:tmpl w:val="79483068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8" w15:restartNumberingAfterBreak="0">
    <w:nsid w:val="3BDB0CF1"/>
    <w:multiLevelType w:val="multilevel"/>
    <w:tmpl w:val="9E7C924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4FB0FD9"/>
    <w:multiLevelType w:val="hybridMultilevel"/>
    <w:tmpl w:val="48F06C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8DE42E5"/>
    <w:multiLevelType w:val="hybridMultilevel"/>
    <w:tmpl w:val="BA140C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743151"/>
    <w:multiLevelType w:val="hybridMultilevel"/>
    <w:tmpl w:val="2A52F6E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E141057"/>
    <w:multiLevelType w:val="hybridMultilevel"/>
    <w:tmpl w:val="BC7C7A7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857990"/>
    <w:multiLevelType w:val="hybridMultilevel"/>
    <w:tmpl w:val="573613EC"/>
    <w:lvl w:ilvl="0" w:tplc="655022F4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1F60AF7"/>
    <w:multiLevelType w:val="hybridMultilevel"/>
    <w:tmpl w:val="BF5CABD6"/>
    <w:lvl w:ilvl="0" w:tplc="2B12B76E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  <w:sz w:val="27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560BEC"/>
    <w:multiLevelType w:val="hybridMultilevel"/>
    <w:tmpl w:val="B56C95FC"/>
    <w:lvl w:ilvl="0" w:tplc="2F4E258C"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6" w15:restartNumberingAfterBreak="0">
    <w:nsid w:val="59305E11"/>
    <w:multiLevelType w:val="hybridMultilevel"/>
    <w:tmpl w:val="3AAAEBBC"/>
    <w:lvl w:ilvl="0" w:tplc="2B12B76E">
      <w:numFmt w:val="bullet"/>
      <w:lvlText w:val="•"/>
      <w:lvlJc w:val="left"/>
      <w:pPr>
        <w:ind w:left="792" w:hanging="360"/>
      </w:pPr>
      <w:rPr>
        <w:rFonts w:ascii="Arial" w:eastAsia="Times New Roman" w:hAnsi="Arial" w:cs="Arial" w:hint="default"/>
        <w:sz w:val="27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7" w15:restartNumberingAfterBreak="0">
    <w:nsid w:val="5A3F602C"/>
    <w:multiLevelType w:val="hybridMultilevel"/>
    <w:tmpl w:val="970EA240"/>
    <w:lvl w:ilvl="0" w:tplc="2B12B76E">
      <w:numFmt w:val="bullet"/>
      <w:lvlText w:val="•"/>
      <w:lvlJc w:val="left"/>
      <w:pPr>
        <w:ind w:left="3960" w:hanging="360"/>
      </w:pPr>
      <w:rPr>
        <w:rFonts w:ascii="Arial" w:eastAsia="Times New Roman" w:hAnsi="Arial" w:cs="Arial" w:hint="default"/>
        <w:sz w:val="27"/>
      </w:rPr>
    </w:lvl>
    <w:lvl w:ilvl="1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8" w15:restartNumberingAfterBreak="0">
    <w:nsid w:val="659D16FF"/>
    <w:multiLevelType w:val="hybridMultilevel"/>
    <w:tmpl w:val="D4B60546"/>
    <w:lvl w:ilvl="0" w:tplc="1ABCE1C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84910F6"/>
    <w:multiLevelType w:val="multilevel"/>
    <w:tmpl w:val="0DF0FF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90711EE"/>
    <w:multiLevelType w:val="hybridMultilevel"/>
    <w:tmpl w:val="F8D6ED50"/>
    <w:lvl w:ilvl="0" w:tplc="B6989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59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B264C2A"/>
    <w:multiLevelType w:val="hybridMultilevel"/>
    <w:tmpl w:val="772445CA"/>
    <w:lvl w:ilvl="0" w:tplc="22E06B36">
      <w:start w:val="1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1E5F80"/>
    <w:multiLevelType w:val="hybridMultilevel"/>
    <w:tmpl w:val="42C4A6D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1AC1CDA"/>
    <w:multiLevelType w:val="hybridMultilevel"/>
    <w:tmpl w:val="3B1060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91313"/>
    <w:multiLevelType w:val="hybridMultilevel"/>
    <w:tmpl w:val="AB626FD2"/>
    <w:lvl w:ilvl="0" w:tplc="ACB052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87160D8"/>
    <w:multiLevelType w:val="hybridMultilevel"/>
    <w:tmpl w:val="09382B38"/>
    <w:lvl w:ilvl="0" w:tplc="1ABCE1C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90344B9"/>
    <w:multiLevelType w:val="hybridMultilevel"/>
    <w:tmpl w:val="5A968658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7" w15:restartNumberingAfterBreak="0">
    <w:nsid w:val="79B03125"/>
    <w:multiLevelType w:val="hybridMultilevel"/>
    <w:tmpl w:val="72FA72D0"/>
    <w:lvl w:ilvl="0" w:tplc="82BC0AF4">
      <w:start w:val="1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C453721"/>
    <w:multiLevelType w:val="hybridMultilevel"/>
    <w:tmpl w:val="BA140C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62122837">
    <w:abstractNumId w:val="24"/>
  </w:num>
  <w:num w:numId="2" w16cid:durableId="1603220545">
    <w:abstractNumId w:val="27"/>
  </w:num>
  <w:num w:numId="3" w16cid:durableId="1725374909">
    <w:abstractNumId w:val="26"/>
  </w:num>
  <w:num w:numId="4" w16cid:durableId="1236092685">
    <w:abstractNumId w:val="16"/>
  </w:num>
  <w:num w:numId="5" w16cid:durableId="1452747806">
    <w:abstractNumId w:val="5"/>
  </w:num>
  <w:num w:numId="6" w16cid:durableId="1526676115">
    <w:abstractNumId w:val="20"/>
  </w:num>
  <w:num w:numId="7" w16cid:durableId="2045716710">
    <w:abstractNumId w:val="29"/>
  </w:num>
  <w:num w:numId="8" w16cid:durableId="123597525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60844935">
    <w:abstractNumId w:val="9"/>
  </w:num>
  <w:num w:numId="10" w16cid:durableId="2079395908">
    <w:abstractNumId w:val="30"/>
  </w:num>
  <w:num w:numId="11" w16cid:durableId="1331980568">
    <w:abstractNumId w:val="13"/>
  </w:num>
  <w:num w:numId="12" w16cid:durableId="782575011">
    <w:abstractNumId w:val="19"/>
  </w:num>
  <w:num w:numId="13" w16cid:durableId="1268582736">
    <w:abstractNumId w:val="0"/>
  </w:num>
  <w:num w:numId="14" w16cid:durableId="695736223">
    <w:abstractNumId w:val="23"/>
  </w:num>
  <w:num w:numId="15" w16cid:durableId="732971883">
    <w:abstractNumId w:val="8"/>
  </w:num>
  <w:num w:numId="16" w16cid:durableId="266693664">
    <w:abstractNumId w:val="32"/>
  </w:num>
  <w:num w:numId="17" w16cid:durableId="543101635">
    <w:abstractNumId w:val="25"/>
  </w:num>
  <w:num w:numId="18" w16cid:durableId="93718213">
    <w:abstractNumId w:val="14"/>
  </w:num>
  <w:num w:numId="19" w16cid:durableId="715541768">
    <w:abstractNumId w:val="33"/>
  </w:num>
  <w:num w:numId="20" w16cid:durableId="1823691951">
    <w:abstractNumId w:val="18"/>
  </w:num>
  <w:num w:numId="21" w16cid:durableId="1569804587">
    <w:abstractNumId w:val="38"/>
  </w:num>
  <w:num w:numId="22" w16cid:durableId="1381856937">
    <w:abstractNumId w:val="34"/>
  </w:num>
  <w:num w:numId="23" w16cid:durableId="1655791426">
    <w:abstractNumId w:val="12"/>
  </w:num>
  <w:num w:numId="24" w16cid:durableId="426586446">
    <w:abstractNumId w:val="15"/>
  </w:num>
  <w:num w:numId="25" w16cid:durableId="253904867">
    <w:abstractNumId w:val="11"/>
  </w:num>
  <w:num w:numId="26" w16cid:durableId="177552045">
    <w:abstractNumId w:val="10"/>
  </w:num>
  <w:num w:numId="27" w16cid:durableId="2039354596">
    <w:abstractNumId w:val="35"/>
  </w:num>
  <w:num w:numId="28" w16cid:durableId="1438062175">
    <w:abstractNumId w:val="2"/>
  </w:num>
  <w:num w:numId="29" w16cid:durableId="1819880308">
    <w:abstractNumId w:val="37"/>
  </w:num>
  <w:num w:numId="30" w16cid:durableId="874780085">
    <w:abstractNumId w:val="31"/>
  </w:num>
  <w:num w:numId="31" w16cid:durableId="11894132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12196880">
    <w:abstractNumId w:val="33"/>
  </w:num>
  <w:num w:numId="33" w16cid:durableId="977878016">
    <w:abstractNumId w:val="28"/>
  </w:num>
  <w:num w:numId="34" w16cid:durableId="1610164683">
    <w:abstractNumId w:val="9"/>
  </w:num>
  <w:num w:numId="35" w16cid:durableId="440419252">
    <w:abstractNumId w:val="12"/>
  </w:num>
  <w:num w:numId="36" w16cid:durableId="358942444">
    <w:abstractNumId w:val="2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46561278">
    <w:abstractNumId w:val="14"/>
  </w:num>
  <w:num w:numId="38" w16cid:durableId="288627248">
    <w:abstractNumId w:val="15"/>
  </w:num>
  <w:num w:numId="39" w16cid:durableId="425734453">
    <w:abstractNumId w:val="1"/>
  </w:num>
  <w:num w:numId="40" w16cid:durableId="2052413361">
    <w:abstractNumId w:val="18"/>
  </w:num>
  <w:num w:numId="41" w16cid:durableId="284850579">
    <w:abstractNumId w:val="18"/>
  </w:num>
  <w:num w:numId="42" w16cid:durableId="624045521">
    <w:abstractNumId w:val="3"/>
  </w:num>
  <w:num w:numId="43" w16cid:durableId="986086121">
    <w:abstractNumId w:val="6"/>
  </w:num>
  <w:num w:numId="44" w16cid:durableId="1383167130">
    <w:abstractNumId w:val="7"/>
  </w:num>
  <w:num w:numId="45" w16cid:durableId="1742363027">
    <w:abstractNumId w:val="36"/>
  </w:num>
  <w:num w:numId="46" w16cid:durableId="2093968158">
    <w:abstractNumId w:val="4"/>
  </w:num>
  <w:num w:numId="47" w16cid:durableId="1756323684">
    <w:abstractNumId w:val="17"/>
  </w:num>
  <w:num w:numId="48" w16cid:durableId="1244946632">
    <w:abstractNumId w:val="21"/>
  </w:num>
  <w:num w:numId="49" w16cid:durableId="1816799332">
    <w:abstractNumId w:val="2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attachedTemplate r:id="rId1"/>
  <w:linkStyles/>
  <w:defaultTabStop w:val="720"/>
  <w:drawingGridHorizontalSpacing w:val="110"/>
  <w:displayHorizontalDrawingGridEvery w:val="2"/>
  <w:characterSpacingControl w:val="doNotCompress"/>
  <w:hdrShapeDefaults>
    <o:shapedefaults v:ext="edit" spidmax="2050" fill="f" fillcolor="none [3212]" strokecolor="none [3213]">
      <v:fill color="none [3212]" on="f"/>
      <v:stroke color="none [3213]" weight="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01A"/>
    <w:rsid w:val="00000416"/>
    <w:rsid w:val="00000530"/>
    <w:rsid w:val="000008F9"/>
    <w:rsid w:val="000014DD"/>
    <w:rsid w:val="00001B97"/>
    <w:rsid w:val="000026FE"/>
    <w:rsid w:val="00002FA2"/>
    <w:rsid w:val="00003006"/>
    <w:rsid w:val="0000315A"/>
    <w:rsid w:val="00003373"/>
    <w:rsid w:val="00003482"/>
    <w:rsid w:val="00003522"/>
    <w:rsid w:val="00003D66"/>
    <w:rsid w:val="00003E87"/>
    <w:rsid w:val="00004438"/>
    <w:rsid w:val="0000457B"/>
    <w:rsid w:val="00004E9A"/>
    <w:rsid w:val="00004F9C"/>
    <w:rsid w:val="00005091"/>
    <w:rsid w:val="0000530B"/>
    <w:rsid w:val="00005CA0"/>
    <w:rsid w:val="0000604F"/>
    <w:rsid w:val="00006935"/>
    <w:rsid w:val="00006B65"/>
    <w:rsid w:val="0000733D"/>
    <w:rsid w:val="000074CD"/>
    <w:rsid w:val="000074DC"/>
    <w:rsid w:val="000075A5"/>
    <w:rsid w:val="00007C75"/>
    <w:rsid w:val="00007C77"/>
    <w:rsid w:val="0001078B"/>
    <w:rsid w:val="000118EF"/>
    <w:rsid w:val="00012019"/>
    <w:rsid w:val="000120FA"/>
    <w:rsid w:val="000123E8"/>
    <w:rsid w:val="00013190"/>
    <w:rsid w:val="0001360D"/>
    <w:rsid w:val="0001362F"/>
    <w:rsid w:val="0001396C"/>
    <w:rsid w:val="00013E45"/>
    <w:rsid w:val="00014281"/>
    <w:rsid w:val="0001473C"/>
    <w:rsid w:val="0001525B"/>
    <w:rsid w:val="0001594B"/>
    <w:rsid w:val="000166DC"/>
    <w:rsid w:val="00016B04"/>
    <w:rsid w:val="000170E1"/>
    <w:rsid w:val="000173EF"/>
    <w:rsid w:val="00020C35"/>
    <w:rsid w:val="000215CA"/>
    <w:rsid w:val="00021642"/>
    <w:rsid w:val="00021CF3"/>
    <w:rsid w:val="00021DF3"/>
    <w:rsid w:val="000224A4"/>
    <w:rsid w:val="0002267B"/>
    <w:rsid w:val="00022B56"/>
    <w:rsid w:val="000230CD"/>
    <w:rsid w:val="000238D0"/>
    <w:rsid w:val="000244A4"/>
    <w:rsid w:val="000246A4"/>
    <w:rsid w:val="00024EC2"/>
    <w:rsid w:val="00025185"/>
    <w:rsid w:val="00025204"/>
    <w:rsid w:val="000258DA"/>
    <w:rsid w:val="00025DBC"/>
    <w:rsid w:val="00026DE1"/>
    <w:rsid w:val="00026EF8"/>
    <w:rsid w:val="000277C3"/>
    <w:rsid w:val="00030709"/>
    <w:rsid w:val="00030A86"/>
    <w:rsid w:val="00030AB7"/>
    <w:rsid w:val="00030D63"/>
    <w:rsid w:val="00030D7A"/>
    <w:rsid w:val="00030EEB"/>
    <w:rsid w:val="00030FE9"/>
    <w:rsid w:val="000313CD"/>
    <w:rsid w:val="000317DD"/>
    <w:rsid w:val="00031BFA"/>
    <w:rsid w:val="00032E36"/>
    <w:rsid w:val="00032F71"/>
    <w:rsid w:val="0003474F"/>
    <w:rsid w:val="00035C71"/>
    <w:rsid w:val="00035E74"/>
    <w:rsid w:val="0003666F"/>
    <w:rsid w:val="000368AC"/>
    <w:rsid w:val="00036C84"/>
    <w:rsid w:val="00036D7F"/>
    <w:rsid w:val="00037145"/>
    <w:rsid w:val="00037B3B"/>
    <w:rsid w:val="00037C12"/>
    <w:rsid w:val="00037C26"/>
    <w:rsid w:val="0004055F"/>
    <w:rsid w:val="00040877"/>
    <w:rsid w:val="0004091D"/>
    <w:rsid w:val="0004096A"/>
    <w:rsid w:val="00040D91"/>
    <w:rsid w:val="00041127"/>
    <w:rsid w:val="000415A4"/>
    <w:rsid w:val="000417BF"/>
    <w:rsid w:val="00041FA9"/>
    <w:rsid w:val="00042022"/>
    <w:rsid w:val="00042504"/>
    <w:rsid w:val="00042A3E"/>
    <w:rsid w:val="00042FA2"/>
    <w:rsid w:val="00043008"/>
    <w:rsid w:val="000432B2"/>
    <w:rsid w:val="00043E85"/>
    <w:rsid w:val="000440E7"/>
    <w:rsid w:val="0004436B"/>
    <w:rsid w:val="0004443C"/>
    <w:rsid w:val="00044B35"/>
    <w:rsid w:val="00044BF4"/>
    <w:rsid w:val="00044D1B"/>
    <w:rsid w:val="00045243"/>
    <w:rsid w:val="0004576D"/>
    <w:rsid w:val="00045EE4"/>
    <w:rsid w:val="000460F9"/>
    <w:rsid w:val="000467D0"/>
    <w:rsid w:val="000468D6"/>
    <w:rsid w:val="000468FB"/>
    <w:rsid w:val="00046998"/>
    <w:rsid w:val="00047082"/>
    <w:rsid w:val="000471CB"/>
    <w:rsid w:val="00047D9F"/>
    <w:rsid w:val="00047FCC"/>
    <w:rsid w:val="00050DCA"/>
    <w:rsid w:val="00050E36"/>
    <w:rsid w:val="00051474"/>
    <w:rsid w:val="000517A0"/>
    <w:rsid w:val="00051802"/>
    <w:rsid w:val="00051E8C"/>
    <w:rsid w:val="00051F15"/>
    <w:rsid w:val="0005276B"/>
    <w:rsid w:val="0005362F"/>
    <w:rsid w:val="00053781"/>
    <w:rsid w:val="00053A0D"/>
    <w:rsid w:val="00053E3A"/>
    <w:rsid w:val="00054738"/>
    <w:rsid w:val="000548F4"/>
    <w:rsid w:val="0005498B"/>
    <w:rsid w:val="00054B85"/>
    <w:rsid w:val="0005521E"/>
    <w:rsid w:val="00055914"/>
    <w:rsid w:val="00055BD9"/>
    <w:rsid w:val="00055D59"/>
    <w:rsid w:val="00055DAE"/>
    <w:rsid w:val="0005668B"/>
    <w:rsid w:val="00056EBD"/>
    <w:rsid w:val="00056FA1"/>
    <w:rsid w:val="00057121"/>
    <w:rsid w:val="00057237"/>
    <w:rsid w:val="00057676"/>
    <w:rsid w:val="000602D0"/>
    <w:rsid w:val="0006040C"/>
    <w:rsid w:val="00060684"/>
    <w:rsid w:val="0006139A"/>
    <w:rsid w:val="00062682"/>
    <w:rsid w:val="000629AC"/>
    <w:rsid w:val="00062F97"/>
    <w:rsid w:val="00063179"/>
    <w:rsid w:val="00063261"/>
    <w:rsid w:val="000636D0"/>
    <w:rsid w:val="000642BE"/>
    <w:rsid w:val="0006436E"/>
    <w:rsid w:val="000650AF"/>
    <w:rsid w:val="00065833"/>
    <w:rsid w:val="00065E99"/>
    <w:rsid w:val="00066A50"/>
    <w:rsid w:val="00067CDB"/>
    <w:rsid w:val="000700BF"/>
    <w:rsid w:val="0007094A"/>
    <w:rsid w:val="00070B7F"/>
    <w:rsid w:val="000713B1"/>
    <w:rsid w:val="000715B2"/>
    <w:rsid w:val="000721B9"/>
    <w:rsid w:val="0007287E"/>
    <w:rsid w:val="0007315B"/>
    <w:rsid w:val="000738A8"/>
    <w:rsid w:val="00073C1E"/>
    <w:rsid w:val="00073DB9"/>
    <w:rsid w:val="00073F61"/>
    <w:rsid w:val="000744AF"/>
    <w:rsid w:val="000755DF"/>
    <w:rsid w:val="00075BC3"/>
    <w:rsid w:val="00075C50"/>
    <w:rsid w:val="000760CD"/>
    <w:rsid w:val="000762BA"/>
    <w:rsid w:val="0007776F"/>
    <w:rsid w:val="00080011"/>
    <w:rsid w:val="00080377"/>
    <w:rsid w:val="0008165D"/>
    <w:rsid w:val="0008198A"/>
    <w:rsid w:val="0008207B"/>
    <w:rsid w:val="0008234C"/>
    <w:rsid w:val="000823D5"/>
    <w:rsid w:val="00082457"/>
    <w:rsid w:val="00082770"/>
    <w:rsid w:val="000829C4"/>
    <w:rsid w:val="00082FAA"/>
    <w:rsid w:val="000833FA"/>
    <w:rsid w:val="00083AEF"/>
    <w:rsid w:val="00083F9C"/>
    <w:rsid w:val="0008418D"/>
    <w:rsid w:val="000842E7"/>
    <w:rsid w:val="00084758"/>
    <w:rsid w:val="00084CC5"/>
    <w:rsid w:val="00084D72"/>
    <w:rsid w:val="000851F9"/>
    <w:rsid w:val="00085285"/>
    <w:rsid w:val="000857F9"/>
    <w:rsid w:val="00085C67"/>
    <w:rsid w:val="00085CC1"/>
    <w:rsid w:val="000860E3"/>
    <w:rsid w:val="0008678C"/>
    <w:rsid w:val="00086CC8"/>
    <w:rsid w:val="0008707E"/>
    <w:rsid w:val="00087930"/>
    <w:rsid w:val="00087D86"/>
    <w:rsid w:val="000901A8"/>
    <w:rsid w:val="000904C6"/>
    <w:rsid w:val="00090721"/>
    <w:rsid w:val="00090DEB"/>
    <w:rsid w:val="00090EAB"/>
    <w:rsid w:val="00091143"/>
    <w:rsid w:val="000912E6"/>
    <w:rsid w:val="000916B7"/>
    <w:rsid w:val="00091DB0"/>
    <w:rsid w:val="0009231E"/>
    <w:rsid w:val="000929E6"/>
    <w:rsid w:val="00092BC3"/>
    <w:rsid w:val="0009369C"/>
    <w:rsid w:val="0009382A"/>
    <w:rsid w:val="00093A71"/>
    <w:rsid w:val="00093DF6"/>
    <w:rsid w:val="00093E25"/>
    <w:rsid w:val="00094DE5"/>
    <w:rsid w:val="00094FEB"/>
    <w:rsid w:val="0009536C"/>
    <w:rsid w:val="00095788"/>
    <w:rsid w:val="00095AAC"/>
    <w:rsid w:val="00095CBC"/>
    <w:rsid w:val="00095D3A"/>
    <w:rsid w:val="00095ECF"/>
    <w:rsid w:val="00096864"/>
    <w:rsid w:val="000968D9"/>
    <w:rsid w:val="00096AE6"/>
    <w:rsid w:val="0009715E"/>
    <w:rsid w:val="000A022F"/>
    <w:rsid w:val="000A02A0"/>
    <w:rsid w:val="000A1E9E"/>
    <w:rsid w:val="000A275C"/>
    <w:rsid w:val="000A2BB6"/>
    <w:rsid w:val="000A2E10"/>
    <w:rsid w:val="000A2E9F"/>
    <w:rsid w:val="000A2F0C"/>
    <w:rsid w:val="000A3BDF"/>
    <w:rsid w:val="000A3E6F"/>
    <w:rsid w:val="000A42B6"/>
    <w:rsid w:val="000A4BDD"/>
    <w:rsid w:val="000A4F1F"/>
    <w:rsid w:val="000A57B6"/>
    <w:rsid w:val="000A5878"/>
    <w:rsid w:val="000A59EC"/>
    <w:rsid w:val="000A5B66"/>
    <w:rsid w:val="000A5BE2"/>
    <w:rsid w:val="000A5D6D"/>
    <w:rsid w:val="000A5DA1"/>
    <w:rsid w:val="000A5FDF"/>
    <w:rsid w:val="000A68D8"/>
    <w:rsid w:val="000A72F4"/>
    <w:rsid w:val="000A78B7"/>
    <w:rsid w:val="000A79BE"/>
    <w:rsid w:val="000B02CF"/>
    <w:rsid w:val="000B051B"/>
    <w:rsid w:val="000B243C"/>
    <w:rsid w:val="000B2DD2"/>
    <w:rsid w:val="000B2F0E"/>
    <w:rsid w:val="000B34B7"/>
    <w:rsid w:val="000B3994"/>
    <w:rsid w:val="000B42D2"/>
    <w:rsid w:val="000B463D"/>
    <w:rsid w:val="000B577B"/>
    <w:rsid w:val="000B5FB8"/>
    <w:rsid w:val="000B6200"/>
    <w:rsid w:val="000B65D0"/>
    <w:rsid w:val="000B6654"/>
    <w:rsid w:val="000B6767"/>
    <w:rsid w:val="000B67C2"/>
    <w:rsid w:val="000B6A69"/>
    <w:rsid w:val="000B7394"/>
    <w:rsid w:val="000B754F"/>
    <w:rsid w:val="000B76DB"/>
    <w:rsid w:val="000B7A94"/>
    <w:rsid w:val="000C04B4"/>
    <w:rsid w:val="000C05E9"/>
    <w:rsid w:val="000C0D97"/>
    <w:rsid w:val="000C0E1D"/>
    <w:rsid w:val="000C115D"/>
    <w:rsid w:val="000C1D8E"/>
    <w:rsid w:val="000C2188"/>
    <w:rsid w:val="000C2F30"/>
    <w:rsid w:val="000C32EC"/>
    <w:rsid w:val="000C3DC4"/>
    <w:rsid w:val="000C4523"/>
    <w:rsid w:val="000C47B2"/>
    <w:rsid w:val="000C4C73"/>
    <w:rsid w:val="000C4C7C"/>
    <w:rsid w:val="000C4CC9"/>
    <w:rsid w:val="000C57C1"/>
    <w:rsid w:val="000C5D51"/>
    <w:rsid w:val="000C5E80"/>
    <w:rsid w:val="000C61BA"/>
    <w:rsid w:val="000C6ED1"/>
    <w:rsid w:val="000C7418"/>
    <w:rsid w:val="000C7B4D"/>
    <w:rsid w:val="000C7D20"/>
    <w:rsid w:val="000C7E3E"/>
    <w:rsid w:val="000D0185"/>
    <w:rsid w:val="000D027E"/>
    <w:rsid w:val="000D0790"/>
    <w:rsid w:val="000D0A8C"/>
    <w:rsid w:val="000D15C7"/>
    <w:rsid w:val="000D1733"/>
    <w:rsid w:val="000D1AAA"/>
    <w:rsid w:val="000D1BA4"/>
    <w:rsid w:val="000D1E01"/>
    <w:rsid w:val="000D20B9"/>
    <w:rsid w:val="000D2CEC"/>
    <w:rsid w:val="000D3497"/>
    <w:rsid w:val="000D36A6"/>
    <w:rsid w:val="000D391C"/>
    <w:rsid w:val="000D3975"/>
    <w:rsid w:val="000D39C7"/>
    <w:rsid w:val="000D3D23"/>
    <w:rsid w:val="000D4A81"/>
    <w:rsid w:val="000D4F76"/>
    <w:rsid w:val="000D5891"/>
    <w:rsid w:val="000D65F2"/>
    <w:rsid w:val="000D76D4"/>
    <w:rsid w:val="000D796A"/>
    <w:rsid w:val="000D7B64"/>
    <w:rsid w:val="000D7BA5"/>
    <w:rsid w:val="000D7BB3"/>
    <w:rsid w:val="000E0ADC"/>
    <w:rsid w:val="000E0B27"/>
    <w:rsid w:val="000E1493"/>
    <w:rsid w:val="000E1709"/>
    <w:rsid w:val="000E19E4"/>
    <w:rsid w:val="000E1BBB"/>
    <w:rsid w:val="000E1BD7"/>
    <w:rsid w:val="000E1F05"/>
    <w:rsid w:val="000E227A"/>
    <w:rsid w:val="000E24C6"/>
    <w:rsid w:val="000E2597"/>
    <w:rsid w:val="000E2AFC"/>
    <w:rsid w:val="000E2B0E"/>
    <w:rsid w:val="000E3180"/>
    <w:rsid w:val="000E393D"/>
    <w:rsid w:val="000E3D47"/>
    <w:rsid w:val="000E4E20"/>
    <w:rsid w:val="000E57DC"/>
    <w:rsid w:val="000E685A"/>
    <w:rsid w:val="000E75F4"/>
    <w:rsid w:val="000E769B"/>
    <w:rsid w:val="000E77B1"/>
    <w:rsid w:val="000E79EF"/>
    <w:rsid w:val="000F0149"/>
    <w:rsid w:val="000F02A4"/>
    <w:rsid w:val="000F0383"/>
    <w:rsid w:val="000F0418"/>
    <w:rsid w:val="000F063D"/>
    <w:rsid w:val="000F0B80"/>
    <w:rsid w:val="000F103B"/>
    <w:rsid w:val="000F13B9"/>
    <w:rsid w:val="000F165A"/>
    <w:rsid w:val="000F18A2"/>
    <w:rsid w:val="000F1997"/>
    <w:rsid w:val="000F1DDA"/>
    <w:rsid w:val="000F1F2A"/>
    <w:rsid w:val="000F2339"/>
    <w:rsid w:val="000F2535"/>
    <w:rsid w:val="000F298F"/>
    <w:rsid w:val="000F3384"/>
    <w:rsid w:val="000F35DC"/>
    <w:rsid w:val="000F3CFD"/>
    <w:rsid w:val="000F42EF"/>
    <w:rsid w:val="000F48A9"/>
    <w:rsid w:val="000F4B23"/>
    <w:rsid w:val="000F55B9"/>
    <w:rsid w:val="000F59D5"/>
    <w:rsid w:val="000F5C67"/>
    <w:rsid w:val="000F5FC7"/>
    <w:rsid w:val="000F6A39"/>
    <w:rsid w:val="000F7A97"/>
    <w:rsid w:val="000F7FF1"/>
    <w:rsid w:val="00100084"/>
    <w:rsid w:val="001003E2"/>
    <w:rsid w:val="0010044F"/>
    <w:rsid w:val="001016B4"/>
    <w:rsid w:val="00101C00"/>
    <w:rsid w:val="0010222D"/>
    <w:rsid w:val="00102257"/>
    <w:rsid w:val="00102633"/>
    <w:rsid w:val="001026A0"/>
    <w:rsid w:val="0010396E"/>
    <w:rsid w:val="00103E6A"/>
    <w:rsid w:val="0010551A"/>
    <w:rsid w:val="00105978"/>
    <w:rsid w:val="00105CF1"/>
    <w:rsid w:val="00105E6F"/>
    <w:rsid w:val="00106AE6"/>
    <w:rsid w:val="00106CE5"/>
    <w:rsid w:val="00107056"/>
    <w:rsid w:val="0010705E"/>
    <w:rsid w:val="00107131"/>
    <w:rsid w:val="00107190"/>
    <w:rsid w:val="0010721D"/>
    <w:rsid w:val="0010747F"/>
    <w:rsid w:val="001077BE"/>
    <w:rsid w:val="00107DA7"/>
    <w:rsid w:val="0011010C"/>
    <w:rsid w:val="00110674"/>
    <w:rsid w:val="0011115D"/>
    <w:rsid w:val="00111184"/>
    <w:rsid w:val="0011128E"/>
    <w:rsid w:val="00111C7A"/>
    <w:rsid w:val="00111F27"/>
    <w:rsid w:val="001121D7"/>
    <w:rsid w:val="00112290"/>
    <w:rsid w:val="00112AE6"/>
    <w:rsid w:val="00112CAF"/>
    <w:rsid w:val="001143D6"/>
    <w:rsid w:val="00114D3D"/>
    <w:rsid w:val="00114FBA"/>
    <w:rsid w:val="00115186"/>
    <w:rsid w:val="0011548D"/>
    <w:rsid w:val="001157BE"/>
    <w:rsid w:val="001157EE"/>
    <w:rsid w:val="001157FD"/>
    <w:rsid w:val="00115E19"/>
    <w:rsid w:val="001161B7"/>
    <w:rsid w:val="0011639C"/>
    <w:rsid w:val="001167DB"/>
    <w:rsid w:val="00116D43"/>
    <w:rsid w:val="00116E95"/>
    <w:rsid w:val="00117037"/>
    <w:rsid w:val="00117065"/>
    <w:rsid w:val="001177A6"/>
    <w:rsid w:val="00117D5B"/>
    <w:rsid w:val="001201C4"/>
    <w:rsid w:val="00120793"/>
    <w:rsid w:val="00120B99"/>
    <w:rsid w:val="0012177F"/>
    <w:rsid w:val="0012233C"/>
    <w:rsid w:val="001224C1"/>
    <w:rsid w:val="00122701"/>
    <w:rsid w:val="00122A55"/>
    <w:rsid w:val="00122C55"/>
    <w:rsid w:val="00122FB8"/>
    <w:rsid w:val="001234F0"/>
    <w:rsid w:val="001240B8"/>
    <w:rsid w:val="00125474"/>
    <w:rsid w:val="00125759"/>
    <w:rsid w:val="001257CE"/>
    <w:rsid w:val="00125BBE"/>
    <w:rsid w:val="00126695"/>
    <w:rsid w:val="001267D2"/>
    <w:rsid w:val="00126845"/>
    <w:rsid w:val="00126AC2"/>
    <w:rsid w:val="00127015"/>
    <w:rsid w:val="001270F2"/>
    <w:rsid w:val="00130022"/>
    <w:rsid w:val="0013009F"/>
    <w:rsid w:val="0013084C"/>
    <w:rsid w:val="00130D3B"/>
    <w:rsid w:val="00130DB9"/>
    <w:rsid w:val="001314E0"/>
    <w:rsid w:val="0013167F"/>
    <w:rsid w:val="001316D3"/>
    <w:rsid w:val="00131E17"/>
    <w:rsid w:val="00132028"/>
    <w:rsid w:val="001322B5"/>
    <w:rsid w:val="00132CD7"/>
    <w:rsid w:val="001330AD"/>
    <w:rsid w:val="0013385C"/>
    <w:rsid w:val="00133DBA"/>
    <w:rsid w:val="0013435C"/>
    <w:rsid w:val="00134E8E"/>
    <w:rsid w:val="00134F65"/>
    <w:rsid w:val="0013522A"/>
    <w:rsid w:val="00135406"/>
    <w:rsid w:val="00135547"/>
    <w:rsid w:val="00135A47"/>
    <w:rsid w:val="00135FB8"/>
    <w:rsid w:val="00136406"/>
    <w:rsid w:val="0013733D"/>
    <w:rsid w:val="001374D6"/>
    <w:rsid w:val="001378CA"/>
    <w:rsid w:val="001379BE"/>
    <w:rsid w:val="00140375"/>
    <w:rsid w:val="001404B1"/>
    <w:rsid w:val="001406A1"/>
    <w:rsid w:val="0014124C"/>
    <w:rsid w:val="00141BA8"/>
    <w:rsid w:val="001422C1"/>
    <w:rsid w:val="001422FB"/>
    <w:rsid w:val="00142B28"/>
    <w:rsid w:val="001434CC"/>
    <w:rsid w:val="00143603"/>
    <w:rsid w:val="001438D6"/>
    <w:rsid w:val="001448DF"/>
    <w:rsid w:val="00144D6F"/>
    <w:rsid w:val="00144ED8"/>
    <w:rsid w:val="00144F9D"/>
    <w:rsid w:val="001462A2"/>
    <w:rsid w:val="00146AE8"/>
    <w:rsid w:val="00147A51"/>
    <w:rsid w:val="00147AF0"/>
    <w:rsid w:val="00150109"/>
    <w:rsid w:val="00150793"/>
    <w:rsid w:val="00150EA0"/>
    <w:rsid w:val="00152563"/>
    <w:rsid w:val="0015295C"/>
    <w:rsid w:val="00152A9E"/>
    <w:rsid w:val="0015320E"/>
    <w:rsid w:val="001532F7"/>
    <w:rsid w:val="0015357E"/>
    <w:rsid w:val="00153737"/>
    <w:rsid w:val="001537ED"/>
    <w:rsid w:val="00153811"/>
    <w:rsid w:val="00153823"/>
    <w:rsid w:val="00153834"/>
    <w:rsid w:val="00153B57"/>
    <w:rsid w:val="00153C61"/>
    <w:rsid w:val="0015474D"/>
    <w:rsid w:val="001548B1"/>
    <w:rsid w:val="0015496F"/>
    <w:rsid w:val="00154AA4"/>
    <w:rsid w:val="0015525F"/>
    <w:rsid w:val="0015537B"/>
    <w:rsid w:val="00156279"/>
    <w:rsid w:val="001564E8"/>
    <w:rsid w:val="00156CC8"/>
    <w:rsid w:val="00157270"/>
    <w:rsid w:val="00157367"/>
    <w:rsid w:val="00157B62"/>
    <w:rsid w:val="00160096"/>
    <w:rsid w:val="001602C5"/>
    <w:rsid w:val="0016068C"/>
    <w:rsid w:val="00161138"/>
    <w:rsid w:val="001618D7"/>
    <w:rsid w:val="00161956"/>
    <w:rsid w:val="00161A81"/>
    <w:rsid w:val="00161BD9"/>
    <w:rsid w:val="00161E03"/>
    <w:rsid w:val="00162103"/>
    <w:rsid w:val="001623E0"/>
    <w:rsid w:val="00163FA9"/>
    <w:rsid w:val="00164EB4"/>
    <w:rsid w:val="001655AF"/>
    <w:rsid w:val="00165FA9"/>
    <w:rsid w:val="00166D18"/>
    <w:rsid w:val="0016720E"/>
    <w:rsid w:val="00167580"/>
    <w:rsid w:val="00167DC4"/>
    <w:rsid w:val="00167F2C"/>
    <w:rsid w:val="001702D3"/>
    <w:rsid w:val="00171677"/>
    <w:rsid w:val="001716D1"/>
    <w:rsid w:val="00171C54"/>
    <w:rsid w:val="001721DE"/>
    <w:rsid w:val="00172D9F"/>
    <w:rsid w:val="001732BD"/>
    <w:rsid w:val="00173A89"/>
    <w:rsid w:val="00174382"/>
    <w:rsid w:val="001744B8"/>
    <w:rsid w:val="00174B88"/>
    <w:rsid w:val="00174B97"/>
    <w:rsid w:val="00174ED9"/>
    <w:rsid w:val="00175F58"/>
    <w:rsid w:val="00176183"/>
    <w:rsid w:val="00176B19"/>
    <w:rsid w:val="00176FFC"/>
    <w:rsid w:val="0017747C"/>
    <w:rsid w:val="001777A8"/>
    <w:rsid w:val="001778CC"/>
    <w:rsid w:val="001800A4"/>
    <w:rsid w:val="00180176"/>
    <w:rsid w:val="00180B49"/>
    <w:rsid w:val="00181622"/>
    <w:rsid w:val="001816D6"/>
    <w:rsid w:val="00181741"/>
    <w:rsid w:val="001819B5"/>
    <w:rsid w:val="00181D88"/>
    <w:rsid w:val="00181DF2"/>
    <w:rsid w:val="00182A1E"/>
    <w:rsid w:val="001839B5"/>
    <w:rsid w:val="00183EAA"/>
    <w:rsid w:val="0018406F"/>
    <w:rsid w:val="00184242"/>
    <w:rsid w:val="0018425F"/>
    <w:rsid w:val="0018441D"/>
    <w:rsid w:val="00184ADE"/>
    <w:rsid w:val="00184F56"/>
    <w:rsid w:val="00185254"/>
    <w:rsid w:val="00185DE9"/>
    <w:rsid w:val="001860CF"/>
    <w:rsid w:val="001860DF"/>
    <w:rsid w:val="001868B6"/>
    <w:rsid w:val="00186A85"/>
    <w:rsid w:val="00187F48"/>
    <w:rsid w:val="001901A8"/>
    <w:rsid w:val="001902D5"/>
    <w:rsid w:val="001906FD"/>
    <w:rsid w:val="00190849"/>
    <w:rsid w:val="00191407"/>
    <w:rsid w:val="0019191E"/>
    <w:rsid w:val="00191D21"/>
    <w:rsid w:val="00191F6E"/>
    <w:rsid w:val="00192382"/>
    <w:rsid w:val="001923EA"/>
    <w:rsid w:val="0019248A"/>
    <w:rsid w:val="0019281E"/>
    <w:rsid w:val="00192D3E"/>
    <w:rsid w:val="00193353"/>
    <w:rsid w:val="00193747"/>
    <w:rsid w:val="0019385E"/>
    <w:rsid w:val="001943E9"/>
    <w:rsid w:val="00194BB6"/>
    <w:rsid w:val="00195708"/>
    <w:rsid w:val="001962E3"/>
    <w:rsid w:val="00196CD7"/>
    <w:rsid w:val="00196EE2"/>
    <w:rsid w:val="00197748"/>
    <w:rsid w:val="001A07BB"/>
    <w:rsid w:val="001A0801"/>
    <w:rsid w:val="001A0E24"/>
    <w:rsid w:val="001A0FC9"/>
    <w:rsid w:val="001A11F8"/>
    <w:rsid w:val="001A1351"/>
    <w:rsid w:val="001A19A5"/>
    <w:rsid w:val="001A1A76"/>
    <w:rsid w:val="001A20BF"/>
    <w:rsid w:val="001A2E3D"/>
    <w:rsid w:val="001A3C97"/>
    <w:rsid w:val="001A3E15"/>
    <w:rsid w:val="001A3EF7"/>
    <w:rsid w:val="001A437B"/>
    <w:rsid w:val="001A4558"/>
    <w:rsid w:val="001A496D"/>
    <w:rsid w:val="001A52B2"/>
    <w:rsid w:val="001A5AF5"/>
    <w:rsid w:val="001A5C67"/>
    <w:rsid w:val="001A6691"/>
    <w:rsid w:val="001A783E"/>
    <w:rsid w:val="001A7905"/>
    <w:rsid w:val="001A7CE1"/>
    <w:rsid w:val="001B0002"/>
    <w:rsid w:val="001B0581"/>
    <w:rsid w:val="001B14AA"/>
    <w:rsid w:val="001B1CDF"/>
    <w:rsid w:val="001B21C4"/>
    <w:rsid w:val="001B22A0"/>
    <w:rsid w:val="001B29D6"/>
    <w:rsid w:val="001B2E70"/>
    <w:rsid w:val="001B2EB4"/>
    <w:rsid w:val="001B3045"/>
    <w:rsid w:val="001B320B"/>
    <w:rsid w:val="001B3464"/>
    <w:rsid w:val="001B34DD"/>
    <w:rsid w:val="001B378D"/>
    <w:rsid w:val="001B40F0"/>
    <w:rsid w:val="001B44C1"/>
    <w:rsid w:val="001B4AF0"/>
    <w:rsid w:val="001B5182"/>
    <w:rsid w:val="001B63A9"/>
    <w:rsid w:val="001B7069"/>
    <w:rsid w:val="001B71D0"/>
    <w:rsid w:val="001B7454"/>
    <w:rsid w:val="001B763A"/>
    <w:rsid w:val="001B7A3E"/>
    <w:rsid w:val="001B7D75"/>
    <w:rsid w:val="001B7FDC"/>
    <w:rsid w:val="001C07A2"/>
    <w:rsid w:val="001C0E3C"/>
    <w:rsid w:val="001C0FA3"/>
    <w:rsid w:val="001C12A2"/>
    <w:rsid w:val="001C1520"/>
    <w:rsid w:val="001C1C99"/>
    <w:rsid w:val="001C1F55"/>
    <w:rsid w:val="001C2014"/>
    <w:rsid w:val="001C25E2"/>
    <w:rsid w:val="001C2A13"/>
    <w:rsid w:val="001C2CEA"/>
    <w:rsid w:val="001C3390"/>
    <w:rsid w:val="001C3B45"/>
    <w:rsid w:val="001C3E21"/>
    <w:rsid w:val="001C465C"/>
    <w:rsid w:val="001C4977"/>
    <w:rsid w:val="001C4D60"/>
    <w:rsid w:val="001C4DF5"/>
    <w:rsid w:val="001C4EA0"/>
    <w:rsid w:val="001C5043"/>
    <w:rsid w:val="001C566B"/>
    <w:rsid w:val="001C569A"/>
    <w:rsid w:val="001C5C79"/>
    <w:rsid w:val="001C6356"/>
    <w:rsid w:val="001C701E"/>
    <w:rsid w:val="001C70FA"/>
    <w:rsid w:val="001C7168"/>
    <w:rsid w:val="001C764D"/>
    <w:rsid w:val="001C774C"/>
    <w:rsid w:val="001C7AC5"/>
    <w:rsid w:val="001C7D4E"/>
    <w:rsid w:val="001D0093"/>
    <w:rsid w:val="001D04EF"/>
    <w:rsid w:val="001D0819"/>
    <w:rsid w:val="001D08A3"/>
    <w:rsid w:val="001D08FB"/>
    <w:rsid w:val="001D182B"/>
    <w:rsid w:val="001D197A"/>
    <w:rsid w:val="001D1C4A"/>
    <w:rsid w:val="001D360E"/>
    <w:rsid w:val="001D3752"/>
    <w:rsid w:val="001D37C9"/>
    <w:rsid w:val="001D45C7"/>
    <w:rsid w:val="001D46DF"/>
    <w:rsid w:val="001D47F8"/>
    <w:rsid w:val="001D4ABC"/>
    <w:rsid w:val="001D4D58"/>
    <w:rsid w:val="001D4E77"/>
    <w:rsid w:val="001D561B"/>
    <w:rsid w:val="001D56A6"/>
    <w:rsid w:val="001D58E7"/>
    <w:rsid w:val="001D5E1B"/>
    <w:rsid w:val="001D6563"/>
    <w:rsid w:val="001D6B39"/>
    <w:rsid w:val="001D70CA"/>
    <w:rsid w:val="001D717A"/>
    <w:rsid w:val="001E0EF0"/>
    <w:rsid w:val="001E1C0A"/>
    <w:rsid w:val="001E288B"/>
    <w:rsid w:val="001E2B4A"/>
    <w:rsid w:val="001E2DDF"/>
    <w:rsid w:val="001E2E4C"/>
    <w:rsid w:val="001E3125"/>
    <w:rsid w:val="001E3911"/>
    <w:rsid w:val="001E39B3"/>
    <w:rsid w:val="001E3C69"/>
    <w:rsid w:val="001E42BF"/>
    <w:rsid w:val="001E53BC"/>
    <w:rsid w:val="001E6433"/>
    <w:rsid w:val="001E73C9"/>
    <w:rsid w:val="001E7EA8"/>
    <w:rsid w:val="001F03FE"/>
    <w:rsid w:val="001F0929"/>
    <w:rsid w:val="001F11CE"/>
    <w:rsid w:val="001F1418"/>
    <w:rsid w:val="001F161D"/>
    <w:rsid w:val="001F18D9"/>
    <w:rsid w:val="001F1A83"/>
    <w:rsid w:val="001F295B"/>
    <w:rsid w:val="001F2FA6"/>
    <w:rsid w:val="001F328F"/>
    <w:rsid w:val="001F3435"/>
    <w:rsid w:val="001F3C53"/>
    <w:rsid w:val="001F4616"/>
    <w:rsid w:val="001F4B48"/>
    <w:rsid w:val="001F4E23"/>
    <w:rsid w:val="001F4EF8"/>
    <w:rsid w:val="001F56AB"/>
    <w:rsid w:val="001F5CDD"/>
    <w:rsid w:val="001F5E0B"/>
    <w:rsid w:val="001F63A2"/>
    <w:rsid w:val="001F6AF8"/>
    <w:rsid w:val="001F6C1F"/>
    <w:rsid w:val="001F70A9"/>
    <w:rsid w:val="001F7C20"/>
    <w:rsid w:val="0020029E"/>
    <w:rsid w:val="00200ABB"/>
    <w:rsid w:val="00201434"/>
    <w:rsid w:val="002019A9"/>
    <w:rsid w:val="002026D3"/>
    <w:rsid w:val="00202BC6"/>
    <w:rsid w:val="00202BD1"/>
    <w:rsid w:val="002034E6"/>
    <w:rsid w:val="00203715"/>
    <w:rsid w:val="002039D9"/>
    <w:rsid w:val="00203AA2"/>
    <w:rsid w:val="00203EF5"/>
    <w:rsid w:val="00204853"/>
    <w:rsid w:val="0020498B"/>
    <w:rsid w:val="00204BB9"/>
    <w:rsid w:val="0020533D"/>
    <w:rsid w:val="0020534A"/>
    <w:rsid w:val="00205B21"/>
    <w:rsid w:val="00205BB5"/>
    <w:rsid w:val="00205E3F"/>
    <w:rsid w:val="00205E69"/>
    <w:rsid w:val="00205FA1"/>
    <w:rsid w:val="002062E9"/>
    <w:rsid w:val="00206FAB"/>
    <w:rsid w:val="00207236"/>
    <w:rsid w:val="002077E2"/>
    <w:rsid w:val="00207D35"/>
    <w:rsid w:val="00207DE6"/>
    <w:rsid w:val="00210FDC"/>
    <w:rsid w:val="0021156B"/>
    <w:rsid w:val="00211BBB"/>
    <w:rsid w:val="00213353"/>
    <w:rsid w:val="0021348C"/>
    <w:rsid w:val="00213CD0"/>
    <w:rsid w:val="00213FCA"/>
    <w:rsid w:val="00214ADB"/>
    <w:rsid w:val="00215264"/>
    <w:rsid w:val="0021596A"/>
    <w:rsid w:val="002165DE"/>
    <w:rsid w:val="0021684A"/>
    <w:rsid w:val="00216D9C"/>
    <w:rsid w:val="00217C2B"/>
    <w:rsid w:val="0022029D"/>
    <w:rsid w:val="00220509"/>
    <w:rsid w:val="0022070B"/>
    <w:rsid w:val="0022114A"/>
    <w:rsid w:val="002211BF"/>
    <w:rsid w:val="00221AD5"/>
    <w:rsid w:val="00221C99"/>
    <w:rsid w:val="00221E88"/>
    <w:rsid w:val="002225F2"/>
    <w:rsid w:val="00222A53"/>
    <w:rsid w:val="00222F1E"/>
    <w:rsid w:val="00223762"/>
    <w:rsid w:val="00223A76"/>
    <w:rsid w:val="00224240"/>
    <w:rsid w:val="00224484"/>
    <w:rsid w:val="00224696"/>
    <w:rsid w:val="00224A96"/>
    <w:rsid w:val="002252CB"/>
    <w:rsid w:val="0022545F"/>
    <w:rsid w:val="0022577D"/>
    <w:rsid w:val="00225B42"/>
    <w:rsid w:val="00225F35"/>
    <w:rsid w:val="0022768F"/>
    <w:rsid w:val="002278B8"/>
    <w:rsid w:val="00230C04"/>
    <w:rsid w:val="0023100F"/>
    <w:rsid w:val="002311C7"/>
    <w:rsid w:val="00231456"/>
    <w:rsid w:val="00231F1D"/>
    <w:rsid w:val="002329C4"/>
    <w:rsid w:val="002334B3"/>
    <w:rsid w:val="0023363B"/>
    <w:rsid w:val="00233DB3"/>
    <w:rsid w:val="00234226"/>
    <w:rsid w:val="002348AA"/>
    <w:rsid w:val="00234A32"/>
    <w:rsid w:val="00234C4B"/>
    <w:rsid w:val="002359BA"/>
    <w:rsid w:val="00235D12"/>
    <w:rsid w:val="00236929"/>
    <w:rsid w:val="002369AC"/>
    <w:rsid w:val="00236A9E"/>
    <w:rsid w:val="00236F82"/>
    <w:rsid w:val="002378CE"/>
    <w:rsid w:val="00237D67"/>
    <w:rsid w:val="00240287"/>
    <w:rsid w:val="00240E9E"/>
    <w:rsid w:val="00241299"/>
    <w:rsid w:val="0024142B"/>
    <w:rsid w:val="002414BB"/>
    <w:rsid w:val="0024183A"/>
    <w:rsid w:val="00241A15"/>
    <w:rsid w:val="002433A6"/>
    <w:rsid w:val="002433BC"/>
    <w:rsid w:val="00243CD4"/>
    <w:rsid w:val="002440E8"/>
    <w:rsid w:val="00244354"/>
    <w:rsid w:val="00244BFA"/>
    <w:rsid w:val="0024520C"/>
    <w:rsid w:val="00245582"/>
    <w:rsid w:val="00245703"/>
    <w:rsid w:val="00245C5A"/>
    <w:rsid w:val="0024634B"/>
    <w:rsid w:val="00246551"/>
    <w:rsid w:val="00246929"/>
    <w:rsid w:val="00246D5E"/>
    <w:rsid w:val="00246E13"/>
    <w:rsid w:val="0024774E"/>
    <w:rsid w:val="00247C72"/>
    <w:rsid w:val="0025089F"/>
    <w:rsid w:val="00250B1D"/>
    <w:rsid w:val="0025167E"/>
    <w:rsid w:val="00251960"/>
    <w:rsid w:val="00251BFC"/>
    <w:rsid w:val="00251C58"/>
    <w:rsid w:val="00251F35"/>
    <w:rsid w:val="00252C69"/>
    <w:rsid w:val="002541A1"/>
    <w:rsid w:val="00254430"/>
    <w:rsid w:val="00254541"/>
    <w:rsid w:val="00254925"/>
    <w:rsid w:val="00254948"/>
    <w:rsid w:val="002549FE"/>
    <w:rsid w:val="00254AE0"/>
    <w:rsid w:val="0025558E"/>
    <w:rsid w:val="00255748"/>
    <w:rsid w:val="00255851"/>
    <w:rsid w:val="002558EE"/>
    <w:rsid w:val="00255BF0"/>
    <w:rsid w:val="002560E8"/>
    <w:rsid w:val="002567E1"/>
    <w:rsid w:val="00256C8E"/>
    <w:rsid w:val="00256D57"/>
    <w:rsid w:val="002602E2"/>
    <w:rsid w:val="00261CD5"/>
    <w:rsid w:val="00261DD0"/>
    <w:rsid w:val="00262008"/>
    <w:rsid w:val="00262456"/>
    <w:rsid w:val="002626A4"/>
    <w:rsid w:val="00262B32"/>
    <w:rsid w:val="00262CFB"/>
    <w:rsid w:val="00262E59"/>
    <w:rsid w:val="00264860"/>
    <w:rsid w:val="00265051"/>
    <w:rsid w:val="00265139"/>
    <w:rsid w:val="00265D6E"/>
    <w:rsid w:val="00265DC4"/>
    <w:rsid w:val="00265E59"/>
    <w:rsid w:val="00266530"/>
    <w:rsid w:val="00266601"/>
    <w:rsid w:val="002670A9"/>
    <w:rsid w:val="0026712A"/>
    <w:rsid w:val="002678FB"/>
    <w:rsid w:val="0026799D"/>
    <w:rsid w:val="002703B8"/>
    <w:rsid w:val="00270763"/>
    <w:rsid w:val="00271990"/>
    <w:rsid w:val="00272938"/>
    <w:rsid w:val="00272BBC"/>
    <w:rsid w:val="00272C40"/>
    <w:rsid w:val="00273A8F"/>
    <w:rsid w:val="00274061"/>
    <w:rsid w:val="00274247"/>
    <w:rsid w:val="00274358"/>
    <w:rsid w:val="00274739"/>
    <w:rsid w:val="00274831"/>
    <w:rsid w:val="002749EA"/>
    <w:rsid w:val="00274EDF"/>
    <w:rsid w:val="00274F78"/>
    <w:rsid w:val="00275AF3"/>
    <w:rsid w:val="00275CFE"/>
    <w:rsid w:val="00275E8A"/>
    <w:rsid w:val="00276AD6"/>
    <w:rsid w:val="00276D17"/>
    <w:rsid w:val="00276F54"/>
    <w:rsid w:val="002770E5"/>
    <w:rsid w:val="00277256"/>
    <w:rsid w:val="00277C3D"/>
    <w:rsid w:val="00280B8C"/>
    <w:rsid w:val="00280C5A"/>
    <w:rsid w:val="00280D28"/>
    <w:rsid w:val="002812D1"/>
    <w:rsid w:val="002815FA"/>
    <w:rsid w:val="002819EF"/>
    <w:rsid w:val="00282356"/>
    <w:rsid w:val="00282719"/>
    <w:rsid w:val="00282757"/>
    <w:rsid w:val="0028279D"/>
    <w:rsid w:val="00282FDD"/>
    <w:rsid w:val="00283348"/>
    <w:rsid w:val="0028360F"/>
    <w:rsid w:val="00283C5E"/>
    <w:rsid w:val="00283D52"/>
    <w:rsid w:val="00283ED6"/>
    <w:rsid w:val="00284826"/>
    <w:rsid w:val="00284DEE"/>
    <w:rsid w:val="0028551C"/>
    <w:rsid w:val="002856BC"/>
    <w:rsid w:val="00286621"/>
    <w:rsid w:val="00286720"/>
    <w:rsid w:val="00286DA7"/>
    <w:rsid w:val="00287824"/>
    <w:rsid w:val="00290384"/>
    <w:rsid w:val="00290653"/>
    <w:rsid w:val="0029098F"/>
    <w:rsid w:val="00290BF1"/>
    <w:rsid w:val="00291088"/>
    <w:rsid w:val="002910CA"/>
    <w:rsid w:val="0029122F"/>
    <w:rsid w:val="00291ABA"/>
    <w:rsid w:val="00291E4A"/>
    <w:rsid w:val="00291E83"/>
    <w:rsid w:val="00291FF7"/>
    <w:rsid w:val="00292051"/>
    <w:rsid w:val="00292108"/>
    <w:rsid w:val="00292178"/>
    <w:rsid w:val="002925D0"/>
    <w:rsid w:val="002928E9"/>
    <w:rsid w:val="00292FF9"/>
    <w:rsid w:val="0029300C"/>
    <w:rsid w:val="0029318B"/>
    <w:rsid w:val="00293415"/>
    <w:rsid w:val="00293441"/>
    <w:rsid w:val="0029364C"/>
    <w:rsid w:val="00293A58"/>
    <w:rsid w:val="00293B59"/>
    <w:rsid w:val="00293F51"/>
    <w:rsid w:val="00294B9F"/>
    <w:rsid w:val="002954F3"/>
    <w:rsid w:val="00295B09"/>
    <w:rsid w:val="00295BE0"/>
    <w:rsid w:val="00295D9C"/>
    <w:rsid w:val="00295F57"/>
    <w:rsid w:val="002960F2"/>
    <w:rsid w:val="00296554"/>
    <w:rsid w:val="002969E8"/>
    <w:rsid w:val="00296D36"/>
    <w:rsid w:val="00297553"/>
    <w:rsid w:val="0029766B"/>
    <w:rsid w:val="0029768B"/>
    <w:rsid w:val="002978B6"/>
    <w:rsid w:val="00297AAD"/>
    <w:rsid w:val="00297BE5"/>
    <w:rsid w:val="00297D34"/>
    <w:rsid w:val="00297F92"/>
    <w:rsid w:val="002A0C07"/>
    <w:rsid w:val="002A0EBA"/>
    <w:rsid w:val="002A1745"/>
    <w:rsid w:val="002A178A"/>
    <w:rsid w:val="002A1B31"/>
    <w:rsid w:val="002A1F0E"/>
    <w:rsid w:val="002A26F4"/>
    <w:rsid w:val="002A280F"/>
    <w:rsid w:val="002A2EB2"/>
    <w:rsid w:val="002A3018"/>
    <w:rsid w:val="002A366A"/>
    <w:rsid w:val="002A3743"/>
    <w:rsid w:val="002A3EF8"/>
    <w:rsid w:val="002A4DBB"/>
    <w:rsid w:val="002A597F"/>
    <w:rsid w:val="002A60D3"/>
    <w:rsid w:val="002A6100"/>
    <w:rsid w:val="002A6244"/>
    <w:rsid w:val="002A63D1"/>
    <w:rsid w:val="002A68A0"/>
    <w:rsid w:val="002A6970"/>
    <w:rsid w:val="002A6D6B"/>
    <w:rsid w:val="002A6F04"/>
    <w:rsid w:val="002A70CE"/>
    <w:rsid w:val="002A759C"/>
    <w:rsid w:val="002A77CF"/>
    <w:rsid w:val="002A7A56"/>
    <w:rsid w:val="002B022E"/>
    <w:rsid w:val="002B0326"/>
    <w:rsid w:val="002B066D"/>
    <w:rsid w:val="002B0D97"/>
    <w:rsid w:val="002B0FBD"/>
    <w:rsid w:val="002B105B"/>
    <w:rsid w:val="002B1392"/>
    <w:rsid w:val="002B14E4"/>
    <w:rsid w:val="002B1699"/>
    <w:rsid w:val="002B1E30"/>
    <w:rsid w:val="002B288D"/>
    <w:rsid w:val="002B2E5F"/>
    <w:rsid w:val="002B32E9"/>
    <w:rsid w:val="002B3658"/>
    <w:rsid w:val="002B496E"/>
    <w:rsid w:val="002B4BA5"/>
    <w:rsid w:val="002B4D54"/>
    <w:rsid w:val="002B5079"/>
    <w:rsid w:val="002B557A"/>
    <w:rsid w:val="002B5C69"/>
    <w:rsid w:val="002B68CD"/>
    <w:rsid w:val="002B69EF"/>
    <w:rsid w:val="002B6AF1"/>
    <w:rsid w:val="002B6EDE"/>
    <w:rsid w:val="002B6EEB"/>
    <w:rsid w:val="002B7ECA"/>
    <w:rsid w:val="002B7F64"/>
    <w:rsid w:val="002C029E"/>
    <w:rsid w:val="002C0817"/>
    <w:rsid w:val="002C1252"/>
    <w:rsid w:val="002C1357"/>
    <w:rsid w:val="002C163B"/>
    <w:rsid w:val="002C2C80"/>
    <w:rsid w:val="002C2F20"/>
    <w:rsid w:val="002C30FA"/>
    <w:rsid w:val="002C357D"/>
    <w:rsid w:val="002C3B55"/>
    <w:rsid w:val="002C3D0E"/>
    <w:rsid w:val="002C3E95"/>
    <w:rsid w:val="002C493E"/>
    <w:rsid w:val="002C4C9A"/>
    <w:rsid w:val="002C4CAD"/>
    <w:rsid w:val="002C4D7D"/>
    <w:rsid w:val="002C598E"/>
    <w:rsid w:val="002C59CD"/>
    <w:rsid w:val="002C6371"/>
    <w:rsid w:val="002C68EB"/>
    <w:rsid w:val="002C6AAA"/>
    <w:rsid w:val="002C6FE7"/>
    <w:rsid w:val="002C70D8"/>
    <w:rsid w:val="002C733A"/>
    <w:rsid w:val="002D08EF"/>
    <w:rsid w:val="002D14A3"/>
    <w:rsid w:val="002D178F"/>
    <w:rsid w:val="002D1F77"/>
    <w:rsid w:val="002D2967"/>
    <w:rsid w:val="002D2B41"/>
    <w:rsid w:val="002D3267"/>
    <w:rsid w:val="002D3555"/>
    <w:rsid w:val="002D3D90"/>
    <w:rsid w:val="002D3DFF"/>
    <w:rsid w:val="002D3FF3"/>
    <w:rsid w:val="002D5077"/>
    <w:rsid w:val="002D57AB"/>
    <w:rsid w:val="002D648A"/>
    <w:rsid w:val="002D660F"/>
    <w:rsid w:val="002D6EE3"/>
    <w:rsid w:val="002D763C"/>
    <w:rsid w:val="002D7B8E"/>
    <w:rsid w:val="002D7BE4"/>
    <w:rsid w:val="002E0713"/>
    <w:rsid w:val="002E0B8D"/>
    <w:rsid w:val="002E128C"/>
    <w:rsid w:val="002E1B47"/>
    <w:rsid w:val="002E1B95"/>
    <w:rsid w:val="002E1EEE"/>
    <w:rsid w:val="002E214B"/>
    <w:rsid w:val="002E21EA"/>
    <w:rsid w:val="002E2301"/>
    <w:rsid w:val="002E2A48"/>
    <w:rsid w:val="002E2BD8"/>
    <w:rsid w:val="002E3211"/>
    <w:rsid w:val="002E33C8"/>
    <w:rsid w:val="002E3A58"/>
    <w:rsid w:val="002E47E2"/>
    <w:rsid w:val="002E55FD"/>
    <w:rsid w:val="002E57DB"/>
    <w:rsid w:val="002E646D"/>
    <w:rsid w:val="002E7286"/>
    <w:rsid w:val="002E769D"/>
    <w:rsid w:val="002E7ED8"/>
    <w:rsid w:val="002F0407"/>
    <w:rsid w:val="002F09E0"/>
    <w:rsid w:val="002F1557"/>
    <w:rsid w:val="002F19F8"/>
    <w:rsid w:val="002F2062"/>
    <w:rsid w:val="002F224B"/>
    <w:rsid w:val="002F22EF"/>
    <w:rsid w:val="002F2FE8"/>
    <w:rsid w:val="002F36E6"/>
    <w:rsid w:val="002F37FD"/>
    <w:rsid w:val="002F39BA"/>
    <w:rsid w:val="002F3E34"/>
    <w:rsid w:val="002F3FB9"/>
    <w:rsid w:val="002F54B5"/>
    <w:rsid w:val="002F5986"/>
    <w:rsid w:val="002F637C"/>
    <w:rsid w:val="002F63BD"/>
    <w:rsid w:val="002F6602"/>
    <w:rsid w:val="002F6632"/>
    <w:rsid w:val="002F66E1"/>
    <w:rsid w:val="002F67DB"/>
    <w:rsid w:val="002F6E5B"/>
    <w:rsid w:val="002F6E86"/>
    <w:rsid w:val="002F716D"/>
    <w:rsid w:val="002F7CE9"/>
    <w:rsid w:val="003009A6"/>
    <w:rsid w:val="00300B88"/>
    <w:rsid w:val="00300E24"/>
    <w:rsid w:val="003015C6"/>
    <w:rsid w:val="00301BB1"/>
    <w:rsid w:val="00301BDB"/>
    <w:rsid w:val="00301DCC"/>
    <w:rsid w:val="0030273F"/>
    <w:rsid w:val="0030290E"/>
    <w:rsid w:val="00302DC2"/>
    <w:rsid w:val="003036D1"/>
    <w:rsid w:val="003039B4"/>
    <w:rsid w:val="003039D4"/>
    <w:rsid w:val="00303C62"/>
    <w:rsid w:val="003042E2"/>
    <w:rsid w:val="00304A52"/>
    <w:rsid w:val="00305055"/>
    <w:rsid w:val="003054EF"/>
    <w:rsid w:val="003055C3"/>
    <w:rsid w:val="00305F9C"/>
    <w:rsid w:val="00305FF0"/>
    <w:rsid w:val="0030628C"/>
    <w:rsid w:val="0030666A"/>
    <w:rsid w:val="003067EA"/>
    <w:rsid w:val="00307763"/>
    <w:rsid w:val="00310546"/>
    <w:rsid w:val="00310874"/>
    <w:rsid w:val="0031095E"/>
    <w:rsid w:val="00310A58"/>
    <w:rsid w:val="003113CA"/>
    <w:rsid w:val="00311C22"/>
    <w:rsid w:val="00311FF7"/>
    <w:rsid w:val="00312A6B"/>
    <w:rsid w:val="00313136"/>
    <w:rsid w:val="0031330C"/>
    <w:rsid w:val="003133B3"/>
    <w:rsid w:val="0031370B"/>
    <w:rsid w:val="00313BF2"/>
    <w:rsid w:val="00313E22"/>
    <w:rsid w:val="0031454D"/>
    <w:rsid w:val="003148E5"/>
    <w:rsid w:val="00314C00"/>
    <w:rsid w:val="00315339"/>
    <w:rsid w:val="003153D5"/>
    <w:rsid w:val="0031548D"/>
    <w:rsid w:val="00315914"/>
    <w:rsid w:val="00315E13"/>
    <w:rsid w:val="00316033"/>
    <w:rsid w:val="00316475"/>
    <w:rsid w:val="0031649C"/>
    <w:rsid w:val="00316795"/>
    <w:rsid w:val="003169AF"/>
    <w:rsid w:val="00317816"/>
    <w:rsid w:val="00317962"/>
    <w:rsid w:val="00320244"/>
    <w:rsid w:val="003204D7"/>
    <w:rsid w:val="00320A31"/>
    <w:rsid w:val="00320A6B"/>
    <w:rsid w:val="0032105B"/>
    <w:rsid w:val="00321571"/>
    <w:rsid w:val="00321B76"/>
    <w:rsid w:val="003227E1"/>
    <w:rsid w:val="00322851"/>
    <w:rsid w:val="00323886"/>
    <w:rsid w:val="00323C15"/>
    <w:rsid w:val="00323DB3"/>
    <w:rsid w:val="00323E41"/>
    <w:rsid w:val="00323F2F"/>
    <w:rsid w:val="0032435D"/>
    <w:rsid w:val="00324566"/>
    <w:rsid w:val="003245CF"/>
    <w:rsid w:val="003246A5"/>
    <w:rsid w:val="00324B89"/>
    <w:rsid w:val="00324D08"/>
    <w:rsid w:val="00324ED2"/>
    <w:rsid w:val="0032505F"/>
    <w:rsid w:val="00325787"/>
    <w:rsid w:val="00325E5B"/>
    <w:rsid w:val="00325E87"/>
    <w:rsid w:val="00326F24"/>
    <w:rsid w:val="003271A0"/>
    <w:rsid w:val="003275A9"/>
    <w:rsid w:val="00330132"/>
    <w:rsid w:val="00330458"/>
    <w:rsid w:val="003305CC"/>
    <w:rsid w:val="00330C7F"/>
    <w:rsid w:val="00330FAF"/>
    <w:rsid w:val="00331935"/>
    <w:rsid w:val="003319C9"/>
    <w:rsid w:val="003320D6"/>
    <w:rsid w:val="0033297A"/>
    <w:rsid w:val="00332D4A"/>
    <w:rsid w:val="00332D7C"/>
    <w:rsid w:val="00332F7F"/>
    <w:rsid w:val="00333161"/>
    <w:rsid w:val="00333401"/>
    <w:rsid w:val="00333B2B"/>
    <w:rsid w:val="00333D61"/>
    <w:rsid w:val="003346DD"/>
    <w:rsid w:val="0033501A"/>
    <w:rsid w:val="003351E6"/>
    <w:rsid w:val="00335220"/>
    <w:rsid w:val="003352DB"/>
    <w:rsid w:val="0033567E"/>
    <w:rsid w:val="00335736"/>
    <w:rsid w:val="00335B82"/>
    <w:rsid w:val="00336771"/>
    <w:rsid w:val="00336BC0"/>
    <w:rsid w:val="00336E99"/>
    <w:rsid w:val="00340C1E"/>
    <w:rsid w:val="003410A3"/>
    <w:rsid w:val="003413EA"/>
    <w:rsid w:val="00341417"/>
    <w:rsid w:val="00341A2F"/>
    <w:rsid w:val="003428B1"/>
    <w:rsid w:val="0034295D"/>
    <w:rsid w:val="003431CC"/>
    <w:rsid w:val="003434ED"/>
    <w:rsid w:val="00343CB0"/>
    <w:rsid w:val="00343F48"/>
    <w:rsid w:val="00344261"/>
    <w:rsid w:val="00344B2C"/>
    <w:rsid w:val="00344C4D"/>
    <w:rsid w:val="00344F54"/>
    <w:rsid w:val="003451E2"/>
    <w:rsid w:val="00345A6E"/>
    <w:rsid w:val="00345C5A"/>
    <w:rsid w:val="003461E3"/>
    <w:rsid w:val="003464D3"/>
    <w:rsid w:val="0034754E"/>
    <w:rsid w:val="00347B84"/>
    <w:rsid w:val="00347CF1"/>
    <w:rsid w:val="00347D76"/>
    <w:rsid w:val="00347ED2"/>
    <w:rsid w:val="003500FF"/>
    <w:rsid w:val="00350E49"/>
    <w:rsid w:val="00350E7D"/>
    <w:rsid w:val="003517CF"/>
    <w:rsid w:val="003518C7"/>
    <w:rsid w:val="00351E2D"/>
    <w:rsid w:val="003520D1"/>
    <w:rsid w:val="0035297B"/>
    <w:rsid w:val="00352BA5"/>
    <w:rsid w:val="00352ECF"/>
    <w:rsid w:val="0035315E"/>
    <w:rsid w:val="003536D0"/>
    <w:rsid w:val="00353BC3"/>
    <w:rsid w:val="003548DD"/>
    <w:rsid w:val="003549D1"/>
    <w:rsid w:val="00354C93"/>
    <w:rsid w:val="00356275"/>
    <w:rsid w:val="0035670A"/>
    <w:rsid w:val="00357132"/>
    <w:rsid w:val="00357509"/>
    <w:rsid w:val="00360533"/>
    <w:rsid w:val="0036057C"/>
    <w:rsid w:val="003605AB"/>
    <w:rsid w:val="00360BF7"/>
    <w:rsid w:val="00360ECD"/>
    <w:rsid w:val="00361770"/>
    <w:rsid w:val="0036183B"/>
    <w:rsid w:val="00361EEB"/>
    <w:rsid w:val="0036270D"/>
    <w:rsid w:val="00362AD8"/>
    <w:rsid w:val="00362BBC"/>
    <w:rsid w:val="00362D13"/>
    <w:rsid w:val="00362F41"/>
    <w:rsid w:val="00363670"/>
    <w:rsid w:val="003636FD"/>
    <w:rsid w:val="00363CD0"/>
    <w:rsid w:val="0036449B"/>
    <w:rsid w:val="00364678"/>
    <w:rsid w:val="00364A3B"/>
    <w:rsid w:val="00364B90"/>
    <w:rsid w:val="00364D9D"/>
    <w:rsid w:val="00365B0E"/>
    <w:rsid w:val="00365CE4"/>
    <w:rsid w:val="0036650C"/>
    <w:rsid w:val="003666FF"/>
    <w:rsid w:val="0036739F"/>
    <w:rsid w:val="00367631"/>
    <w:rsid w:val="00367A3B"/>
    <w:rsid w:val="00367D8A"/>
    <w:rsid w:val="003711C8"/>
    <w:rsid w:val="0037192A"/>
    <w:rsid w:val="00371931"/>
    <w:rsid w:val="00372093"/>
    <w:rsid w:val="003720D2"/>
    <w:rsid w:val="0037342F"/>
    <w:rsid w:val="003735B8"/>
    <w:rsid w:val="00373AAA"/>
    <w:rsid w:val="00373D6A"/>
    <w:rsid w:val="00373FBA"/>
    <w:rsid w:val="003742F6"/>
    <w:rsid w:val="00374BA6"/>
    <w:rsid w:val="00374C16"/>
    <w:rsid w:val="00374DC8"/>
    <w:rsid w:val="0037521F"/>
    <w:rsid w:val="0037666A"/>
    <w:rsid w:val="0037695E"/>
    <w:rsid w:val="00376CF4"/>
    <w:rsid w:val="0038015E"/>
    <w:rsid w:val="00380AE8"/>
    <w:rsid w:val="00380C26"/>
    <w:rsid w:val="0038144A"/>
    <w:rsid w:val="0038187F"/>
    <w:rsid w:val="00381F94"/>
    <w:rsid w:val="003821FB"/>
    <w:rsid w:val="00382917"/>
    <w:rsid w:val="00382BFC"/>
    <w:rsid w:val="00382D5A"/>
    <w:rsid w:val="00383415"/>
    <w:rsid w:val="00383CDA"/>
    <w:rsid w:val="00383ED2"/>
    <w:rsid w:val="003844C3"/>
    <w:rsid w:val="003846BC"/>
    <w:rsid w:val="00384D83"/>
    <w:rsid w:val="00385285"/>
    <w:rsid w:val="003864DB"/>
    <w:rsid w:val="00386953"/>
    <w:rsid w:val="00386C3E"/>
    <w:rsid w:val="00390087"/>
    <w:rsid w:val="003905D6"/>
    <w:rsid w:val="003908B5"/>
    <w:rsid w:val="00390AFD"/>
    <w:rsid w:val="003911EA"/>
    <w:rsid w:val="00391C62"/>
    <w:rsid w:val="00391F64"/>
    <w:rsid w:val="003927E1"/>
    <w:rsid w:val="003928C9"/>
    <w:rsid w:val="0039345E"/>
    <w:rsid w:val="003935E7"/>
    <w:rsid w:val="00393D4E"/>
    <w:rsid w:val="003943DA"/>
    <w:rsid w:val="0039444C"/>
    <w:rsid w:val="00394D07"/>
    <w:rsid w:val="00395131"/>
    <w:rsid w:val="00395874"/>
    <w:rsid w:val="00396202"/>
    <w:rsid w:val="0039677F"/>
    <w:rsid w:val="003967BF"/>
    <w:rsid w:val="003969AB"/>
    <w:rsid w:val="00396A7D"/>
    <w:rsid w:val="00396BD3"/>
    <w:rsid w:val="00397B1A"/>
    <w:rsid w:val="003A0942"/>
    <w:rsid w:val="003A09D5"/>
    <w:rsid w:val="003A0A15"/>
    <w:rsid w:val="003A0DC7"/>
    <w:rsid w:val="003A1302"/>
    <w:rsid w:val="003A1884"/>
    <w:rsid w:val="003A1EDA"/>
    <w:rsid w:val="003A23B6"/>
    <w:rsid w:val="003A26FE"/>
    <w:rsid w:val="003A2734"/>
    <w:rsid w:val="003A2AC5"/>
    <w:rsid w:val="003A346A"/>
    <w:rsid w:val="003A3DA4"/>
    <w:rsid w:val="003A443C"/>
    <w:rsid w:val="003A45AB"/>
    <w:rsid w:val="003A4AE0"/>
    <w:rsid w:val="003A4E84"/>
    <w:rsid w:val="003A55ED"/>
    <w:rsid w:val="003A5730"/>
    <w:rsid w:val="003A584A"/>
    <w:rsid w:val="003A5C19"/>
    <w:rsid w:val="003A72AE"/>
    <w:rsid w:val="003A72DA"/>
    <w:rsid w:val="003A7A71"/>
    <w:rsid w:val="003A7AB4"/>
    <w:rsid w:val="003A7C3A"/>
    <w:rsid w:val="003A7D43"/>
    <w:rsid w:val="003B051A"/>
    <w:rsid w:val="003B0BE3"/>
    <w:rsid w:val="003B10C3"/>
    <w:rsid w:val="003B1295"/>
    <w:rsid w:val="003B1BF2"/>
    <w:rsid w:val="003B1D8D"/>
    <w:rsid w:val="003B26E2"/>
    <w:rsid w:val="003B35EB"/>
    <w:rsid w:val="003B36C7"/>
    <w:rsid w:val="003B3BA0"/>
    <w:rsid w:val="003B3EC4"/>
    <w:rsid w:val="003B4275"/>
    <w:rsid w:val="003B4509"/>
    <w:rsid w:val="003B48FC"/>
    <w:rsid w:val="003B4EAF"/>
    <w:rsid w:val="003B4F6C"/>
    <w:rsid w:val="003B57B4"/>
    <w:rsid w:val="003B58AA"/>
    <w:rsid w:val="003B5CE6"/>
    <w:rsid w:val="003B60B7"/>
    <w:rsid w:val="003B6127"/>
    <w:rsid w:val="003B62B0"/>
    <w:rsid w:val="003B6BE9"/>
    <w:rsid w:val="003B6F41"/>
    <w:rsid w:val="003B797F"/>
    <w:rsid w:val="003B7B94"/>
    <w:rsid w:val="003B7CEA"/>
    <w:rsid w:val="003C01D1"/>
    <w:rsid w:val="003C04A2"/>
    <w:rsid w:val="003C0874"/>
    <w:rsid w:val="003C09C3"/>
    <w:rsid w:val="003C1B05"/>
    <w:rsid w:val="003C1F30"/>
    <w:rsid w:val="003C21FE"/>
    <w:rsid w:val="003C241C"/>
    <w:rsid w:val="003C2FD6"/>
    <w:rsid w:val="003C30E9"/>
    <w:rsid w:val="003C367F"/>
    <w:rsid w:val="003C37DD"/>
    <w:rsid w:val="003C41D2"/>
    <w:rsid w:val="003C44E3"/>
    <w:rsid w:val="003C5276"/>
    <w:rsid w:val="003C54DA"/>
    <w:rsid w:val="003C63EF"/>
    <w:rsid w:val="003C66DE"/>
    <w:rsid w:val="003C68CA"/>
    <w:rsid w:val="003C6EF6"/>
    <w:rsid w:val="003C77CB"/>
    <w:rsid w:val="003C7B22"/>
    <w:rsid w:val="003C7D89"/>
    <w:rsid w:val="003D0087"/>
    <w:rsid w:val="003D00B4"/>
    <w:rsid w:val="003D01F4"/>
    <w:rsid w:val="003D04C1"/>
    <w:rsid w:val="003D0964"/>
    <w:rsid w:val="003D0B27"/>
    <w:rsid w:val="003D110E"/>
    <w:rsid w:val="003D1F5B"/>
    <w:rsid w:val="003D20DC"/>
    <w:rsid w:val="003D2D28"/>
    <w:rsid w:val="003D2DC2"/>
    <w:rsid w:val="003D2F1D"/>
    <w:rsid w:val="003D32C3"/>
    <w:rsid w:val="003D35A5"/>
    <w:rsid w:val="003D384D"/>
    <w:rsid w:val="003D3FC5"/>
    <w:rsid w:val="003D520E"/>
    <w:rsid w:val="003D52BB"/>
    <w:rsid w:val="003D5596"/>
    <w:rsid w:val="003D56BB"/>
    <w:rsid w:val="003D572A"/>
    <w:rsid w:val="003D63BC"/>
    <w:rsid w:val="003D642C"/>
    <w:rsid w:val="003D66B0"/>
    <w:rsid w:val="003D6A6B"/>
    <w:rsid w:val="003D6EE0"/>
    <w:rsid w:val="003D7154"/>
    <w:rsid w:val="003D71E4"/>
    <w:rsid w:val="003D730B"/>
    <w:rsid w:val="003D7389"/>
    <w:rsid w:val="003D788B"/>
    <w:rsid w:val="003D7FD6"/>
    <w:rsid w:val="003D7FDD"/>
    <w:rsid w:val="003E025D"/>
    <w:rsid w:val="003E041B"/>
    <w:rsid w:val="003E06CF"/>
    <w:rsid w:val="003E0D16"/>
    <w:rsid w:val="003E144C"/>
    <w:rsid w:val="003E1982"/>
    <w:rsid w:val="003E1CD1"/>
    <w:rsid w:val="003E2012"/>
    <w:rsid w:val="003E2847"/>
    <w:rsid w:val="003E37CC"/>
    <w:rsid w:val="003E39C4"/>
    <w:rsid w:val="003E39C7"/>
    <w:rsid w:val="003E3E70"/>
    <w:rsid w:val="003E42E7"/>
    <w:rsid w:val="003E4BB8"/>
    <w:rsid w:val="003E4BE7"/>
    <w:rsid w:val="003E4C37"/>
    <w:rsid w:val="003E4C3B"/>
    <w:rsid w:val="003E4F66"/>
    <w:rsid w:val="003E4F8D"/>
    <w:rsid w:val="003E513D"/>
    <w:rsid w:val="003E55D7"/>
    <w:rsid w:val="003E57C6"/>
    <w:rsid w:val="003E59DC"/>
    <w:rsid w:val="003E5DDA"/>
    <w:rsid w:val="003E5F07"/>
    <w:rsid w:val="003E649C"/>
    <w:rsid w:val="003E652D"/>
    <w:rsid w:val="003E6D22"/>
    <w:rsid w:val="003E6D4E"/>
    <w:rsid w:val="003E72D2"/>
    <w:rsid w:val="003E72E4"/>
    <w:rsid w:val="003E7AD6"/>
    <w:rsid w:val="003E7E39"/>
    <w:rsid w:val="003E7ED9"/>
    <w:rsid w:val="003F07BC"/>
    <w:rsid w:val="003F0FC7"/>
    <w:rsid w:val="003F173C"/>
    <w:rsid w:val="003F1972"/>
    <w:rsid w:val="003F1D26"/>
    <w:rsid w:val="003F1EAB"/>
    <w:rsid w:val="003F2D4E"/>
    <w:rsid w:val="003F3861"/>
    <w:rsid w:val="003F40FA"/>
    <w:rsid w:val="003F4231"/>
    <w:rsid w:val="003F46C8"/>
    <w:rsid w:val="003F4D99"/>
    <w:rsid w:val="003F4EEA"/>
    <w:rsid w:val="003F5343"/>
    <w:rsid w:val="003F5A60"/>
    <w:rsid w:val="003F5FA6"/>
    <w:rsid w:val="003F64ED"/>
    <w:rsid w:val="003F65E2"/>
    <w:rsid w:val="003F6E1F"/>
    <w:rsid w:val="003F72F3"/>
    <w:rsid w:val="003F7DC4"/>
    <w:rsid w:val="003F7DE5"/>
    <w:rsid w:val="00400374"/>
    <w:rsid w:val="00400802"/>
    <w:rsid w:val="00400BF4"/>
    <w:rsid w:val="004010CB"/>
    <w:rsid w:val="00401114"/>
    <w:rsid w:val="004011F0"/>
    <w:rsid w:val="00401975"/>
    <w:rsid w:val="00401981"/>
    <w:rsid w:val="00401CB6"/>
    <w:rsid w:val="0040205E"/>
    <w:rsid w:val="00402771"/>
    <w:rsid w:val="004036D2"/>
    <w:rsid w:val="004037D7"/>
    <w:rsid w:val="0040388F"/>
    <w:rsid w:val="00403B1F"/>
    <w:rsid w:val="00404197"/>
    <w:rsid w:val="00404417"/>
    <w:rsid w:val="00404624"/>
    <w:rsid w:val="00404A7F"/>
    <w:rsid w:val="00404D70"/>
    <w:rsid w:val="00404F38"/>
    <w:rsid w:val="00405903"/>
    <w:rsid w:val="00406508"/>
    <w:rsid w:val="0040683A"/>
    <w:rsid w:val="004079AD"/>
    <w:rsid w:val="00407A09"/>
    <w:rsid w:val="00407CA9"/>
    <w:rsid w:val="00407EF0"/>
    <w:rsid w:val="0041020B"/>
    <w:rsid w:val="00410660"/>
    <w:rsid w:val="0041089D"/>
    <w:rsid w:val="004114AC"/>
    <w:rsid w:val="00412502"/>
    <w:rsid w:val="00412F2C"/>
    <w:rsid w:val="00413394"/>
    <w:rsid w:val="004138D9"/>
    <w:rsid w:val="00414149"/>
    <w:rsid w:val="00414686"/>
    <w:rsid w:val="004149A6"/>
    <w:rsid w:val="00414CEE"/>
    <w:rsid w:val="00414DA8"/>
    <w:rsid w:val="004156E4"/>
    <w:rsid w:val="004158F5"/>
    <w:rsid w:val="00415930"/>
    <w:rsid w:val="00415C0C"/>
    <w:rsid w:val="00415E63"/>
    <w:rsid w:val="00416BAE"/>
    <w:rsid w:val="0041720B"/>
    <w:rsid w:val="00417E46"/>
    <w:rsid w:val="00417E63"/>
    <w:rsid w:val="0042026F"/>
    <w:rsid w:val="00420E02"/>
    <w:rsid w:val="00421F6B"/>
    <w:rsid w:val="004225D0"/>
    <w:rsid w:val="004225ED"/>
    <w:rsid w:val="00422E39"/>
    <w:rsid w:val="00422E6C"/>
    <w:rsid w:val="00423122"/>
    <w:rsid w:val="00423476"/>
    <w:rsid w:val="00423CA4"/>
    <w:rsid w:val="00423D04"/>
    <w:rsid w:val="00423D70"/>
    <w:rsid w:val="004243CA"/>
    <w:rsid w:val="00424F66"/>
    <w:rsid w:val="00425457"/>
    <w:rsid w:val="0042593D"/>
    <w:rsid w:val="00425AB7"/>
    <w:rsid w:val="00425BE1"/>
    <w:rsid w:val="00425C91"/>
    <w:rsid w:val="00425D2D"/>
    <w:rsid w:val="00426641"/>
    <w:rsid w:val="00426689"/>
    <w:rsid w:val="00426D03"/>
    <w:rsid w:val="004271F1"/>
    <w:rsid w:val="0042731E"/>
    <w:rsid w:val="00427816"/>
    <w:rsid w:val="00427AEA"/>
    <w:rsid w:val="00427BE8"/>
    <w:rsid w:val="00427D5C"/>
    <w:rsid w:val="00427D8E"/>
    <w:rsid w:val="00430333"/>
    <w:rsid w:val="00430AAB"/>
    <w:rsid w:val="00430B78"/>
    <w:rsid w:val="004313B1"/>
    <w:rsid w:val="00431501"/>
    <w:rsid w:val="004315C6"/>
    <w:rsid w:val="004315DF"/>
    <w:rsid w:val="004317D0"/>
    <w:rsid w:val="00433046"/>
    <w:rsid w:val="00433160"/>
    <w:rsid w:val="0043320F"/>
    <w:rsid w:val="00433A40"/>
    <w:rsid w:val="00433BA0"/>
    <w:rsid w:val="00433D70"/>
    <w:rsid w:val="00434261"/>
    <w:rsid w:val="004342BE"/>
    <w:rsid w:val="004347CA"/>
    <w:rsid w:val="00434CD0"/>
    <w:rsid w:val="004356AB"/>
    <w:rsid w:val="00435B71"/>
    <w:rsid w:val="00435E26"/>
    <w:rsid w:val="00436187"/>
    <w:rsid w:val="00436A4B"/>
    <w:rsid w:val="00436AD3"/>
    <w:rsid w:val="00436B4A"/>
    <w:rsid w:val="004372F6"/>
    <w:rsid w:val="004376BF"/>
    <w:rsid w:val="00437CF6"/>
    <w:rsid w:val="0044053D"/>
    <w:rsid w:val="0044076B"/>
    <w:rsid w:val="00440899"/>
    <w:rsid w:val="00440B01"/>
    <w:rsid w:val="00441255"/>
    <w:rsid w:val="004415FC"/>
    <w:rsid w:val="00442018"/>
    <w:rsid w:val="00442344"/>
    <w:rsid w:val="004429F2"/>
    <w:rsid w:val="00442C63"/>
    <w:rsid w:val="004431EC"/>
    <w:rsid w:val="00443502"/>
    <w:rsid w:val="00443A2A"/>
    <w:rsid w:val="00443C26"/>
    <w:rsid w:val="0044447E"/>
    <w:rsid w:val="00444E3D"/>
    <w:rsid w:val="004451D6"/>
    <w:rsid w:val="004457EA"/>
    <w:rsid w:val="00446296"/>
    <w:rsid w:val="004464AA"/>
    <w:rsid w:val="004465D5"/>
    <w:rsid w:val="0044711E"/>
    <w:rsid w:val="0044720C"/>
    <w:rsid w:val="00447254"/>
    <w:rsid w:val="00447451"/>
    <w:rsid w:val="00447D72"/>
    <w:rsid w:val="004500A2"/>
    <w:rsid w:val="00450B2A"/>
    <w:rsid w:val="00450DE1"/>
    <w:rsid w:val="00450E9D"/>
    <w:rsid w:val="0045102D"/>
    <w:rsid w:val="004510CD"/>
    <w:rsid w:val="004512C5"/>
    <w:rsid w:val="00451678"/>
    <w:rsid w:val="00451C69"/>
    <w:rsid w:val="00451EB8"/>
    <w:rsid w:val="00452327"/>
    <w:rsid w:val="004528EA"/>
    <w:rsid w:val="004531EE"/>
    <w:rsid w:val="00453D14"/>
    <w:rsid w:val="00453D92"/>
    <w:rsid w:val="00453FB2"/>
    <w:rsid w:val="004541EB"/>
    <w:rsid w:val="00454C61"/>
    <w:rsid w:val="00454C9C"/>
    <w:rsid w:val="00455339"/>
    <w:rsid w:val="004555CC"/>
    <w:rsid w:val="0045583F"/>
    <w:rsid w:val="004559FB"/>
    <w:rsid w:val="004562E9"/>
    <w:rsid w:val="00456389"/>
    <w:rsid w:val="004563E6"/>
    <w:rsid w:val="00456B8C"/>
    <w:rsid w:val="00456C44"/>
    <w:rsid w:val="004579F0"/>
    <w:rsid w:val="00457B32"/>
    <w:rsid w:val="00457DE8"/>
    <w:rsid w:val="00457E57"/>
    <w:rsid w:val="0046078C"/>
    <w:rsid w:val="00460FEA"/>
    <w:rsid w:val="00461019"/>
    <w:rsid w:val="004615F2"/>
    <w:rsid w:val="0046295D"/>
    <w:rsid w:val="00462A61"/>
    <w:rsid w:val="004631BB"/>
    <w:rsid w:val="004633BD"/>
    <w:rsid w:val="004635F2"/>
    <w:rsid w:val="00463A50"/>
    <w:rsid w:val="00463D96"/>
    <w:rsid w:val="00463F3C"/>
    <w:rsid w:val="00464037"/>
    <w:rsid w:val="00464B21"/>
    <w:rsid w:val="00464E46"/>
    <w:rsid w:val="00465B39"/>
    <w:rsid w:val="0046693D"/>
    <w:rsid w:val="00466E06"/>
    <w:rsid w:val="00467246"/>
    <w:rsid w:val="00467618"/>
    <w:rsid w:val="0046790F"/>
    <w:rsid w:val="00470E46"/>
    <w:rsid w:val="00471758"/>
    <w:rsid w:val="0047198A"/>
    <w:rsid w:val="00472448"/>
    <w:rsid w:val="00473281"/>
    <w:rsid w:val="004734DB"/>
    <w:rsid w:val="004737EE"/>
    <w:rsid w:val="00473B44"/>
    <w:rsid w:val="00474247"/>
    <w:rsid w:val="00474522"/>
    <w:rsid w:val="004749A0"/>
    <w:rsid w:val="00474A1C"/>
    <w:rsid w:val="00474C1A"/>
    <w:rsid w:val="0047542B"/>
    <w:rsid w:val="00475FA0"/>
    <w:rsid w:val="004766A2"/>
    <w:rsid w:val="00476AEF"/>
    <w:rsid w:val="00476CAB"/>
    <w:rsid w:val="004771DC"/>
    <w:rsid w:val="00477370"/>
    <w:rsid w:val="00477D0E"/>
    <w:rsid w:val="00480578"/>
    <w:rsid w:val="00480BA5"/>
    <w:rsid w:val="00480BEE"/>
    <w:rsid w:val="00480C19"/>
    <w:rsid w:val="00481F32"/>
    <w:rsid w:val="004824D6"/>
    <w:rsid w:val="00483BCD"/>
    <w:rsid w:val="00483EEA"/>
    <w:rsid w:val="0048453A"/>
    <w:rsid w:val="00484B55"/>
    <w:rsid w:val="00484F2A"/>
    <w:rsid w:val="004854EB"/>
    <w:rsid w:val="0048559A"/>
    <w:rsid w:val="004856A2"/>
    <w:rsid w:val="0048587B"/>
    <w:rsid w:val="00485961"/>
    <w:rsid w:val="00485F2B"/>
    <w:rsid w:val="00486170"/>
    <w:rsid w:val="004864AC"/>
    <w:rsid w:val="004870F2"/>
    <w:rsid w:val="00487203"/>
    <w:rsid w:val="00487A6B"/>
    <w:rsid w:val="00487C64"/>
    <w:rsid w:val="00487C7D"/>
    <w:rsid w:val="004904EC"/>
    <w:rsid w:val="0049092B"/>
    <w:rsid w:val="00490FF6"/>
    <w:rsid w:val="00491501"/>
    <w:rsid w:val="00491EFA"/>
    <w:rsid w:val="00493ABF"/>
    <w:rsid w:val="004942CE"/>
    <w:rsid w:val="00494934"/>
    <w:rsid w:val="004949AF"/>
    <w:rsid w:val="00494B75"/>
    <w:rsid w:val="00494DF5"/>
    <w:rsid w:val="00495259"/>
    <w:rsid w:val="004952E8"/>
    <w:rsid w:val="00495344"/>
    <w:rsid w:val="00495836"/>
    <w:rsid w:val="0049594D"/>
    <w:rsid w:val="004959E5"/>
    <w:rsid w:val="00495CAC"/>
    <w:rsid w:val="00495EEB"/>
    <w:rsid w:val="00496412"/>
    <w:rsid w:val="004968F7"/>
    <w:rsid w:val="00496987"/>
    <w:rsid w:val="004969DC"/>
    <w:rsid w:val="00496D5D"/>
    <w:rsid w:val="0049770C"/>
    <w:rsid w:val="00497BD4"/>
    <w:rsid w:val="004A029A"/>
    <w:rsid w:val="004A06ED"/>
    <w:rsid w:val="004A1187"/>
    <w:rsid w:val="004A12E8"/>
    <w:rsid w:val="004A12FA"/>
    <w:rsid w:val="004A17AB"/>
    <w:rsid w:val="004A1CCF"/>
    <w:rsid w:val="004A2269"/>
    <w:rsid w:val="004A27CA"/>
    <w:rsid w:val="004A2AE7"/>
    <w:rsid w:val="004A2F32"/>
    <w:rsid w:val="004A3597"/>
    <w:rsid w:val="004A414B"/>
    <w:rsid w:val="004A46D2"/>
    <w:rsid w:val="004A46DB"/>
    <w:rsid w:val="004A4702"/>
    <w:rsid w:val="004A4943"/>
    <w:rsid w:val="004A4C0A"/>
    <w:rsid w:val="004A4C19"/>
    <w:rsid w:val="004A4C75"/>
    <w:rsid w:val="004A4FDF"/>
    <w:rsid w:val="004A543E"/>
    <w:rsid w:val="004A5801"/>
    <w:rsid w:val="004A5977"/>
    <w:rsid w:val="004A5F67"/>
    <w:rsid w:val="004A6F16"/>
    <w:rsid w:val="004A705C"/>
    <w:rsid w:val="004A70C6"/>
    <w:rsid w:val="004A7CE6"/>
    <w:rsid w:val="004B02EC"/>
    <w:rsid w:val="004B035F"/>
    <w:rsid w:val="004B0542"/>
    <w:rsid w:val="004B06F1"/>
    <w:rsid w:val="004B099F"/>
    <w:rsid w:val="004B0DBC"/>
    <w:rsid w:val="004B0F65"/>
    <w:rsid w:val="004B163D"/>
    <w:rsid w:val="004B2127"/>
    <w:rsid w:val="004B31A8"/>
    <w:rsid w:val="004B34A3"/>
    <w:rsid w:val="004B39C7"/>
    <w:rsid w:val="004B3C43"/>
    <w:rsid w:val="004B3F53"/>
    <w:rsid w:val="004B4687"/>
    <w:rsid w:val="004B46D1"/>
    <w:rsid w:val="004B46FF"/>
    <w:rsid w:val="004B4AF4"/>
    <w:rsid w:val="004B514D"/>
    <w:rsid w:val="004B551F"/>
    <w:rsid w:val="004B5BD4"/>
    <w:rsid w:val="004B629C"/>
    <w:rsid w:val="004B723C"/>
    <w:rsid w:val="004B7395"/>
    <w:rsid w:val="004B7B97"/>
    <w:rsid w:val="004C030D"/>
    <w:rsid w:val="004C0327"/>
    <w:rsid w:val="004C0825"/>
    <w:rsid w:val="004C0E99"/>
    <w:rsid w:val="004C1045"/>
    <w:rsid w:val="004C1253"/>
    <w:rsid w:val="004C138A"/>
    <w:rsid w:val="004C227F"/>
    <w:rsid w:val="004C2692"/>
    <w:rsid w:val="004C2844"/>
    <w:rsid w:val="004C30EF"/>
    <w:rsid w:val="004C372B"/>
    <w:rsid w:val="004C3CE6"/>
    <w:rsid w:val="004C4523"/>
    <w:rsid w:val="004C4A53"/>
    <w:rsid w:val="004C4F8C"/>
    <w:rsid w:val="004C4FFD"/>
    <w:rsid w:val="004C5265"/>
    <w:rsid w:val="004C5557"/>
    <w:rsid w:val="004C5647"/>
    <w:rsid w:val="004C56BB"/>
    <w:rsid w:val="004C59C4"/>
    <w:rsid w:val="004C66BA"/>
    <w:rsid w:val="004C69C6"/>
    <w:rsid w:val="004C6AB2"/>
    <w:rsid w:val="004C6CC5"/>
    <w:rsid w:val="004C6FB6"/>
    <w:rsid w:val="004C7173"/>
    <w:rsid w:val="004C73F8"/>
    <w:rsid w:val="004C7821"/>
    <w:rsid w:val="004C78E4"/>
    <w:rsid w:val="004C7F68"/>
    <w:rsid w:val="004D0080"/>
    <w:rsid w:val="004D0565"/>
    <w:rsid w:val="004D0703"/>
    <w:rsid w:val="004D156E"/>
    <w:rsid w:val="004D1B31"/>
    <w:rsid w:val="004D1C49"/>
    <w:rsid w:val="004D1F17"/>
    <w:rsid w:val="004D226B"/>
    <w:rsid w:val="004D22D2"/>
    <w:rsid w:val="004D288A"/>
    <w:rsid w:val="004D290D"/>
    <w:rsid w:val="004D2B9D"/>
    <w:rsid w:val="004D3333"/>
    <w:rsid w:val="004D3335"/>
    <w:rsid w:val="004D34D9"/>
    <w:rsid w:val="004D38A8"/>
    <w:rsid w:val="004D3AD0"/>
    <w:rsid w:val="004D44B8"/>
    <w:rsid w:val="004D5021"/>
    <w:rsid w:val="004D5537"/>
    <w:rsid w:val="004D5941"/>
    <w:rsid w:val="004D5C84"/>
    <w:rsid w:val="004D5FA3"/>
    <w:rsid w:val="004D614A"/>
    <w:rsid w:val="004D61E5"/>
    <w:rsid w:val="004D641B"/>
    <w:rsid w:val="004D73E9"/>
    <w:rsid w:val="004D75DC"/>
    <w:rsid w:val="004D7F35"/>
    <w:rsid w:val="004E019B"/>
    <w:rsid w:val="004E063E"/>
    <w:rsid w:val="004E10C4"/>
    <w:rsid w:val="004E1DD9"/>
    <w:rsid w:val="004E1FA6"/>
    <w:rsid w:val="004E2176"/>
    <w:rsid w:val="004E32D5"/>
    <w:rsid w:val="004E3A7C"/>
    <w:rsid w:val="004E3D01"/>
    <w:rsid w:val="004E4118"/>
    <w:rsid w:val="004E414E"/>
    <w:rsid w:val="004E4B86"/>
    <w:rsid w:val="004E4CD3"/>
    <w:rsid w:val="004E5115"/>
    <w:rsid w:val="004E5297"/>
    <w:rsid w:val="004E5404"/>
    <w:rsid w:val="004E57D8"/>
    <w:rsid w:val="004E5B90"/>
    <w:rsid w:val="004E5E33"/>
    <w:rsid w:val="004E5F89"/>
    <w:rsid w:val="004E6B48"/>
    <w:rsid w:val="004E6CDE"/>
    <w:rsid w:val="004E6DF7"/>
    <w:rsid w:val="004E6FC7"/>
    <w:rsid w:val="004E72B3"/>
    <w:rsid w:val="004F084A"/>
    <w:rsid w:val="004F1AF0"/>
    <w:rsid w:val="004F1D81"/>
    <w:rsid w:val="004F209E"/>
    <w:rsid w:val="004F244A"/>
    <w:rsid w:val="004F30CA"/>
    <w:rsid w:val="004F3835"/>
    <w:rsid w:val="004F423A"/>
    <w:rsid w:val="004F4266"/>
    <w:rsid w:val="004F43F4"/>
    <w:rsid w:val="004F4837"/>
    <w:rsid w:val="004F48C3"/>
    <w:rsid w:val="004F5547"/>
    <w:rsid w:val="004F56E5"/>
    <w:rsid w:val="004F612D"/>
    <w:rsid w:val="004F69BB"/>
    <w:rsid w:val="004F69EB"/>
    <w:rsid w:val="004F772D"/>
    <w:rsid w:val="004F77A9"/>
    <w:rsid w:val="004F7913"/>
    <w:rsid w:val="004F7CA9"/>
    <w:rsid w:val="00500FEF"/>
    <w:rsid w:val="00503100"/>
    <w:rsid w:val="00503FDB"/>
    <w:rsid w:val="0050414B"/>
    <w:rsid w:val="005049A1"/>
    <w:rsid w:val="00504F80"/>
    <w:rsid w:val="005051BA"/>
    <w:rsid w:val="00505201"/>
    <w:rsid w:val="00505781"/>
    <w:rsid w:val="0050661E"/>
    <w:rsid w:val="005067C5"/>
    <w:rsid w:val="0050698D"/>
    <w:rsid w:val="00506DB2"/>
    <w:rsid w:val="00507755"/>
    <w:rsid w:val="005079BE"/>
    <w:rsid w:val="00507FD0"/>
    <w:rsid w:val="005102D7"/>
    <w:rsid w:val="00510635"/>
    <w:rsid w:val="00510CD5"/>
    <w:rsid w:val="005112AB"/>
    <w:rsid w:val="005114C9"/>
    <w:rsid w:val="005114E2"/>
    <w:rsid w:val="0051182B"/>
    <w:rsid w:val="00511D23"/>
    <w:rsid w:val="00511D5F"/>
    <w:rsid w:val="00511D6C"/>
    <w:rsid w:val="00512763"/>
    <w:rsid w:val="00512A96"/>
    <w:rsid w:val="00513517"/>
    <w:rsid w:val="00513B4C"/>
    <w:rsid w:val="00513DD0"/>
    <w:rsid w:val="00513F0E"/>
    <w:rsid w:val="005140A0"/>
    <w:rsid w:val="005149EC"/>
    <w:rsid w:val="00514D51"/>
    <w:rsid w:val="00514D6E"/>
    <w:rsid w:val="00515C63"/>
    <w:rsid w:val="00515CBA"/>
    <w:rsid w:val="00515F30"/>
    <w:rsid w:val="00516104"/>
    <w:rsid w:val="005162CE"/>
    <w:rsid w:val="005163A9"/>
    <w:rsid w:val="00516774"/>
    <w:rsid w:val="005168B3"/>
    <w:rsid w:val="00516987"/>
    <w:rsid w:val="00516C39"/>
    <w:rsid w:val="00516EFA"/>
    <w:rsid w:val="00517F80"/>
    <w:rsid w:val="00520073"/>
    <w:rsid w:val="00520324"/>
    <w:rsid w:val="00521207"/>
    <w:rsid w:val="005217C7"/>
    <w:rsid w:val="005221A2"/>
    <w:rsid w:val="00522D8F"/>
    <w:rsid w:val="00522F27"/>
    <w:rsid w:val="005230B1"/>
    <w:rsid w:val="00523A91"/>
    <w:rsid w:val="00523DA4"/>
    <w:rsid w:val="00524CAB"/>
    <w:rsid w:val="00524CFF"/>
    <w:rsid w:val="00525A27"/>
    <w:rsid w:val="005266C3"/>
    <w:rsid w:val="005267AF"/>
    <w:rsid w:val="0052754B"/>
    <w:rsid w:val="005278C4"/>
    <w:rsid w:val="0053054A"/>
    <w:rsid w:val="00530DFE"/>
    <w:rsid w:val="00531861"/>
    <w:rsid w:val="00531A52"/>
    <w:rsid w:val="00531E05"/>
    <w:rsid w:val="005323FE"/>
    <w:rsid w:val="00532EB6"/>
    <w:rsid w:val="00533453"/>
    <w:rsid w:val="00533D4A"/>
    <w:rsid w:val="0053447C"/>
    <w:rsid w:val="00534B3E"/>
    <w:rsid w:val="0053538C"/>
    <w:rsid w:val="005366B1"/>
    <w:rsid w:val="005373EA"/>
    <w:rsid w:val="00537412"/>
    <w:rsid w:val="005374A0"/>
    <w:rsid w:val="00537808"/>
    <w:rsid w:val="0053789B"/>
    <w:rsid w:val="0054019B"/>
    <w:rsid w:val="00540367"/>
    <w:rsid w:val="0054075E"/>
    <w:rsid w:val="005407CC"/>
    <w:rsid w:val="00540C72"/>
    <w:rsid w:val="005419FB"/>
    <w:rsid w:val="005427E9"/>
    <w:rsid w:val="005439F2"/>
    <w:rsid w:val="00543C9E"/>
    <w:rsid w:val="00543CE1"/>
    <w:rsid w:val="00544202"/>
    <w:rsid w:val="00544211"/>
    <w:rsid w:val="00544367"/>
    <w:rsid w:val="0054443C"/>
    <w:rsid w:val="00545210"/>
    <w:rsid w:val="00545A40"/>
    <w:rsid w:val="00545BD1"/>
    <w:rsid w:val="00545E1F"/>
    <w:rsid w:val="0054646C"/>
    <w:rsid w:val="00546AFA"/>
    <w:rsid w:val="00546EBF"/>
    <w:rsid w:val="00547D6A"/>
    <w:rsid w:val="00547EC7"/>
    <w:rsid w:val="00547FB5"/>
    <w:rsid w:val="0055059E"/>
    <w:rsid w:val="00550713"/>
    <w:rsid w:val="0055074A"/>
    <w:rsid w:val="0055079F"/>
    <w:rsid w:val="00550A52"/>
    <w:rsid w:val="00550C24"/>
    <w:rsid w:val="00550FC8"/>
    <w:rsid w:val="00550FCF"/>
    <w:rsid w:val="00551222"/>
    <w:rsid w:val="005513C0"/>
    <w:rsid w:val="005514BD"/>
    <w:rsid w:val="0055174C"/>
    <w:rsid w:val="00551941"/>
    <w:rsid w:val="00551CAA"/>
    <w:rsid w:val="00551EA4"/>
    <w:rsid w:val="0055217F"/>
    <w:rsid w:val="00552890"/>
    <w:rsid w:val="0055295D"/>
    <w:rsid w:val="00552D31"/>
    <w:rsid w:val="00552EA9"/>
    <w:rsid w:val="005530C2"/>
    <w:rsid w:val="00553206"/>
    <w:rsid w:val="005536EC"/>
    <w:rsid w:val="005538B6"/>
    <w:rsid w:val="00553BAE"/>
    <w:rsid w:val="00553C44"/>
    <w:rsid w:val="005542D5"/>
    <w:rsid w:val="0055435C"/>
    <w:rsid w:val="00554568"/>
    <w:rsid w:val="005547ED"/>
    <w:rsid w:val="00554A36"/>
    <w:rsid w:val="00554E92"/>
    <w:rsid w:val="00555560"/>
    <w:rsid w:val="00555F45"/>
    <w:rsid w:val="00556670"/>
    <w:rsid w:val="00557063"/>
    <w:rsid w:val="005573A5"/>
    <w:rsid w:val="00557EA2"/>
    <w:rsid w:val="00560474"/>
    <w:rsid w:val="005606FB"/>
    <w:rsid w:val="005608B7"/>
    <w:rsid w:val="0056095C"/>
    <w:rsid w:val="00560D8C"/>
    <w:rsid w:val="00560E5B"/>
    <w:rsid w:val="00560F6C"/>
    <w:rsid w:val="00561031"/>
    <w:rsid w:val="005610C9"/>
    <w:rsid w:val="0056134B"/>
    <w:rsid w:val="00561473"/>
    <w:rsid w:val="00561585"/>
    <w:rsid w:val="00561967"/>
    <w:rsid w:val="00562120"/>
    <w:rsid w:val="00562470"/>
    <w:rsid w:val="0056249D"/>
    <w:rsid w:val="005628B0"/>
    <w:rsid w:val="00562CA2"/>
    <w:rsid w:val="0056346E"/>
    <w:rsid w:val="00563CF8"/>
    <w:rsid w:val="005654B0"/>
    <w:rsid w:val="005654D1"/>
    <w:rsid w:val="005659D8"/>
    <w:rsid w:val="00565C8C"/>
    <w:rsid w:val="00566AFC"/>
    <w:rsid w:val="00566B9E"/>
    <w:rsid w:val="00566D75"/>
    <w:rsid w:val="0056715D"/>
    <w:rsid w:val="0056723F"/>
    <w:rsid w:val="005674A4"/>
    <w:rsid w:val="00567A80"/>
    <w:rsid w:val="00567ECA"/>
    <w:rsid w:val="00570C8A"/>
    <w:rsid w:val="00570E84"/>
    <w:rsid w:val="00570EA7"/>
    <w:rsid w:val="00570FE9"/>
    <w:rsid w:val="005718EA"/>
    <w:rsid w:val="00571FAC"/>
    <w:rsid w:val="005722AC"/>
    <w:rsid w:val="0057262B"/>
    <w:rsid w:val="005729A2"/>
    <w:rsid w:val="00572BAA"/>
    <w:rsid w:val="005733DF"/>
    <w:rsid w:val="005740E7"/>
    <w:rsid w:val="005742E8"/>
    <w:rsid w:val="0057494A"/>
    <w:rsid w:val="00574A1D"/>
    <w:rsid w:val="00574B66"/>
    <w:rsid w:val="00574D31"/>
    <w:rsid w:val="005754FA"/>
    <w:rsid w:val="0057564C"/>
    <w:rsid w:val="0057589D"/>
    <w:rsid w:val="005759A0"/>
    <w:rsid w:val="00575FC3"/>
    <w:rsid w:val="005770DF"/>
    <w:rsid w:val="00577212"/>
    <w:rsid w:val="005805A7"/>
    <w:rsid w:val="00581055"/>
    <w:rsid w:val="00581585"/>
    <w:rsid w:val="00581911"/>
    <w:rsid w:val="00581D32"/>
    <w:rsid w:val="00581F13"/>
    <w:rsid w:val="00582129"/>
    <w:rsid w:val="005826E3"/>
    <w:rsid w:val="0058273C"/>
    <w:rsid w:val="0058273F"/>
    <w:rsid w:val="00582AB5"/>
    <w:rsid w:val="00582AD9"/>
    <w:rsid w:val="00583311"/>
    <w:rsid w:val="00583434"/>
    <w:rsid w:val="00583B50"/>
    <w:rsid w:val="00583E39"/>
    <w:rsid w:val="00583ED6"/>
    <w:rsid w:val="005848EF"/>
    <w:rsid w:val="00585AA6"/>
    <w:rsid w:val="00586189"/>
    <w:rsid w:val="005870E6"/>
    <w:rsid w:val="00587286"/>
    <w:rsid w:val="00587C29"/>
    <w:rsid w:val="00590109"/>
    <w:rsid w:val="00590C57"/>
    <w:rsid w:val="00591445"/>
    <w:rsid w:val="005914E1"/>
    <w:rsid w:val="005918F8"/>
    <w:rsid w:val="00591D8E"/>
    <w:rsid w:val="00591F4A"/>
    <w:rsid w:val="005927CE"/>
    <w:rsid w:val="00592966"/>
    <w:rsid w:val="0059297C"/>
    <w:rsid w:val="00592EBA"/>
    <w:rsid w:val="005938AF"/>
    <w:rsid w:val="00593DDB"/>
    <w:rsid w:val="005949BB"/>
    <w:rsid w:val="00594A3D"/>
    <w:rsid w:val="00594AAA"/>
    <w:rsid w:val="00594CFC"/>
    <w:rsid w:val="00595733"/>
    <w:rsid w:val="00595792"/>
    <w:rsid w:val="0059581A"/>
    <w:rsid w:val="0059652A"/>
    <w:rsid w:val="00596D1B"/>
    <w:rsid w:val="00596DAA"/>
    <w:rsid w:val="00596EDE"/>
    <w:rsid w:val="005970D8"/>
    <w:rsid w:val="005973AE"/>
    <w:rsid w:val="0059748B"/>
    <w:rsid w:val="005A02AF"/>
    <w:rsid w:val="005A031E"/>
    <w:rsid w:val="005A058F"/>
    <w:rsid w:val="005A0C13"/>
    <w:rsid w:val="005A11D0"/>
    <w:rsid w:val="005A14BE"/>
    <w:rsid w:val="005A1A12"/>
    <w:rsid w:val="005A1F40"/>
    <w:rsid w:val="005A2394"/>
    <w:rsid w:val="005A2C99"/>
    <w:rsid w:val="005A2D88"/>
    <w:rsid w:val="005A34E4"/>
    <w:rsid w:val="005A3FF1"/>
    <w:rsid w:val="005A41BD"/>
    <w:rsid w:val="005A44D0"/>
    <w:rsid w:val="005A45F4"/>
    <w:rsid w:val="005A4946"/>
    <w:rsid w:val="005A4A67"/>
    <w:rsid w:val="005A4BE1"/>
    <w:rsid w:val="005A5540"/>
    <w:rsid w:val="005A5821"/>
    <w:rsid w:val="005A592C"/>
    <w:rsid w:val="005A664D"/>
    <w:rsid w:val="005A6D88"/>
    <w:rsid w:val="005A77FF"/>
    <w:rsid w:val="005B0004"/>
    <w:rsid w:val="005B022B"/>
    <w:rsid w:val="005B0360"/>
    <w:rsid w:val="005B0553"/>
    <w:rsid w:val="005B0783"/>
    <w:rsid w:val="005B0B8D"/>
    <w:rsid w:val="005B10FC"/>
    <w:rsid w:val="005B16A1"/>
    <w:rsid w:val="005B2027"/>
    <w:rsid w:val="005B2588"/>
    <w:rsid w:val="005B2693"/>
    <w:rsid w:val="005B2788"/>
    <w:rsid w:val="005B2790"/>
    <w:rsid w:val="005B2FD1"/>
    <w:rsid w:val="005B3020"/>
    <w:rsid w:val="005B355D"/>
    <w:rsid w:val="005B3D56"/>
    <w:rsid w:val="005B41D8"/>
    <w:rsid w:val="005B52C7"/>
    <w:rsid w:val="005B5791"/>
    <w:rsid w:val="005B5A11"/>
    <w:rsid w:val="005B5D56"/>
    <w:rsid w:val="005B6126"/>
    <w:rsid w:val="005B63A0"/>
    <w:rsid w:val="005B6419"/>
    <w:rsid w:val="005B6C60"/>
    <w:rsid w:val="005B6CEA"/>
    <w:rsid w:val="005B72CB"/>
    <w:rsid w:val="005B7C31"/>
    <w:rsid w:val="005B7D49"/>
    <w:rsid w:val="005B7E12"/>
    <w:rsid w:val="005C0074"/>
    <w:rsid w:val="005C0077"/>
    <w:rsid w:val="005C0412"/>
    <w:rsid w:val="005C0FA2"/>
    <w:rsid w:val="005C1915"/>
    <w:rsid w:val="005C1DFC"/>
    <w:rsid w:val="005C1E64"/>
    <w:rsid w:val="005C23FC"/>
    <w:rsid w:val="005C2EC6"/>
    <w:rsid w:val="005C3849"/>
    <w:rsid w:val="005C39C0"/>
    <w:rsid w:val="005C40B7"/>
    <w:rsid w:val="005C45F9"/>
    <w:rsid w:val="005C470A"/>
    <w:rsid w:val="005C5273"/>
    <w:rsid w:val="005C5490"/>
    <w:rsid w:val="005C5FAB"/>
    <w:rsid w:val="005C7BAC"/>
    <w:rsid w:val="005C7E30"/>
    <w:rsid w:val="005D05B2"/>
    <w:rsid w:val="005D0742"/>
    <w:rsid w:val="005D0A06"/>
    <w:rsid w:val="005D2021"/>
    <w:rsid w:val="005D2B5D"/>
    <w:rsid w:val="005D2BA1"/>
    <w:rsid w:val="005D3F9C"/>
    <w:rsid w:val="005D4305"/>
    <w:rsid w:val="005D4915"/>
    <w:rsid w:val="005D4D84"/>
    <w:rsid w:val="005D5B6C"/>
    <w:rsid w:val="005D60E4"/>
    <w:rsid w:val="005D6202"/>
    <w:rsid w:val="005D6603"/>
    <w:rsid w:val="005D664D"/>
    <w:rsid w:val="005D6CE2"/>
    <w:rsid w:val="005D76BD"/>
    <w:rsid w:val="005D7DEC"/>
    <w:rsid w:val="005E214B"/>
    <w:rsid w:val="005E2387"/>
    <w:rsid w:val="005E2E1C"/>
    <w:rsid w:val="005E337C"/>
    <w:rsid w:val="005E3992"/>
    <w:rsid w:val="005E3A8A"/>
    <w:rsid w:val="005E420D"/>
    <w:rsid w:val="005E50C7"/>
    <w:rsid w:val="005E54B1"/>
    <w:rsid w:val="005E5C70"/>
    <w:rsid w:val="005E5F3F"/>
    <w:rsid w:val="005E6719"/>
    <w:rsid w:val="005E67A1"/>
    <w:rsid w:val="005E699E"/>
    <w:rsid w:val="005E69B3"/>
    <w:rsid w:val="005E7320"/>
    <w:rsid w:val="005E75CF"/>
    <w:rsid w:val="005E78DE"/>
    <w:rsid w:val="005E794E"/>
    <w:rsid w:val="005E7EDD"/>
    <w:rsid w:val="005F039D"/>
    <w:rsid w:val="005F0B27"/>
    <w:rsid w:val="005F0B33"/>
    <w:rsid w:val="005F126B"/>
    <w:rsid w:val="005F1798"/>
    <w:rsid w:val="005F1C47"/>
    <w:rsid w:val="005F1F7C"/>
    <w:rsid w:val="005F2080"/>
    <w:rsid w:val="005F2612"/>
    <w:rsid w:val="005F29CE"/>
    <w:rsid w:val="005F2A4D"/>
    <w:rsid w:val="005F2DBF"/>
    <w:rsid w:val="005F2F29"/>
    <w:rsid w:val="005F30A9"/>
    <w:rsid w:val="005F3280"/>
    <w:rsid w:val="005F3661"/>
    <w:rsid w:val="005F3DC8"/>
    <w:rsid w:val="005F41CD"/>
    <w:rsid w:val="005F42DE"/>
    <w:rsid w:val="005F5072"/>
    <w:rsid w:val="005F5C07"/>
    <w:rsid w:val="005F5CF5"/>
    <w:rsid w:val="005F6D57"/>
    <w:rsid w:val="005F6ED5"/>
    <w:rsid w:val="005F71A3"/>
    <w:rsid w:val="005F745B"/>
    <w:rsid w:val="005F7876"/>
    <w:rsid w:val="005F7F63"/>
    <w:rsid w:val="005F7FAB"/>
    <w:rsid w:val="006008D3"/>
    <w:rsid w:val="00600B61"/>
    <w:rsid w:val="00600D43"/>
    <w:rsid w:val="00600E86"/>
    <w:rsid w:val="006019BF"/>
    <w:rsid w:val="00601AB2"/>
    <w:rsid w:val="00601AB5"/>
    <w:rsid w:val="00601D72"/>
    <w:rsid w:val="00602142"/>
    <w:rsid w:val="0060217F"/>
    <w:rsid w:val="0060218E"/>
    <w:rsid w:val="00602203"/>
    <w:rsid w:val="006029B0"/>
    <w:rsid w:val="006032B0"/>
    <w:rsid w:val="00603FEA"/>
    <w:rsid w:val="0060466D"/>
    <w:rsid w:val="00604E7D"/>
    <w:rsid w:val="006052CD"/>
    <w:rsid w:val="00605888"/>
    <w:rsid w:val="00605A42"/>
    <w:rsid w:val="00605CE1"/>
    <w:rsid w:val="00605D91"/>
    <w:rsid w:val="00606232"/>
    <w:rsid w:val="00606655"/>
    <w:rsid w:val="0060689E"/>
    <w:rsid w:val="00606AB9"/>
    <w:rsid w:val="00607078"/>
    <w:rsid w:val="0060709A"/>
    <w:rsid w:val="00607428"/>
    <w:rsid w:val="006077BC"/>
    <w:rsid w:val="006079CD"/>
    <w:rsid w:val="00607AB4"/>
    <w:rsid w:val="00607FF5"/>
    <w:rsid w:val="00610741"/>
    <w:rsid w:val="00611E2B"/>
    <w:rsid w:val="00612687"/>
    <w:rsid w:val="00613C08"/>
    <w:rsid w:val="00613DAD"/>
    <w:rsid w:val="00614140"/>
    <w:rsid w:val="00614385"/>
    <w:rsid w:val="00614C41"/>
    <w:rsid w:val="00614FEB"/>
    <w:rsid w:val="0061530C"/>
    <w:rsid w:val="006161C4"/>
    <w:rsid w:val="006165AD"/>
    <w:rsid w:val="00616681"/>
    <w:rsid w:val="006166F1"/>
    <w:rsid w:val="00616C5C"/>
    <w:rsid w:val="00617243"/>
    <w:rsid w:val="00617350"/>
    <w:rsid w:val="0061741B"/>
    <w:rsid w:val="00617469"/>
    <w:rsid w:val="0061756E"/>
    <w:rsid w:val="00617671"/>
    <w:rsid w:val="00617723"/>
    <w:rsid w:val="006177AC"/>
    <w:rsid w:val="00617A43"/>
    <w:rsid w:val="00617E02"/>
    <w:rsid w:val="00620271"/>
    <w:rsid w:val="0062038B"/>
    <w:rsid w:val="006204C6"/>
    <w:rsid w:val="0062085E"/>
    <w:rsid w:val="00620C1A"/>
    <w:rsid w:val="006215E1"/>
    <w:rsid w:val="00621B69"/>
    <w:rsid w:val="0062287D"/>
    <w:rsid w:val="00622CBA"/>
    <w:rsid w:val="006233B4"/>
    <w:rsid w:val="00623D4C"/>
    <w:rsid w:val="0062435B"/>
    <w:rsid w:val="006245B6"/>
    <w:rsid w:val="006249EF"/>
    <w:rsid w:val="00624F78"/>
    <w:rsid w:val="00625198"/>
    <w:rsid w:val="00625266"/>
    <w:rsid w:val="006258BC"/>
    <w:rsid w:val="0062702C"/>
    <w:rsid w:val="006270AA"/>
    <w:rsid w:val="00630ADE"/>
    <w:rsid w:val="00631BB7"/>
    <w:rsid w:val="00632616"/>
    <w:rsid w:val="006342AA"/>
    <w:rsid w:val="006346F2"/>
    <w:rsid w:val="0063500F"/>
    <w:rsid w:val="0063551C"/>
    <w:rsid w:val="00635A2B"/>
    <w:rsid w:val="00635E79"/>
    <w:rsid w:val="00635F8A"/>
    <w:rsid w:val="00635F9D"/>
    <w:rsid w:val="0063613F"/>
    <w:rsid w:val="006363F9"/>
    <w:rsid w:val="00636A21"/>
    <w:rsid w:val="0063735B"/>
    <w:rsid w:val="006374DA"/>
    <w:rsid w:val="00640465"/>
    <w:rsid w:val="00640CB9"/>
    <w:rsid w:val="00640E2F"/>
    <w:rsid w:val="00640E88"/>
    <w:rsid w:val="00641420"/>
    <w:rsid w:val="00641E6F"/>
    <w:rsid w:val="00642053"/>
    <w:rsid w:val="006423F9"/>
    <w:rsid w:val="00642C71"/>
    <w:rsid w:val="0064310B"/>
    <w:rsid w:val="00643138"/>
    <w:rsid w:val="00643AD0"/>
    <w:rsid w:val="00644AFD"/>
    <w:rsid w:val="006451B6"/>
    <w:rsid w:val="0064552F"/>
    <w:rsid w:val="00646788"/>
    <w:rsid w:val="00646E0C"/>
    <w:rsid w:val="00646F43"/>
    <w:rsid w:val="00647A33"/>
    <w:rsid w:val="00647D74"/>
    <w:rsid w:val="006500BF"/>
    <w:rsid w:val="0065074A"/>
    <w:rsid w:val="006517AF"/>
    <w:rsid w:val="006517DF"/>
    <w:rsid w:val="0065213C"/>
    <w:rsid w:val="00652793"/>
    <w:rsid w:val="00652CCE"/>
    <w:rsid w:val="006532EF"/>
    <w:rsid w:val="00653301"/>
    <w:rsid w:val="006534FE"/>
    <w:rsid w:val="0065352D"/>
    <w:rsid w:val="00653A05"/>
    <w:rsid w:val="00653D04"/>
    <w:rsid w:val="00653E89"/>
    <w:rsid w:val="0065467E"/>
    <w:rsid w:val="006547EB"/>
    <w:rsid w:val="006548F2"/>
    <w:rsid w:val="00655154"/>
    <w:rsid w:val="00655729"/>
    <w:rsid w:val="006557DC"/>
    <w:rsid w:val="006558D5"/>
    <w:rsid w:val="0065591E"/>
    <w:rsid w:val="00655B46"/>
    <w:rsid w:val="00655E4D"/>
    <w:rsid w:val="00656043"/>
    <w:rsid w:val="00656226"/>
    <w:rsid w:val="00656327"/>
    <w:rsid w:val="006572C9"/>
    <w:rsid w:val="0065736C"/>
    <w:rsid w:val="00657E34"/>
    <w:rsid w:val="006600B2"/>
    <w:rsid w:val="006608DE"/>
    <w:rsid w:val="00661D59"/>
    <w:rsid w:val="0066237C"/>
    <w:rsid w:val="0066289F"/>
    <w:rsid w:val="00662911"/>
    <w:rsid w:val="00663916"/>
    <w:rsid w:val="00663A5A"/>
    <w:rsid w:val="00664180"/>
    <w:rsid w:val="0066444E"/>
    <w:rsid w:val="006646F3"/>
    <w:rsid w:val="00664B3B"/>
    <w:rsid w:val="00664BF1"/>
    <w:rsid w:val="00664E9D"/>
    <w:rsid w:val="00665045"/>
    <w:rsid w:val="006652A5"/>
    <w:rsid w:val="00665CA2"/>
    <w:rsid w:val="00665E64"/>
    <w:rsid w:val="0066724C"/>
    <w:rsid w:val="006673F1"/>
    <w:rsid w:val="00667728"/>
    <w:rsid w:val="00667A06"/>
    <w:rsid w:val="00667A7F"/>
    <w:rsid w:val="00670563"/>
    <w:rsid w:val="00670EF1"/>
    <w:rsid w:val="00671817"/>
    <w:rsid w:val="006719D4"/>
    <w:rsid w:val="00671AE1"/>
    <w:rsid w:val="00671DBF"/>
    <w:rsid w:val="00671EE9"/>
    <w:rsid w:val="00672F93"/>
    <w:rsid w:val="00672FAD"/>
    <w:rsid w:val="00673257"/>
    <w:rsid w:val="00673288"/>
    <w:rsid w:val="0067328E"/>
    <w:rsid w:val="00673833"/>
    <w:rsid w:val="006739BB"/>
    <w:rsid w:val="006739F6"/>
    <w:rsid w:val="00673B09"/>
    <w:rsid w:val="00673C5E"/>
    <w:rsid w:val="00673F1F"/>
    <w:rsid w:val="00674216"/>
    <w:rsid w:val="00674595"/>
    <w:rsid w:val="006750A1"/>
    <w:rsid w:val="0067531A"/>
    <w:rsid w:val="00675AAB"/>
    <w:rsid w:val="00675CF8"/>
    <w:rsid w:val="00675DB4"/>
    <w:rsid w:val="00676409"/>
    <w:rsid w:val="00676A7F"/>
    <w:rsid w:val="00676AEC"/>
    <w:rsid w:val="00676C99"/>
    <w:rsid w:val="00676D82"/>
    <w:rsid w:val="006770D8"/>
    <w:rsid w:val="006777FA"/>
    <w:rsid w:val="00677C24"/>
    <w:rsid w:val="00680BCD"/>
    <w:rsid w:val="00680CA3"/>
    <w:rsid w:val="00681A3F"/>
    <w:rsid w:val="00681D38"/>
    <w:rsid w:val="0068283A"/>
    <w:rsid w:val="00682B31"/>
    <w:rsid w:val="006833BA"/>
    <w:rsid w:val="0068382D"/>
    <w:rsid w:val="00683D65"/>
    <w:rsid w:val="0068446B"/>
    <w:rsid w:val="006847D0"/>
    <w:rsid w:val="00684B2F"/>
    <w:rsid w:val="00684FEA"/>
    <w:rsid w:val="00685163"/>
    <w:rsid w:val="006854E8"/>
    <w:rsid w:val="006864FB"/>
    <w:rsid w:val="00686543"/>
    <w:rsid w:val="00686759"/>
    <w:rsid w:val="00687554"/>
    <w:rsid w:val="00687723"/>
    <w:rsid w:val="00687B08"/>
    <w:rsid w:val="006909A9"/>
    <w:rsid w:val="00690C65"/>
    <w:rsid w:val="0069168C"/>
    <w:rsid w:val="00691EC3"/>
    <w:rsid w:val="0069260D"/>
    <w:rsid w:val="00692708"/>
    <w:rsid w:val="00692FB3"/>
    <w:rsid w:val="00693930"/>
    <w:rsid w:val="00693A34"/>
    <w:rsid w:val="006946B6"/>
    <w:rsid w:val="0069497B"/>
    <w:rsid w:val="006951DB"/>
    <w:rsid w:val="00695340"/>
    <w:rsid w:val="00696993"/>
    <w:rsid w:val="00697F05"/>
    <w:rsid w:val="006A05C2"/>
    <w:rsid w:val="006A0C21"/>
    <w:rsid w:val="006A1379"/>
    <w:rsid w:val="006A1C0A"/>
    <w:rsid w:val="006A21FE"/>
    <w:rsid w:val="006A261D"/>
    <w:rsid w:val="006A29C1"/>
    <w:rsid w:val="006A2AB4"/>
    <w:rsid w:val="006A31E7"/>
    <w:rsid w:val="006A3A00"/>
    <w:rsid w:val="006A3BB0"/>
    <w:rsid w:val="006A3DB7"/>
    <w:rsid w:val="006A40B9"/>
    <w:rsid w:val="006A4860"/>
    <w:rsid w:val="006A49F0"/>
    <w:rsid w:val="006A4E6F"/>
    <w:rsid w:val="006A514B"/>
    <w:rsid w:val="006A5332"/>
    <w:rsid w:val="006A5589"/>
    <w:rsid w:val="006A5948"/>
    <w:rsid w:val="006A5BD9"/>
    <w:rsid w:val="006A66B6"/>
    <w:rsid w:val="006A6B02"/>
    <w:rsid w:val="006A6DE1"/>
    <w:rsid w:val="006A6E0C"/>
    <w:rsid w:val="006A70B3"/>
    <w:rsid w:val="006B02BE"/>
    <w:rsid w:val="006B14F0"/>
    <w:rsid w:val="006B1FFB"/>
    <w:rsid w:val="006B2F40"/>
    <w:rsid w:val="006B328F"/>
    <w:rsid w:val="006B388E"/>
    <w:rsid w:val="006B3C53"/>
    <w:rsid w:val="006B3DF6"/>
    <w:rsid w:val="006B3EA0"/>
    <w:rsid w:val="006B4257"/>
    <w:rsid w:val="006B42CC"/>
    <w:rsid w:val="006B50A6"/>
    <w:rsid w:val="006B5570"/>
    <w:rsid w:val="006B5654"/>
    <w:rsid w:val="006B5BF2"/>
    <w:rsid w:val="006B5EB8"/>
    <w:rsid w:val="006B6361"/>
    <w:rsid w:val="006B65AA"/>
    <w:rsid w:val="006B7129"/>
    <w:rsid w:val="006B72A0"/>
    <w:rsid w:val="006B73B3"/>
    <w:rsid w:val="006C0891"/>
    <w:rsid w:val="006C0903"/>
    <w:rsid w:val="006C13D9"/>
    <w:rsid w:val="006C1621"/>
    <w:rsid w:val="006C162C"/>
    <w:rsid w:val="006C1999"/>
    <w:rsid w:val="006C2204"/>
    <w:rsid w:val="006C25E1"/>
    <w:rsid w:val="006C2617"/>
    <w:rsid w:val="006C2BB0"/>
    <w:rsid w:val="006C2E7D"/>
    <w:rsid w:val="006C2EE5"/>
    <w:rsid w:val="006C2F6E"/>
    <w:rsid w:val="006C33E3"/>
    <w:rsid w:val="006C34C1"/>
    <w:rsid w:val="006C36B2"/>
    <w:rsid w:val="006C36BE"/>
    <w:rsid w:val="006C36D6"/>
    <w:rsid w:val="006C439B"/>
    <w:rsid w:val="006C4A0C"/>
    <w:rsid w:val="006C4B7D"/>
    <w:rsid w:val="006C4D0C"/>
    <w:rsid w:val="006C51BB"/>
    <w:rsid w:val="006C57B3"/>
    <w:rsid w:val="006C59C1"/>
    <w:rsid w:val="006C6360"/>
    <w:rsid w:val="006C671E"/>
    <w:rsid w:val="006C694C"/>
    <w:rsid w:val="006C6BB7"/>
    <w:rsid w:val="006C74B1"/>
    <w:rsid w:val="006C7847"/>
    <w:rsid w:val="006C79FF"/>
    <w:rsid w:val="006D00FC"/>
    <w:rsid w:val="006D1237"/>
    <w:rsid w:val="006D16D2"/>
    <w:rsid w:val="006D16FC"/>
    <w:rsid w:val="006D1927"/>
    <w:rsid w:val="006D1E26"/>
    <w:rsid w:val="006D21DE"/>
    <w:rsid w:val="006D28B0"/>
    <w:rsid w:val="006D2E7F"/>
    <w:rsid w:val="006D3085"/>
    <w:rsid w:val="006D3178"/>
    <w:rsid w:val="006D3993"/>
    <w:rsid w:val="006D3A32"/>
    <w:rsid w:val="006D41CE"/>
    <w:rsid w:val="006D4236"/>
    <w:rsid w:val="006D43DD"/>
    <w:rsid w:val="006D4626"/>
    <w:rsid w:val="006D464F"/>
    <w:rsid w:val="006D4885"/>
    <w:rsid w:val="006D499F"/>
    <w:rsid w:val="006D5456"/>
    <w:rsid w:val="006D5483"/>
    <w:rsid w:val="006D5C30"/>
    <w:rsid w:val="006D5C40"/>
    <w:rsid w:val="006D648D"/>
    <w:rsid w:val="006D64A3"/>
    <w:rsid w:val="006D6CC3"/>
    <w:rsid w:val="006D76FF"/>
    <w:rsid w:val="006E0000"/>
    <w:rsid w:val="006E095C"/>
    <w:rsid w:val="006E1A46"/>
    <w:rsid w:val="006E1E76"/>
    <w:rsid w:val="006E209B"/>
    <w:rsid w:val="006E2BD2"/>
    <w:rsid w:val="006E2F62"/>
    <w:rsid w:val="006E309E"/>
    <w:rsid w:val="006E30C2"/>
    <w:rsid w:val="006E30CE"/>
    <w:rsid w:val="006E360C"/>
    <w:rsid w:val="006E3B03"/>
    <w:rsid w:val="006E3CC6"/>
    <w:rsid w:val="006E3F52"/>
    <w:rsid w:val="006E419C"/>
    <w:rsid w:val="006E4BE5"/>
    <w:rsid w:val="006E4C89"/>
    <w:rsid w:val="006E557A"/>
    <w:rsid w:val="006E57AC"/>
    <w:rsid w:val="006E5C61"/>
    <w:rsid w:val="006E684F"/>
    <w:rsid w:val="006E6A64"/>
    <w:rsid w:val="006E6B30"/>
    <w:rsid w:val="006E6C5F"/>
    <w:rsid w:val="006E7155"/>
    <w:rsid w:val="006E7345"/>
    <w:rsid w:val="006E7660"/>
    <w:rsid w:val="006E79D5"/>
    <w:rsid w:val="006E7AF4"/>
    <w:rsid w:val="006E7DBE"/>
    <w:rsid w:val="006F00EB"/>
    <w:rsid w:val="006F01D7"/>
    <w:rsid w:val="006F034C"/>
    <w:rsid w:val="006F0A44"/>
    <w:rsid w:val="006F0D2C"/>
    <w:rsid w:val="006F2138"/>
    <w:rsid w:val="006F26FD"/>
    <w:rsid w:val="006F33FA"/>
    <w:rsid w:val="006F350A"/>
    <w:rsid w:val="006F3541"/>
    <w:rsid w:val="006F3CBC"/>
    <w:rsid w:val="006F3CDA"/>
    <w:rsid w:val="006F41B6"/>
    <w:rsid w:val="006F45CD"/>
    <w:rsid w:val="006F4992"/>
    <w:rsid w:val="006F4B29"/>
    <w:rsid w:val="006F4BF6"/>
    <w:rsid w:val="006F55B7"/>
    <w:rsid w:val="006F59B7"/>
    <w:rsid w:val="006F59D1"/>
    <w:rsid w:val="006F5C6F"/>
    <w:rsid w:val="006F5EBB"/>
    <w:rsid w:val="006F5F56"/>
    <w:rsid w:val="006F64BC"/>
    <w:rsid w:val="006F65AA"/>
    <w:rsid w:val="006F66A7"/>
    <w:rsid w:val="006F6DE2"/>
    <w:rsid w:val="006F6F1C"/>
    <w:rsid w:val="00700407"/>
    <w:rsid w:val="00700733"/>
    <w:rsid w:val="00700A06"/>
    <w:rsid w:val="007011FF"/>
    <w:rsid w:val="00702E7E"/>
    <w:rsid w:val="007035BE"/>
    <w:rsid w:val="0070363C"/>
    <w:rsid w:val="007036C6"/>
    <w:rsid w:val="0070380A"/>
    <w:rsid w:val="00704604"/>
    <w:rsid w:val="007049A5"/>
    <w:rsid w:val="007059F7"/>
    <w:rsid w:val="00705ACC"/>
    <w:rsid w:val="00706655"/>
    <w:rsid w:val="007067F5"/>
    <w:rsid w:val="00706B15"/>
    <w:rsid w:val="00707335"/>
    <w:rsid w:val="007075EE"/>
    <w:rsid w:val="007104C2"/>
    <w:rsid w:val="00710ED6"/>
    <w:rsid w:val="00710F7C"/>
    <w:rsid w:val="00711396"/>
    <w:rsid w:val="007124BA"/>
    <w:rsid w:val="0071280C"/>
    <w:rsid w:val="00712841"/>
    <w:rsid w:val="007129BE"/>
    <w:rsid w:val="007142F4"/>
    <w:rsid w:val="00714849"/>
    <w:rsid w:val="00714DF2"/>
    <w:rsid w:val="007156A4"/>
    <w:rsid w:val="007164D2"/>
    <w:rsid w:val="0071664F"/>
    <w:rsid w:val="00716AE6"/>
    <w:rsid w:val="00716D55"/>
    <w:rsid w:val="007170E6"/>
    <w:rsid w:val="00717172"/>
    <w:rsid w:val="00717656"/>
    <w:rsid w:val="0071771D"/>
    <w:rsid w:val="00717C7E"/>
    <w:rsid w:val="007200F1"/>
    <w:rsid w:val="0072041E"/>
    <w:rsid w:val="0072066B"/>
    <w:rsid w:val="00720732"/>
    <w:rsid w:val="007209EB"/>
    <w:rsid w:val="00721EF9"/>
    <w:rsid w:val="00722427"/>
    <w:rsid w:val="00722A1E"/>
    <w:rsid w:val="00723084"/>
    <w:rsid w:val="00723341"/>
    <w:rsid w:val="00723439"/>
    <w:rsid w:val="00723545"/>
    <w:rsid w:val="0072423E"/>
    <w:rsid w:val="007242E6"/>
    <w:rsid w:val="007245A3"/>
    <w:rsid w:val="00725788"/>
    <w:rsid w:val="00725D75"/>
    <w:rsid w:val="0072663A"/>
    <w:rsid w:val="007268B2"/>
    <w:rsid w:val="007304C3"/>
    <w:rsid w:val="00730B15"/>
    <w:rsid w:val="00731133"/>
    <w:rsid w:val="007313C3"/>
    <w:rsid w:val="00731925"/>
    <w:rsid w:val="00731931"/>
    <w:rsid w:val="00731B5A"/>
    <w:rsid w:val="00731FB9"/>
    <w:rsid w:val="00732D59"/>
    <w:rsid w:val="00733231"/>
    <w:rsid w:val="007332F0"/>
    <w:rsid w:val="007336A0"/>
    <w:rsid w:val="00733BEB"/>
    <w:rsid w:val="00735640"/>
    <w:rsid w:val="00735F0C"/>
    <w:rsid w:val="007361E1"/>
    <w:rsid w:val="00736AAB"/>
    <w:rsid w:val="00737199"/>
    <w:rsid w:val="00737A31"/>
    <w:rsid w:val="00737C88"/>
    <w:rsid w:val="00737EA4"/>
    <w:rsid w:val="007407EF"/>
    <w:rsid w:val="00740AAC"/>
    <w:rsid w:val="00740C02"/>
    <w:rsid w:val="00741890"/>
    <w:rsid w:val="00741B6F"/>
    <w:rsid w:val="00741DAF"/>
    <w:rsid w:val="00741EFB"/>
    <w:rsid w:val="00742932"/>
    <w:rsid w:val="00742A71"/>
    <w:rsid w:val="00742E08"/>
    <w:rsid w:val="0074343A"/>
    <w:rsid w:val="00743638"/>
    <w:rsid w:val="00743778"/>
    <w:rsid w:val="0074394E"/>
    <w:rsid w:val="00743D81"/>
    <w:rsid w:val="00744EA8"/>
    <w:rsid w:val="00744EC5"/>
    <w:rsid w:val="007453D8"/>
    <w:rsid w:val="00745FB1"/>
    <w:rsid w:val="007464AE"/>
    <w:rsid w:val="00746AF7"/>
    <w:rsid w:val="00746B92"/>
    <w:rsid w:val="00747C94"/>
    <w:rsid w:val="0075031E"/>
    <w:rsid w:val="00750548"/>
    <w:rsid w:val="00750842"/>
    <w:rsid w:val="00750856"/>
    <w:rsid w:val="0075095E"/>
    <w:rsid w:val="00750D4F"/>
    <w:rsid w:val="007511B3"/>
    <w:rsid w:val="00751210"/>
    <w:rsid w:val="0075146B"/>
    <w:rsid w:val="00751611"/>
    <w:rsid w:val="007518B5"/>
    <w:rsid w:val="00751C9F"/>
    <w:rsid w:val="00751D46"/>
    <w:rsid w:val="00751E3A"/>
    <w:rsid w:val="00751E52"/>
    <w:rsid w:val="007535CC"/>
    <w:rsid w:val="00753707"/>
    <w:rsid w:val="00753B5E"/>
    <w:rsid w:val="00753EFE"/>
    <w:rsid w:val="0075440B"/>
    <w:rsid w:val="007546AC"/>
    <w:rsid w:val="007550CC"/>
    <w:rsid w:val="00755243"/>
    <w:rsid w:val="007555AB"/>
    <w:rsid w:val="0075563D"/>
    <w:rsid w:val="00755A28"/>
    <w:rsid w:val="00755B7F"/>
    <w:rsid w:val="00755B8C"/>
    <w:rsid w:val="00755E68"/>
    <w:rsid w:val="0075729E"/>
    <w:rsid w:val="0075740F"/>
    <w:rsid w:val="007575D6"/>
    <w:rsid w:val="00760841"/>
    <w:rsid w:val="0076088F"/>
    <w:rsid w:val="00760B59"/>
    <w:rsid w:val="00760CCA"/>
    <w:rsid w:val="00761432"/>
    <w:rsid w:val="007619DD"/>
    <w:rsid w:val="007619F1"/>
    <w:rsid w:val="00762087"/>
    <w:rsid w:val="007621EC"/>
    <w:rsid w:val="00762607"/>
    <w:rsid w:val="007631A3"/>
    <w:rsid w:val="00763CF3"/>
    <w:rsid w:val="00764BAD"/>
    <w:rsid w:val="00764BE6"/>
    <w:rsid w:val="00764FEF"/>
    <w:rsid w:val="0076514C"/>
    <w:rsid w:val="007658C4"/>
    <w:rsid w:val="00765ABD"/>
    <w:rsid w:val="00765CD6"/>
    <w:rsid w:val="00766682"/>
    <w:rsid w:val="007679A2"/>
    <w:rsid w:val="00767FCE"/>
    <w:rsid w:val="0077016A"/>
    <w:rsid w:val="00770A0D"/>
    <w:rsid w:val="00770D8B"/>
    <w:rsid w:val="00770FDD"/>
    <w:rsid w:val="007715BF"/>
    <w:rsid w:val="00771A66"/>
    <w:rsid w:val="00772E29"/>
    <w:rsid w:val="007734AF"/>
    <w:rsid w:val="007736A0"/>
    <w:rsid w:val="007736D9"/>
    <w:rsid w:val="00773D49"/>
    <w:rsid w:val="00773F34"/>
    <w:rsid w:val="007741C6"/>
    <w:rsid w:val="007742CE"/>
    <w:rsid w:val="0077457B"/>
    <w:rsid w:val="0077466A"/>
    <w:rsid w:val="00775417"/>
    <w:rsid w:val="007754E8"/>
    <w:rsid w:val="0077558D"/>
    <w:rsid w:val="00775A91"/>
    <w:rsid w:val="00775B0F"/>
    <w:rsid w:val="0077663A"/>
    <w:rsid w:val="00776937"/>
    <w:rsid w:val="00776D23"/>
    <w:rsid w:val="00776FA8"/>
    <w:rsid w:val="007770A1"/>
    <w:rsid w:val="00777220"/>
    <w:rsid w:val="0077741F"/>
    <w:rsid w:val="007777FD"/>
    <w:rsid w:val="00777F71"/>
    <w:rsid w:val="00780026"/>
    <w:rsid w:val="00780046"/>
    <w:rsid w:val="007801F0"/>
    <w:rsid w:val="007803D6"/>
    <w:rsid w:val="00780DAD"/>
    <w:rsid w:val="00781439"/>
    <w:rsid w:val="00781C18"/>
    <w:rsid w:val="00782138"/>
    <w:rsid w:val="007822C2"/>
    <w:rsid w:val="007823D5"/>
    <w:rsid w:val="00782818"/>
    <w:rsid w:val="007828D5"/>
    <w:rsid w:val="00782D99"/>
    <w:rsid w:val="0078327F"/>
    <w:rsid w:val="0078348E"/>
    <w:rsid w:val="0078378D"/>
    <w:rsid w:val="00783B6B"/>
    <w:rsid w:val="00784D37"/>
    <w:rsid w:val="007850E4"/>
    <w:rsid w:val="00785288"/>
    <w:rsid w:val="007855CD"/>
    <w:rsid w:val="00785759"/>
    <w:rsid w:val="00785B92"/>
    <w:rsid w:val="00785C74"/>
    <w:rsid w:val="00785CD7"/>
    <w:rsid w:val="007861C4"/>
    <w:rsid w:val="0078620C"/>
    <w:rsid w:val="00786380"/>
    <w:rsid w:val="00786615"/>
    <w:rsid w:val="00786B15"/>
    <w:rsid w:val="00786F1A"/>
    <w:rsid w:val="00786F65"/>
    <w:rsid w:val="0078756B"/>
    <w:rsid w:val="007902B7"/>
    <w:rsid w:val="00790805"/>
    <w:rsid w:val="0079175B"/>
    <w:rsid w:val="00791A67"/>
    <w:rsid w:val="00791AB8"/>
    <w:rsid w:val="00791D5D"/>
    <w:rsid w:val="00791D90"/>
    <w:rsid w:val="00791DF9"/>
    <w:rsid w:val="0079232A"/>
    <w:rsid w:val="00792966"/>
    <w:rsid w:val="00792E02"/>
    <w:rsid w:val="00792FC4"/>
    <w:rsid w:val="00793E43"/>
    <w:rsid w:val="00793F1E"/>
    <w:rsid w:val="007947D0"/>
    <w:rsid w:val="007947E3"/>
    <w:rsid w:val="00794A12"/>
    <w:rsid w:val="00795402"/>
    <w:rsid w:val="007957C2"/>
    <w:rsid w:val="00795E00"/>
    <w:rsid w:val="0079650F"/>
    <w:rsid w:val="00796897"/>
    <w:rsid w:val="00796CE8"/>
    <w:rsid w:val="00796D94"/>
    <w:rsid w:val="00796FFC"/>
    <w:rsid w:val="00797397"/>
    <w:rsid w:val="00797524"/>
    <w:rsid w:val="007977F8"/>
    <w:rsid w:val="007979BA"/>
    <w:rsid w:val="00797C88"/>
    <w:rsid w:val="00797F88"/>
    <w:rsid w:val="007A036D"/>
    <w:rsid w:val="007A0E8E"/>
    <w:rsid w:val="007A1A36"/>
    <w:rsid w:val="007A2432"/>
    <w:rsid w:val="007A27CC"/>
    <w:rsid w:val="007A2B46"/>
    <w:rsid w:val="007A2BEF"/>
    <w:rsid w:val="007A2C9C"/>
    <w:rsid w:val="007A2EF4"/>
    <w:rsid w:val="007A2FED"/>
    <w:rsid w:val="007A3648"/>
    <w:rsid w:val="007A371B"/>
    <w:rsid w:val="007A39D4"/>
    <w:rsid w:val="007A3F16"/>
    <w:rsid w:val="007A45FA"/>
    <w:rsid w:val="007A4703"/>
    <w:rsid w:val="007A47A3"/>
    <w:rsid w:val="007A47EA"/>
    <w:rsid w:val="007A4F5C"/>
    <w:rsid w:val="007A5ABB"/>
    <w:rsid w:val="007A6380"/>
    <w:rsid w:val="007A6A3F"/>
    <w:rsid w:val="007A7866"/>
    <w:rsid w:val="007A7AFF"/>
    <w:rsid w:val="007B02BE"/>
    <w:rsid w:val="007B05BD"/>
    <w:rsid w:val="007B05DD"/>
    <w:rsid w:val="007B0DF1"/>
    <w:rsid w:val="007B0F26"/>
    <w:rsid w:val="007B141A"/>
    <w:rsid w:val="007B165B"/>
    <w:rsid w:val="007B1A47"/>
    <w:rsid w:val="007B2499"/>
    <w:rsid w:val="007B289B"/>
    <w:rsid w:val="007B2AC5"/>
    <w:rsid w:val="007B4526"/>
    <w:rsid w:val="007B4597"/>
    <w:rsid w:val="007B4E05"/>
    <w:rsid w:val="007B4FB1"/>
    <w:rsid w:val="007B5197"/>
    <w:rsid w:val="007B54F6"/>
    <w:rsid w:val="007B59DD"/>
    <w:rsid w:val="007B5E5F"/>
    <w:rsid w:val="007B6AD2"/>
    <w:rsid w:val="007B6B5C"/>
    <w:rsid w:val="007B6E73"/>
    <w:rsid w:val="007B6EDE"/>
    <w:rsid w:val="007B7734"/>
    <w:rsid w:val="007B78C6"/>
    <w:rsid w:val="007C0373"/>
    <w:rsid w:val="007C0DAB"/>
    <w:rsid w:val="007C1F0D"/>
    <w:rsid w:val="007C21BE"/>
    <w:rsid w:val="007C23E6"/>
    <w:rsid w:val="007C263C"/>
    <w:rsid w:val="007C2959"/>
    <w:rsid w:val="007C2C7D"/>
    <w:rsid w:val="007C3224"/>
    <w:rsid w:val="007C3A8D"/>
    <w:rsid w:val="007C3B33"/>
    <w:rsid w:val="007C44E1"/>
    <w:rsid w:val="007C4516"/>
    <w:rsid w:val="007C46CA"/>
    <w:rsid w:val="007C47FA"/>
    <w:rsid w:val="007C4E6F"/>
    <w:rsid w:val="007C547A"/>
    <w:rsid w:val="007C648F"/>
    <w:rsid w:val="007C678A"/>
    <w:rsid w:val="007C6828"/>
    <w:rsid w:val="007C698B"/>
    <w:rsid w:val="007C6ABE"/>
    <w:rsid w:val="007C6C3A"/>
    <w:rsid w:val="007C6F33"/>
    <w:rsid w:val="007C6F38"/>
    <w:rsid w:val="007C7B1C"/>
    <w:rsid w:val="007C7BD0"/>
    <w:rsid w:val="007D091A"/>
    <w:rsid w:val="007D0D4F"/>
    <w:rsid w:val="007D14B7"/>
    <w:rsid w:val="007D14D4"/>
    <w:rsid w:val="007D1CA0"/>
    <w:rsid w:val="007D2760"/>
    <w:rsid w:val="007D29EE"/>
    <w:rsid w:val="007D3087"/>
    <w:rsid w:val="007D3950"/>
    <w:rsid w:val="007D3C16"/>
    <w:rsid w:val="007D49CE"/>
    <w:rsid w:val="007D4D2F"/>
    <w:rsid w:val="007D4F93"/>
    <w:rsid w:val="007D61ED"/>
    <w:rsid w:val="007D6858"/>
    <w:rsid w:val="007D689C"/>
    <w:rsid w:val="007D6C47"/>
    <w:rsid w:val="007D6FA4"/>
    <w:rsid w:val="007E05BF"/>
    <w:rsid w:val="007E071B"/>
    <w:rsid w:val="007E091A"/>
    <w:rsid w:val="007E0BE0"/>
    <w:rsid w:val="007E154E"/>
    <w:rsid w:val="007E16E7"/>
    <w:rsid w:val="007E1E2F"/>
    <w:rsid w:val="007E1F4B"/>
    <w:rsid w:val="007E1FA5"/>
    <w:rsid w:val="007E22B4"/>
    <w:rsid w:val="007E25BE"/>
    <w:rsid w:val="007E2B1F"/>
    <w:rsid w:val="007E2D1C"/>
    <w:rsid w:val="007E2F9C"/>
    <w:rsid w:val="007E33E0"/>
    <w:rsid w:val="007E3B57"/>
    <w:rsid w:val="007E3CD0"/>
    <w:rsid w:val="007E3E07"/>
    <w:rsid w:val="007E479C"/>
    <w:rsid w:val="007E4A95"/>
    <w:rsid w:val="007E4E75"/>
    <w:rsid w:val="007E505B"/>
    <w:rsid w:val="007E53BF"/>
    <w:rsid w:val="007E5418"/>
    <w:rsid w:val="007E5B2D"/>
    <w:rsid w:val="007E64DA"/>
    <w:rsid w:val="007E6895"/>
    <w:rsid w:val="007E6B73"/>
    <w:rsid w:val="007E6C27"/>
    <w:rsid w:val="007E75DA"/>
    <w:rsid w:val="007E7732"/>
    <w:rsid w:val="007E785D"/>
    <w:rsid w:val="007E7C63"/>
    <w:rsid w:val="007F002D"/>
    <w:rsid w:val="007F01FC"/>
    <w:rsid w:val="007F02AE"/>
    <w:rsid w:val="007F05C0"/>
    <w:rsid w:val="007F07A3"/>
    <w:rsid w:val="007F0D3D"/>
    <w:rsid w:val="007F0E53"/>
    <w:rsid w:val="007F0F1E"/>
    <w:rsid w:val="007F10C2"/>
    <w:rsid w:val="007F166F"/>
    <w:rsid w:val="007F1C3B"/>
    <w:rsid w:val="007F1EC5"/>
    <w:rsid w:val="007F23F2"/>
    <w:rsid w:val="007F2CF7"/>
    <w:rsid w:val="007F2DA5"/>
    <w:rsid w:val="007F3DC5"/>
    <w:rsid w:val="007F40FE"/>
    <w:rsid w:val="007F47F0"/>
    <w:rsid w:val="007F5C86"/>
    <w:rsid w:val="007F6804"/>
    <w:rsid w:val="007F6876"/>
    <w:rsid w:val="007F6A2A"/>
    <w:rsid w:val="007F6AAB"/>
    <w:rsid w:val="007F6CED"/>
    <w:rsid w:val="007F70FC"/>
    <w:rsid w:val="007F776D"/>
    <w:rsid w:val="007F7881"/>
    <w:rsid w:val="007F7A30"/>
    <w:rsid w:val="008005FB"/>
    <w:rsid w:val="008015B4"/>
    <w:rsid w:val="00801A70"/>
    <w:rsid w:val="00801ECA"/>
    <w:rsid w:val="008023A1"/>
    <w:rsid w:val="008025E7"/>
    <w:rsid w:val="00802651"/>
    <w:rsid w:val="00802A91"/>
    <w:rsid w:val="008032A3"/>
    <w:rsid w:val="008037B0"/>
    <w:rsid w:val="00803D67"/>
    <w:rsid w:val="00803DF9"/>
    <w:rsid w:val="00803FA3"/>
    <w:rsid w:val="008049BE"/>
    <w:rsid w:val="00804B43"/>
    <w:rsid w:val="00805865"/>
    <w:rsid w:val="008058FE"/>
    <w:rsid w:val="008061DB"/>
    <w:rsid w:val="0080634E"/>
    <w:rsid w:val="00806EBF"/>
    <w:rsid w:val="00806EEC"/>
    <w:rsid w:val="00806EFF"/>
    <w:rsid w:val="00807440"/>
    <w:rsid w:val="008075DF"/>
    <w:rsid w:val="008078E6"/>
    <w:rsid w:val="00810230"/>
    <w:rsid w:val="00810486"/>
    <w:rsid w:val="00810974"/>
    <w:rsid w:val="008109CC"/>
    <w:rsid w:val="008114BB"/>
    <w:rsid w:val="00811786"/>
    <w:rsid w:val="008118DD"/>
    <w:rsid w:val="00811D6A"/>
    <w:rsid w:val="00812153"/>
    <w:rsid w:val="008125AC"/>
    <w:rsid w:val="00812B97"/>
    <w:rsid w:val="00812BA7"/>
    <w:rsid w:val="0081301B"/>
    <w:rsid w:val="00813626"/>
    <w:rsid w:val="008137F1"/>
    <w:rsid w:val="00813ADC"/>
    <w:rsid w:val="00813CD0"/>
    <w:rsid w:val="00814422"/>
    <w:rsid w:val="0081487D"/>
    <w:rsid w:val="00815024"/>
    <w:rsid w:val="00815111"/>
    <w:rsid w:val="00815764"/>
    <w:rsid w:val="00816EE0"/>
    <w:rsid w:val="00817163"/>
    <w:rsid w:val="008172BE"/>
    <w:rsid w:val="00817527"/>
    <w:rsid w:val="008176B4"/>
    <w:rsid w:val="00817767"/>
    <w:rsid w:val="008178A9"/>
    <w:rsid w:val="0081795E"/>
    <w:rsid w:val="00817AC3"/>
    <w:rsid w:val="00820002"/>
    <w:rsid w:val="00820559"/>
    <w:rsid w:val="008208BF"/>
    <w:rsid w:val="008212EA"/>
    <w:rsid w:val="00821651"/>
    <w:rsid w:val="0082190C"/>
    <w:rsid w:val="00822E03"/>
    <w:rsid w:val="00822F5A"/>
    <w:rsid w:val="00823312"/>
    <w:rsid w:val="00823AC2"/>
    <w:rsid w:val="00823E7B"/>
    <w:rsid w:val="00823E9F"/>
    <w:rsid w:val="00823F41"/>
    <w:rsid w:val="00823F46"/>
    <w:rsid w:val="008242D3"/>
    <w:rsid w:val="008245A4"/>
    <w:rsid w:val="00824993"/>
    <w:rsid w:val="00824D5B"/>
    <w:rsid w:val="00824F60"/>
    <w:rsid w:val="008250BE"/>
    <w:rsid w:val="00825586"/>
    <w:rsid w:val="008263F2"/>
    <w:rsid w:val="00827D7B"/>
    <w:rsid w:val="00827E53"/>
    <w:rsid w:val="00830040"/>
    <w:rsid w:val="0083100A"/>
    <w:rsid w:val="008311B8"/>
    <w:rsid w:val="00831468"/>
    <w:rsid w:val="008315E8"/>
    <w:rsid w:val="00831A2E"/>
    <w:rsid w:val="00832412"/>
    <w:rsid w:val="00832701"/>
    <w:rsid w:val="0083278D"/>
    <w:rsid w:val="00833DCD"/>
    <w:rsid w:val="00834A91"/>
    <w:rsid w:val="00834D74"/>
    <w:rsid w:val="00835651"/>
    <w:rsid w:val="00835819"/>
    <w:rsid w:val="00835C66"/>
    <w:rsid w:val="00835EAD"/>
    <w:rsid w:val="00836DF3"/>
    <w:rsid w:val="00836FE0"/>
    <w:rsid w:val="008378B1"/>
    <w:rsid w:val="00840576"/>
    <w:rsid w:val="00840988"/>
    <w:rsid w:val="00840C7C"/>
    <w:rsid w:val="00840CE5"/>
    <w:rsid w:val="00840DA0"/>
    <w:rsid w:val="00841339"/>
    <w:rsid w:val="008417E7"/>
    <w:rsid w:val="008419B3"/>
    <w:rsid w:val="00841FC9"/>
    <w:rsid w:val="0084222D"/>
    <w:rsid w:val="008427BC"/>
    <w:rsid w:val="00842D43"/>
    <w:rsid w:val="00843806"/>
    <w:rsid w:val="00843A6F"/>
    <w:rsid w:val="00843BA8"/>
    <w:rsid w:val="00843C74"/>
    <w:rsid w:val="008447E4"/>
    <w:rsid w:val="00845061"/>
    <w:rsid w:val="00845307"/>
    <w:rsid w:val="0084571B"/>
    <w:rsid w:val="0084663F"/>
    <w:rsid w:val="00846C04"/>
    <w:rsid w:val="00846C70"/>
    <w:rsid w:val="00846CB6"/>
    <w:rsid w:val="00846E2B"/>
    <w:rsid w:val="00847C0E"/>
    <w:rsid w:val="00850533"/>
    <w:rsid w:val="00851356"/>
    <w:rsid w:val="008515B0"/>
    <w:rsid w:val="00851EF0"/>
    <w:rsid w:val="008520B3"/>
    <w:rsid w:val="00852C72"/>
    <w:rsid w:val="0085305D"/>
    <w:rsid w:val="00853223"/>
    <w:rsid w:val="00853309"/>
    <w:rsid w:val="0085360A"/>
    <w:rsid w:val="00854CF1"/>
    <w:rsid w:val="00855074"/>
    <w:rsid w:val="008554AF"/>
    <w:rsid w:val="0085597D"/>
    <w:rsid w:val="00856285"/>
    <w:rsid w:val="00856CCB"/>
    <w:rsid w:val="00857359"/>
    <w:rsid w:val="008577C5"/>
    <w:rsid w:val="00857A0F"/>
    <w:rsid w:val="00857B12"/>
    <w:rsid w:val="00857EEC"/>
    <w:rsid w:val="0086026D"/>
    <w:rsid w:val="00860481"/>
    <w:rsid w:val="00860FB5"/>
    <w:rsid w:val="00861AE5"/>
    <w:rsid w:val="00862389"/>
    <w:rsid w:val="00862398"/>
    <w:rsid w:val="00862490"/>
    <w:rsid w:val="00862562"/>
    <w:rsid w:val="008625D1"/>
    <w:rsid w:val="00862753"/>
    <w:rsid w:val="00862B6B"/>
    <w:rsid w:val="00862C3D"/>
    <w:rsid w:val="00862F49"/>
    <w:rsid w:val="00863477"/>
    <w:rsid w:val="0086350B"/>
    <w:rsid w:val="008635EF"/>
    <w:rsid w:val="00863877"/>
    <w:rsid w:val="00863FC0"/>
    <w:rsid w:val="008641C0"/>
    <w:rsid w:val="00865B2F"/>
    <w:rsid w:val="00866D77"/>
    <w:rsid w:val="00866DD4"/>
    <w:rsid w:val="00867749"/>
    <w:rsid w:val="00870F9F"/>
    <w:rsid w:val="008710D5"/>
    <w:rsid w:val="008712CC"/>
    <w:rsid w:val="00871668"/>
    <w:rsid w:val="00871B16"/>
    <w:rsid w:val="00872D53"/>
    <w:rsid w:val="008732F0"/>
    <w:rsid w:val="008733BF"/>
    <w:rsid w:val="00874E6B"/>
    <w:rsid w:val="00875759"/>
    <w:rsid w:val="00875FFA"/>
    <w:rsid w:val="008760DF"/>
    <w:rsid w:val="00876153"/>
    <w:rsid w:val="008761EB"/>
    <w:rsid w:val="00876506"/>
    <w:rsid w:val="008766D1"/>
    <w:rsid w:val="0087709E"/>
    <w:rsid w:val="00877149"/>
    <w:rsid w:val="00877A61"/>
    <w:rsid w:val="00880534"/>
    <w:rsid w:val="00880587"/>
    <w:rsid w:val="008815C8"/>
    <w:rsid w:val="008816BE"/>
    <w:rsid w:val="008820F5"/>
    <w:rsid w:val="0088221B"/>
    <w:rsid w:val="008822E6"/>
    <w:rsid w:val="0088275E"/>
    <w:rsid w:val="00882822"/>
    <w:rsid w:val="00882924"/>
    <w:rsid w:val="00882EB2"/>
    <w:rsid w:val="008830BA"/>
    <w:rsid w:val="008833BA"/>
    <w:rsid w:val="00883402"/>
    <w:rsid w:val="0088351E"/>
    <w:rsid w:val="0088389C"/>
    <w:rsid w:val="0088392E"/>
    <w:rsid w:val="00884111"/>
    <w:rsid w:val="008843E7"/>
    <w:rsid w:val="00884C03"/>
    <w:rsid w:val="00885560"/>
    <w:rsid w:val="0088574C"/>
    <w:rsid w:val="00885C2F"/>
    <w:rsid w:val="00885E2E"/>
    <w:rsid w:val="00885FA3"/>
    <w:rsid w:val="00886032"/>
    <w:rsid w:val="0088609A"/>
    <w:rsid w:val="008865FE"/>
    <w:rsid w:val="0088683A"/>
    <w:rsid w:val="00886982"/>
    <w:rsid w:val="00886A03"/>
    <w:rsid w:val="00886C49"/>
    <w:rsid w:val="0088745A"/>
    <w:rsid w:val="0088778F"/>
    <w:rsid w:val="00887970"/>
    <w:rsid w:val="00890413"/>
    <w:rsid w:val="00890EAA"/>
    <w:rsid w:val="00890FAA"/>
    <w:rsid w:val="008914FC"/>
    <w:rsid w:val="008915FB"/>
    <w:rsid w:val="00891D37"/>
    <w:rsid w:val="00891FDB"/>
    <w:rsid w:val="008925E5"/>
    <w:rsid w:val="00892624"/>
    <w:rsid w:val="00892827"/>
    <w:rsid w:val="008928FD"/>
    <w:rsid w:val="00892959"/>
    <w:rsid w:val="00892E9E"/>
    <w:rsid w:val="008939E3"/>
    <w:rsid w:val="00893B73"/>
    <w:rsid w:val="00893CE6"/>
    <w:rsid w:val="00893E84"/>
    <w:rsid w:val="00894A9E"/>
    <w:rsid w:val="00894ACD"/>
    <w:rsid w:val="00894DA0"/>
    <w:rsid w:val="008952FC"/>
    <w:rsid w:val="008953C7"/>
    <w:rsid w:val="00895839"/>
    <w:rsid w:val="00895B37"/>
    <w:rsid w:val="00895F91"/>
    <w:rsid w:val="008963BA"/>
    <w:rsid w:val="008966EB"/>
    <w:rsid w:val="00896920"/>
    <w:rsid w:val="00896DE2"/>
    <w:rsid w:val="00896FEF"/>
    <w:rsid w:val="00897393"/>
    <w:rsid w:val="00897500"/>
    <w:rsid w:val="008975C8"/>
    <w:rsid w:val="008976E9"/>
    <w:rsid w:val="00897C2A"/>
    <w:rsid w:val="00897C67"/>
    <w:rsid w:val="00897F7A"/>
    <w:rsid w:val="008A045D"/>
    <w:rsid w:val="008A0529"/>
    <w:rsid w:val="008A0542"/>
    <w:rsid w:val="008A0B38"/>
    <w:rsid w:val="008A0D97"/>
    <w:rsid w:val="008A10D9"/>
    <w:rsid w:val="008A11C4"/>
    <w:rsid w:val="008A1349"/>
    <w:rsid w:val="008A1EEA"/>
    <w:rsid w:val="008A1FA5"/>
    <w:rsid w:val="008A1FAA"/>
    <w:rsid w:val="008A1FC8"/>
    <w:rsid w:val="008A204E"/>
    <w:rsid w:val="008A21AD"/>
    <w:rsid w:val="008A251E"/>
    <w:rsid w:val="008A2867"/>
    <w:rsid w:val="008A28C2"/>
    <w:rsid w:val="008A2B4D"/>
    <w:rsid w:val="008A2B69"/>
    <w:rsid w:val="008A2DD5"/>
    <w:rsid w:val="008A33E9"/>
    <w:rsid w:val="008A3733"/>
    <w:rsid w:val="008A37F9"/>
    <w:rsid w:val="008A3994"/>
    <w:rsid w:val="008A3D83"/>
    <w:rsid w:val="008A431E"/>
    <w:rsid w:val="008A5368"/>
    <w:rsid w:val="008A552E"/>
    <w:rsid w:val="008A6442"/>
    <w:rsid w:val="008A6AA0"/>
    <w:rsid w:val="008A6B38"/>
    <w:rsid w:val="008A6B9F"/>
    <w:rsid w:val="008A6BEF"/>
    <w:rsid w:val="008A6D89"/>
    <w:rsid w:val="008A6FDD"/>
    <w:rsid w:val="008A74AD"/>
    <w:rsid w:val="008A7A2B"/>
    <w:rsid w:val="008B02DF"/>
    <w:rsid w:val="008B0437"/>
    <w:rsid w:val="008B05A2"/>
    <w:rsid w:val="008B07D5"/>
    <w:rsid w:val="008B0AF5"/>
    <w:rsid w:val="008B0C23"/>
    <w:rsid w:val="008B0FF2"/>
    <w:rsid w:val="008B10DB"/>
    <w:rsid w:val="008B1269"/>
    <w:rsid w:val="008B14C2"/>
    <w:rsid w:val="008B1DB7"/>
    <w:rsid w:val="008B2C2E"/>
    <w:rsid w:val="008B32C5"/>
    <w:rsid w:val="008B32CA"/>
    <w:rsid w:val="008B34AA"/>
    <w:rsid w:val="008B3624"/>
    <w:rsid w:val="008B387C"/>
    <w:rsid w:val="008B399F"/>
    <w:rsid w:val="008B42B4"/>
    <w:rsid w:val="008B4F47"/>
    <w:rsid w:val="008B55F9"/>
    <w:rsid w:val="008B5A4D"/>
    <w:rsid w:val="008B5DCF"/>
    <w:rsid w:val="008B600E"/>
    <w:rsid w:val="008B6031"/>
    <w:rsid w:val="008B6962"/>
    <w:rsid w:val="008B69E2"/>
    <w:rsid w:val="008B6EF2"/>
    <w:rsid w:val="008B6F21"/>
    <w:rsid w:val="008B717F"/>
    <w:rsid w:val="008B748B"/>
    <w:rsid w:val="008C0079"/>
    <w:rsid w:val="008C0422"/>
    <w:rsid w:val="008C0B71"/>
    <w:rsid w:val="008C0D7A"/>
    <w:rsid w:val="008C12CF"/>
    <w:rsid w:val="008C1CC6"/>
    <w:rsid w:val="008C1D01"/>
    <w:rsid w:val="008C1FFA"/>
    <w:rsid w:val="008C2B5A"/>
    <w:rsid w:val="008C2C59"/>
    <w:rsid w:val="008C3302"/>
    <w:rsid w:val="008C3810"/>
    <w:rsid w:val="008C39BB"/>
    <w:rsid w:val="008C40A1"/>
    <w:rsid w:val="008C40B3"/>
    <w:rsid w:val="008C41E4"/>
    <w:rsid w:val="008C4C2B"/>
    <w:rsid w:val="008C4C9F"/>
    <w:rsid w:val="008C4D30"/>
    <w:rsid w:val="008C4FCA"/>
    <w:rsid w:val="008C505E"/>
    <w:rsid w:val="008C5103"/>
    <w:rsid w:val="008C54F7"/>
    <w:rsid w:val="008C55B5"/>
    <w:rsid w:val="008C563A"/>
    <w:rsid w:val="008C58EE"/>
    <w:rsid w:val="008C5C30"/>
    <w:rsid w:val="008C61E9"/>
    <w:rsid w:val="008C6690"/>
    <w:rsid w:val="008C6A64"/>
    <w:rsid w:val="008C6D89"/>
    <w:rsid w:val="008C6FC0"/>
    <w:rsid w:val="008C7EF6"/>
    <w:rsid w:val="008D04FA"/>
    <w:rsid w:val="008D0833"/>
    <w:rsid w:val="008D134C"/>
    <w:rsid w:val="008D1854"/>
    <w:rsid w:val="008D2001"/>
    <w:rsid w:val="008D3214"/>
    <w:rsid w:val="008D34CF"/>
    <w:rsid w:val="008D3595"/>
    <w:rsid w:val="008D3F70"/>
    <w:rsid w:val="008D408B"/>
    <w:rsid w:val="008D4B3A"/>
    <w:rsid w:val="008D4C21"/>
    <w:rsid w:val="008D6CB9"/>
    <w:rsid w:val="008D7014"/>
    <w:rsid w:val="008D7655"/>
    <w:rsid w:val="008E0157"/>
    <w:rsid w:val="008E0812"/>
    <w:rsid w:val="008E1421"/>
    <w:rsid w:val="008E14E9"/>
    <w:rsid w:val="008E1A23"/>
    <w:rsid w:val="008E2A60"/>
    <w:rsid w:val="008E2AC2"/>
    <w:rsid w:val="008E2B73"/>
    <w:rsid w:val="008E2C55"/>
    <w:rsid w:val="008E2C84"/>
    <w:rsid w:val="008E33EF"/>
    <w:rsid w:val="008E3D3F"/>
    <w:rsid w:val="008E3FE3"/>
    <w:rsid w:val="008E44CF"/>
    <w:rsid w:val="008E4521"/>
    <w:rsid w:val="008E468E"/>
    <w:rsid w:val="008E482C"/>
    <w:rsid w:val="008E4842"/>
    <w:rsid w:val="008E49E2"/>
    <w:rsid w:val="008E4D0C"/>
    <w:rsid w:val="008E52CD"/>
    <w:rsid w:val="008E551E"/>
    <w:rsid w:val="008E55BD"/>
    <w:rsid w:val="008E5B5E"/>
    <w:rsid w:val="008E5C92"/>
    <w:rsid w:val="008E5DB6"/>
    <w:rsid w:val="008E5E2A"/>
    <w:rsid w:val="008E61D5"/>
    <w:rsid w:val="008E62AF"/>
    <w:rsid w:val="008E6369"/>
    <w:rsid w:val="008E6698"/>
    <w:rsid w:val="008E6DDD"/>
    <w:rsid w:val="008E6FBD"/>
    <w:rsid w:val="008E6FE8"/>
    <w:rsid w:val="008E7098"/>
    <w:rsid w:val="008E741E"/>
    <w:rsid w:val="008E77C5"/>
    <w:rsid w:val="008E7820"/>
    <w:rsid w:val="008E78A4"/>
    <w:rsid w:val="008F0146"/>
    <w:rsid w:val="008F04D1"/>
    <w:rsid w:val="008F078B"/>
    <w:rsid w:val="008F0990"/>
    <w:rsid w:val="008F0CC1"/>
    <w:rsid w:val="008F1BCD"/>
    <w:rsid w:val="008F2153"/>
    <w:rsid w:val="008F21FA"/>
    <w:rsid w:val="008F2B57"/>
    <w:rsid w:val="008F2BBF"/>
    <w:rsid w:val="008F2F8E"/>
    <w:rsid w:val="008F31EB"/>
    <w:rsid w:val="008F3ECE"/>
    <w:rsid w:val="008F43E8"/>
    <w:rsid w:val="008F4F23"/>
    <w:rsid w:val="008F5285"/>
    <w:rsid w:val="008F54BF"/>
    <w:rsid w:val="008F5597"/>
    <w:rsid w:val="008F5A76"/>
    <w:rsid w:val="008F5B09"/>
    <w:rsid w:val="008F6240"/>
    <w:rsid w:val="008F62FA"/>
    <w:rsid w:val="008F6409"/>
    <w:rsid w:val="008F7171"/>
    <w:rsid w:val="00900198"/>
    <w:rsid w:val="009007FD"/>
    <w:rsid w:val="0090181A"/>
    <w:rsid w:val="00902076"/>
    <w:rsid w:val="00902EE1"/>
    <w:rsid w:val="009033AB"/>
    <w:rsid w:val="009037D6"/>
    <w:rsid w:val="009039C6"/>
    <w:rsid w:val="00903CA6"/>
    <w:rsid w:val="00904014"/>
    <w:rsid w:val="009045E0"/>
    <w:rsid w:val="0090472B"/>
    <w:rsid w:val="0090482C"/>
    <w:rsid w:val="00904D1F"/>
    <w:rsid w:val="00904D34"/>
    <w:rsid w:val="00904E5F"/>
    <w:rsid w:val="00906411"/>
    <w:rsid w:val="009065B9"/>
    <w:rsid w:val="00906BB4"/>
    <w:rsid w:val="00906BD7"/>
    <w:rsid w:val="009104F3"/>
    <w:rsid w:val="00911159"/>
    <w:rsid w:val="009113F0"/>
    <w:rsid w:val="00911476"/>
    <w:rsid w:val="0091156B"/>
    <w:rsid w:val="009116B8"/>
    <w:rsid w:val="0091221E"/>
    <w:rsid w:val="0091247F"/>
    <w:rsid w:val="00912A60"/>
    <w:rsid w:val="00912D46"/>
    <w:rsid w:val="00912F31"/>
    <w:rsid w:val="0091466C"/>
    <w:rsid w:val="00914B2D"/>
    <w:rsid w:val="00914D91"/>
    <w:rsid w:val="0091522D"/>
    <w:rsid w:val="00915466"/>
    <w:rsid w:val="00915DA8"/>
    <w:rsid w:val="00916524"/>
    <w:rsid w:val="00916609"/>
    <w:rsid w:val="009167D5"/>
    <w:rsid w:val="00916B80"/>
    <w:rsid w:val="00916CB7"/>
    <w:rsid w:val="00916F52"/>
    <w:rsid w:val="009171E3"/>
    <w:rsid w:val="00921349"/>
    <w:rsid w:val="009216DF"/>
    <w:rsid w:val="00921D3D"/>
    <w:rsid w:val="00921E86"/>
    <w:rsid w:val="00921EDA"/>
    <w:rsid w:val="009225A8"/>
    <w:rsid w:val="00922A61"/>
    <w:rsid w:val="009238A1"/>
    <w:rsid w:val="0092396D"/>
    <w:rsid w:val="00923C14"/>
    <w:rsid w:val="009247BE"/>
    <w:rsid w:val="00924F68"/>
    <w:rsid w:val="00925226"/>
    <w:rsid w:val="009258A2"/>
    <w:rsid w:val="00925C93"/>
    <w:rsid w:val="00925CD2"/>
    <w:rsid w:val="00925EC3"/>
    <w:rsid w:val="00926283"/>
    <w:rsid w:val="0092696A"/>
    <w:rsid w:val="00926E73"/>
    <w:rsid w:val="00926E7C"/>
    <w:rsid w:val="009277A5"/>
    <w:rsid w:val="00927C07"/>
    <w:rsid w:val="0093052B"/>
    <w:rsid w:val="009308BC"/>
    <w:rsid w:val="00930C43"/>
    <w:rsid w:val="00930C96"/>
    <w:rsid w:val="00932284"/>
    <w:rsid w:val="0093274A"/>
    <w:rsid w:val="00933184"/>
    <w:rsid w:val="00933AF4"/>
    <w:rsid w:val="00933B03"/>
    <w:rsid w:val="00933D8B"/>
    <w:rsid w:val="0093468A"/>
    <w:rsid w:val="00934730"/>
    <w:rsid w:val="00935319"/>
    <w:rsid w:val="009354D4"/>
    <w:rsid w:val="00936081"/>
    <w:rsid w:val="00936300"/>
    <w:rsid w:val="009363E2"/>
    <w:rsid w:val="00936853"/>
    <w:rsid w:val="009404F9"/>
    <w:rsid w:val="0094065D"/>
    <w:rsid w:val="00941449"/>
    <w:rsid w:val="0094153D"/>
    <w:rsid w:val="009421E2"/>
    <w:rsid w:val="00942450"/>
    <w:rsid w:val="00942568"/>
    <w:rsid w:val="00942B8B"/>
    <w:rsid w:val="00942BAA"/>
    <w:rsid w:val="00942ED4"/>
    <w:rsid w:val="0094334A"/>
    <w:rsid w:val="00943571"/>
    <w:rsid w:val="0094371F"/>
    <w:rsid w:val="009440C4"/>
    <w:rsid w:val="00944C52"/>
    <w:rsid w:val="00944EFA"/>
    <w:rsid w:val="0094500C"/>
    <w:rsid w:val="009451E3"/>
    <w:rsid w:val="0094546A"/>
    <w:rsid w:val="009454CB"/>
    <w:rsid w:val="009462A8"/>
    <w:rsid w:val="0094688D"/>
    <w:rsid w:val="00946E98"/>
    <w:rsid w:val="00947E8F"/>
    <w:rsid w:val="00950E0B"/>
    <w:rsid w:val="009510D3"/>
    <w:rsid w:val="009514B2"/>
    <w:rsid w:val="00952EC4"/>
    <w:rsid w:val="009530AA"/>
    <w:rsid w:val="00953266"/>
    <w:rsid w:val="009532F4"/>
    <w:rsid w:val="00953A60"/>
    <w:rsid w:val="00953AC5"/>
    <w:rsid w:val="0095400A"/>
    <w:rsid w:val="00954497"/>
    <w:rsid w:val="00954584"/>
    <w:rsid w:val="009546EE"/>
    <w:rsid w:val="00954CEA"/>
    <w:rsid w:val="00954D61"/>
    <w:rsid w:val="009550D9"/>
    <w:rsid w:val="009553A5"/>
    <w:rsid w:val="009555E4"/>
    <w:rsid w:val="00955613"/>
    <w:rsid w:val="00955C10"/>
    <w:rsid w:val="00955E90"/>
    <w:rsid w:val="009560BC"/>
    <w:rsid w:val="0095645B"/>
    <w:rsid w:val="00957A5F"/>
    <w:rsid w:val="00957F45"/>
    <w:rsid w:val="00960085"/>
    <w:rsid w:val="009602E8"/>
    <w:rsid w:val="00960A1A"/>
    <w:rsid w:val="00960A3B"/>
    <w:rsid w:val="00960A87"/>
    <w:rsid w:val="00961482"/>
    <w:rsid w:val="00961846"/>
    <w:rsid w:val="00961EAD"/>
    <w:rsid w:val="009627CC"/>
    <w:rsid w:val="0096283C"/>
    <w:rsid w:val="0096315A"/>
    <w:rsid w:val="00963486"/>
    <w:rsid w:val="00963589"/>
    <w:rsid w:val="009635EA"/>
    <w:rsid w:val="009637D7"/>
    <w:rsid w:val="0096392A"/>
    <w:rsid w:val="00963BB2"/>
    <w:rsid w:val="00963D23"/>
    <w:rsid w:val="00963DB4"/>
    <w:rsid w:val="0096433E"/>
    <w:rsid w:val="00964AC8"/>
    <w:rsid w:val="0096635A"/>
    <w:rsid w:val="0096646B"/>
    <w:rsid w:val="00966A82"/>
    <w:rsid w:val="00966F43"/>
    <w:rsid w:val="00967509"/>
    <w:rsid w:val="00967DF7"/>
    <w:rsid w:val="00970937"/>
    <w:rsid w:val="0097120A"/>
    <w:rsid w:val="00971BFC"/>
    <w:rsid w:val="00971F95"/>
    <w:rsid w:val="009724AE"/>
    <w:rsid w:val="00972E69"/>
    <w:rsid w:val="00973E7E"/>
    <w:rsid w:val="009746EE"/>
    <w:rsid w:val="00975072"/>
    <w:rsid w:val="009751D6"/>
    <w:rsid w:val="00975D0A"/>
    <w:rsid w:val="00976819"/>
    <w:rsid w:val="00976886"/>
    <w:rsid w:val="00976C37"/>
    <w:rsid w:val="00976EBA"/>
    <w:rsid w:val="00977D4F"/>
    <w:rsid w:val="00977EAA"/>
    <w:rsid w:val="00977FE4"/>
    <w:rsid w:val="00980504"/>
    <w:rsid w:val="00980669"/>
    <w:rsid w:val="00980B40"/>
    <w:rsid w:val="00980B6C"/>
    <w:rsid w:val="00981771"/>
    <w:rsid w:val="009819B3"/>
    <w:rsid w:val="00981B03"/>
    <w:rsid w:val="00981D3F"/>
    <w:rsid w:val="00981F4D"/>
    <w:rsid w:val="0098202E"/>
    <w:rsid w:val="00982267"/>
    <w:rsid w:val="0098263B"/>
    <w:rsid w:val="00982F36"/>
    <w:rsid w:val="009830B4"/>
    <w:rsid w:val="00983D19"/>
    <w:rsid w:val="00983F2B"/>
    <w:rsid w:val="00983F7E"/>
    <w:rsid w:val="009841F6"/>
    <w:rsid w:val="009845EE"/>
    <w:rsid w:val="00984D59"/>
    <w:rsid w:val="00984DC5"/>
    <w:rsid w:val="00985109"/>
    <w:rsid w:val="0098525F"/>
    <w:rsid w:val="009853D6"/>
    <w:rsid w:val="0098540C"/>
    <w:rsid w:val="009854CE"/>
    <w:rsid w:val="00985CC7"/>
    <w:rsid w:val="009860EE"/>
    <w:rsid w:val="00986FF2"/>
    <w:rsid w:val="009873E5"/>
    <w:rsid w:val="00987BBC"/>
    <w:rsid w:val="00990237"/>
    <w:rsid w:val="00990480"/>
    <w:rsid w:val="00990EB7"/>
    <w:rsid w:val="00990F5D"/>
    <w:rsid w:val="00991365"/>
    <w:rsid w:val="00991606"/>
    <w:rsid w:val="00991714"/>
    <w:rsid w:val="009918E8"/>
    <w:rsid w:val="009927E8"/>
    <w:rsid w:val="0099357D"/>
    <w:rsid w:val="00993687"/>
    <w:rsid w:val="00993D73"/>
    <w:rsid w:val="00993EB1"/>
    <w:rsid w:val="00993F29"/>
    <w:rsid w:val="00993F46"/>
    <w:rsid w:val="00994049"/>
    <w:rsid w:val="00994EEC"/>
    <w:rsid w:val="00995C93"/>
    <w:rsid w:val="009960AD"/>
    <w:rsid w:val="00996B48"/>
    <w:rsid w:val="00996F85"/>
    <w:rsid w:val="00997230"/>
    <w:rsid w:val="009976FC"/>
    <w:rsid w:val="009978F6"/>
    <w:rsid w:val="00997A74"/>
    <w:rsid w:val="009A011F"/>
    <w:rsid w:val="009A034A"/>
    <w:rsid w:val="009A06DB"/>
    <w:rsid w:val="009A0720"/>
    <w:rsid w:val="009A0A75"/>
    <w:rsid w:val="009A10EF"/>
    <w:rsid w:val="009A23F6"/>
    <w:rsid w:val="009A33C5"/>
    <w:rsid w:val="009A3C17"/>
    <w:rsid w:val="009A3E42"/>
    <w:rsid w:val="009A42C1"/>
    <w:rsid w:val="009A436F"/>
    <w:rsid w:val="009A437A"/>
    <w:rsid w:val="009A4419"/>
    <w:rsid w:val="009A45B3"/>
    <w:rsid w:val="009A4D66"/>
    <w:rsid w:val="009A5607"/>
    <w:rsid w:val="009A6469"/>
    <w:rsid w:val="009A66F2"/>
    <w:rsid w:val="009A6A38"/>
    <w:rsid w:val="009A6B68"/>
    <w:rsid w:val="009A77AB"/>
    <w:rsid w:val="009A78CF"/>
    <w:rsid w:val="009B08DA"/>
    <w:rsid w:val="009B0FBF"/>
    <w:rsid w:val="009B1303"/>
    <w:rsid w:val="009B159D"/>
    <w:rsid w:val="009B165C"/>
    <w:rsid w:val="009B1F6A"/>
    <w:rsid w:val="009B1F85"/>
    <w:rsid w:val="009B21B9"/>
    <w:rsid w:val="009B28C5"/>
    <w:rsid w:val="009B319B"/>
    <w:rsid w:val="009B3451"/>
    <w:rsid w:val="009B3756"/>
    <w:rsid w:val="009B3794"/>
    <w:rsid w:val="009B38B1"/>
    <w:rsid w:val="009B3A60"/>
    <w:rsid w:val="009B40D6"/>
    <w:rsid w:val="009B4F58"/>
    <w:rsid w:val="009B5125"/>
    <w:rsid w:val="009B5A72"/>
    <w:rsid w:val="009B61F8"/>
    <w:rsid w:val="009B6817"/>
    <w:rsid w:val="009B6E6F"/>
    <w:rsid w:val="009B724C"/>
    <w:rsid w:val="009B7624"/>
    <w:rsid w:val="009B77EC"/>
    <w:rsid w:val="009B79ED"/>
    <w:rsid w:val="009B7F11"/>
    <w:rsid w:val="009C0FA1"/>
    <w:rsid w:val="009C104B"/>
    <w:rsid w:val="009C17E3"/>
    <w:rsid w:val="009C1C4F"/>
    <w:rsid w:val="009C29C1"/>
    <w:rsid w:val="009C29D2"/>
    <w:rsid w:val="009C2A3A"/>
    <w:rsid w:val="009C2BDE"/>
    <w:rsid w:val="009C2C1D"/>
    <w:rsid w:val="009C37EC"/>
    <w:rsid w:val="009C39A1"/>
    <w:rsid w:val="009C40E4"/>
    <w:rsid w:val="009C48DF"/>
    <w:rsid w:val="009C49FA"/>
    <w:rsid w:val="009C4F15"/>
    <w:rsid w:val="009C57EF"/>
    <w:rsid w:val="009C5D26"/>
    <w:rsid w:val="009C5EB7"/>
    <w:rsid w:val="009C6404"/>
    <w:rsid w:val="009C67FD"/>
    <w:rsid w:val="009C69AC"/>
    <w:rsid w:val="009C708C"/>
    <w:rsid w:val="009C77DD"/>
    <w:rsid w:val="009C7823"/>
    <w:rsid w:val="009C7C02"/>
    <w:rsid w:val="009D02B1"/>
    <w:rsid w:val="009D07A2"/>
    <w:rsid w:val="009D2168"/>
    <w:rsid w:val="009D23B4"/>
    <w:rsid w:val="009D26A8"/>
    <w:rsid w:val="009D27F3"/>
    <w:rsid w:val="009D2CEE"/>
    <w:rsid w:val="009D31CA"/>
    <w:rsid w:val="009D370A"/>
    <w:rsid w:val="009D3866"/>
    <w:rsid w:val="009D3CD6"/>
    <w:rsid w:val="009D4417"/>
    <w:rsid w:val="009D4D90"/>
    <w:rsid w:val="009D4E22"/>
    <w:rsid w:val="009D531E"/>
    <w:rsid w:val="009D5495"/>
    <w:rsid w:val="009D591D"/>
    <w:rsid w:val="009D645E"/>
    <w:rsid w:val="009D6603"/>
    <w:rsid w:val="009D6799"/>
    <w:rsid w:val="009D6875"/>
    <w:rsid w:val="009D6B05"/>
    <w:rsid w:val="009D72F4"/>
    <w:rsid w:val="009D7549"/>
    <w:rsid w:val="009D77B3"/>
    <w:rsid w:val="009D7D17"/>
    <w:rsid w:val="009E1786"/>
    <w:rsid w:val="009E1CDA"/>
    <w:rsid w:val="009E2941"/>
    <w:rsid w:val="009E2F3F"/>
    <w:rsid w:val="009E30CD"/>
    <w:rsid w:val="009E3236"/>
    <w:rsid w:val="009E32C2"/>
    <w:rsid w:val="009E32D2"/>
    <w:rsid w:val="009E37F0"/>
    <w:rsid w:val="009E392C"/>
    <w:rsid w:val="009E5214"/>
    <w:rsid w:val="009E523F"/>
    <w:rsid w:val="009E5945"/>
    <w:rsid w:val="009E6161"/>
    <w:rsid w:val="009E6415"/>
    <w:rsid w:val="009E6467"/>
    <w:rsid w:val="009E650A"/>
    <w:rsid w:val="009E6A8F"/>
    <w:rsid w:val="009E6B10"/>
    <w:rsid w:val="009E7191"/>
    <w:rsid w:val="009E7396"/>
    <w:rsid w:val="009E73D3"/>
    <w:rsid w:val="009E76FA"/>
    <w:rsid w:val="009E7D67"/>
    <w:rsid w:val="009F04AD"/>
    <w:rsid w:val="009F04FC"/>
    <w:rsid w:val="009F0F63"/>
    <w:rsid w:val="009F125E"/>
    <w:rsid w:val="009F2D0C"/>
    <w:rsid w:val="009F42D1"/>
    <w:rsid w:val="009F474F"/>
    <w:rsid w:val="009F4AD5"/>
    <w:rsid w:val="009F4BBE"/>
    <w:rsid w:val="009F4EF0"/>
    <w:rsid w:val="009F574D"/>
    <w:rsid w:val="009F57B1"/>
    <w:rsid w:val="009F5910"/>
    <w:rsid w:val="009F5FD5"/>
    <w:rsid w:val="009F682C"/>
    <w:rsid w:val="009F68D6"/>
    <w:rsid w:val="009F7083"/>
    <w:rsid w:val="009F727A"/>
    <w:rsid w:val="009F7CB8"/>
    <w:rsid w:val="009F7E53"/>
    <w:rsid w:val="00A006D4"/>
    <w:rsid w:val="00A009DB"/>
    <w:rsid w:val="00A00D28"/>
    <w:rsid w:val="00A00E39"/>
    <w:rsid w:val="00A022A5"/>
    <w:rsid w:val="00A02A32"/>
    <w:rsid w:val="00A039F1"/>
    <w:rsid w:val="00A04468"/>
    <w:rsid w:val="00A04B99"/>
    <w:rsid w:val="00A05921"/>
    <w:rsid w:val="00A05E54"/>
    <w:rsid w:val="00A05F6E"/>
    <w:rsid w:val="00A06459"/>
    <w:rsid w:val="00A069D3"/>
    <w:rsid w:val="00A06C25"/>
    <w:rsid w:val="00A07679"/>
    <w:rsid w:val="00A078FE"/>
    <w:rsid w:val="00A07FF9"/>
    <w:rsid w:val="00A10F45"/>
    <w:rsid w:val="00A1110F"/>
    <w:rsid w:val="00A112ED"/>
    <w:rsid w:val="00A11615"/>
    <w:rsid w:val="00A116DD"/>
    <w:rsid w:val="00A11787"/>
    <w:rsid w:val="00A11E43"/>
    <w:rsid w:val="00A13A98"/>
    <w:rsid w:val="00A13EBC"/>
    <w:rsid w:val="00A141A3"/>
    <w:rsid w:val="00A141BE"/>
    <w:rsid w:val="00A14360"/>
    <w:rsid w:val="00A1505A"/>
    <w:rsid w:val="00A15159"/>
    <w:rsid w:val="00A153C7"/>
    <w:rsid w:val="00A1550D"/>
    <w:rsid w:val="00A159C8"/>
    <w:rsid w:val="00A15C2B"/>
    <w:rsid w:val="00A15F75"/>
    <w:rsid w:val="00A1644E"/>
    <w:rsid w:val="00A16B14"/>
    <w:rsid w:val="00A16B36"/>
    <w:rsid w:val="00A17061"/>
    <w:rsid w:val="00A17389"/>
    <w:rsid w:val="00A175DB"/>
    <w:rsid w:val="00A178B9"/>
    <w:rsid w:val="00A17CAB"/>
    <w:rsid w:val="00A200A5"/>
    <w:rsid w:val="00A2048E"/>
    <w:rsid w:val="00A20D3E"/>
    <w:rsid w:val="00A20D63"/>
    <w:rsid w:val="00A21F8D"/>
    <w:rsid w:val="00A221F9"/>
    <w:rsid w:val="00A22678"/>
    <w:rsid w:val="00A23110"/>
    <w:rsid w:val="00A23F45"/>
    <w:rsid w:val="00A24391"/>
    <w:rsid w:val="00A2439B"/>
    <w:rsid w:val="00A24A49"/>
    <w:rsid w:val="00A2540B"/>
    <w:rsid w:val="00A25997"/>
    <w:rsid w:val="00A25C31"/>
    <w:rsid w:val="00A25CA7"/>
    <w:rsid w:val="00A25CD0"/>
    <w:rsid w:val="00A25E7A"/>
    <w:rsid w:val="00A2611E"/>
    <w:rsid w:val="00A270D9"/>
    <w:rsid w:val="00A27EB8"/>
    <w:rsid w:val="00A30270"/>
    <w:rsid w:val="00A30B35"/>
    <w:rsid w:val="00A30EA9"/>
    <w:rsid w:val="00A30F15"/>
    <w:rsid w:val="00A310C2"/>
    <w:rsid w:val="00A310E8"/>
    <w:rsid w:val="00A3123F"/>
    <w:rsid w:val="00A31273"/>
    <w:rsid w:val="00A31491"/>
    <w:rsid w:val="00A31F92"/>
    <w:rsid w:val="00A3299F"/>
    <w:rsid w:val="00A32B00"/>
    <w:rsid w:val="00A334F2"/>
    <w:rsid w:val="00A34435"/>
    <w:rsid w:val="00A3601B"/>
    <w:rsid w:val="00A362A8"/>
    <w:rsid w:val="00A36309"/>
    <w:rsid w:val="00A36638"/>
    <w:rsid w:val="00A36A51"/>
    <w:rsid w:val="00A36AB0"/>
    <w:rsid w:val="00A370BC"/>
    <w:rsid w:val="00A3715C"/>
    <w:rsid w:val="00A37AAF"/>
    <w:rsid w:val="00A37ACF"/>
    <w:rsid w:val="00A37F78"/>
    <w:rsid w:val="00A409FB"/>
    <w:rsid w:val="00A40A34"/>
    <w:rsid w:val="00A41041"/>
    <w:rsid w:val="00A41042"/>
    <w:rsid w:val="00A41990"/>
    <w:rsid w:val="00A429E7"/>
    <w:rsid w:val="00A43470"/>
    <w:rsid w:val="00A4395A"/>
    <w:rsid w:val="00A43970"/>
    <w:rsid w:val="00A43ACA"/>
    <w:rsid w:val="00A441F8"/>
    <w:rsid w:val="00A44BE4"/>
    <w:rsid w:val="00A44CBE"/>
    <w:rsid w:val="00A4594B"/>
    <w:rsid w:val="00A45AEF"/>
    <w:rsid w:val="00A46030"/>
    <w:rsid w:val="00A46504"/>
    <w:rsid w:val="00A46552"/>
    <w:rsid w:val="00A4726C"/>
    <w:rsid w:val="00A47357"/>
    <w:rsid w:val="00A473AD"/>
    <w:rsid w:val="00A4748B"/>
    <w:rsid w:val="00A476A5"/>
    <w:rsid w:val="00A5124D"/>
    <w:rsid w:val="00A5159A"/>
    <w:rsid w:val="00A520EC"/>
    <w:rsid w:val="00A52211"/>
    <w:rsid w:val="00A522CE"/>
    <w:rsid w:val="00A52557"/>
    <w:rsid w:val="00A527E9"/>
    <w:rsid w:val="00A52CB6"/>
    <w:rsid w:val="00A53869"/>
    <w:rsid w:val="00A53C7A"/>
    <w:rsid w:val="00A5410E"/>
    <w:rsid w:val="00A55150"/>
    <w:rsid w:val="00A551A5"/>
    <w:rsid w:val="00A5621F"/>
    <w:rsid w:val="00A57292"/>
    <w:rsid w:val="00A57726"/>
    <w:rsid w:val="00A577EE"/>
    <w:rsid w:val="00A57963"/>
    <w:rsid w:val="00A600CE"/>
    <w:rsid w:val="00A605E3"/>
    <w:rsid w:val="00A6079C"/>
    <w:rsid w:val="00A608C3"/>
    <w:rsid w:val="00A60AEB"/>
    <w:rsid w:val="00A60CD2"/>
    <w:rsid w:val="00A6179C"/>
    <w:rsid w:val="00A61C79"/>
    <w:rsid w:val="00A61C9A"/>
    <w:rsid w:val="00A61E0F"/>
    <w:rsid w:val="00A62121"/>
    <w:rsid w:val="00A62463"/>
    <w:rsid w:val="00A632D2"/>
    <w:rsid w:val="00A63791"/>
    <w:rsid w:val="00A6386A"/>
    <w:rsid w:val="00A63A6A"/>
    <w:rsid w:val="00A63CF8"/>
    <w:rsid w:val="00A641D6"/>
    <w:rsid w:val="00A64E79"/>
    <w:rsid w:val="00A65858"/>
    <w:rsid w:val="00A65B74"/>
    <w:rsid w:val="00A65EB6"/>
    <w:rsid w:val="00A673B9"/>
    <w:rsid w:val="00A6752A"/>
    <w:rsid w:val="00A675AE"/>
    <w:rsid w:val="00A67C75"/>
    <w:rsid w:val="00A70025"/>
    <w:rsid w:val="00A7026E"/>
    <w:rsid w:val="00A70916"/>
    <w:rsid w:val="00A71C4A"/>
    <w:rsid w:val="00A71EAE"/>
    <w:rsid w:val="00A7233C"/>
    <w:rsid w:val="00A72B87"/>
    <w:rsid w:val="00A73303"/>
    <w:rsid w:val="00A73AE5"/>
    <w:rsid w:val="00A73EBC"/>
    <w:rsid w:val="00A74138"/>
    <w:rsid w:val="00A7414C"/>
    <w:rsid w:val="00A74959"/>
    <w:rsid w:val="00A75156"/>
    <w:rsid w:val="00A7670A"/>
    <w:rsid w:val="00A76761"/>
    <w:rsid w:val="00A7735B"/>
    <w:rsid w:val="00A773A2"/>
    <w:rsid w:val="00A77595"/>
    <w:rsid w:val="00A776F3"/>
    <w:rsid w:val="00A7777B"/>
    <w:rsid w:val="00A77EE8"/>
    <w:rsid w:val="00A8141C"/>
    <w:rsid w:val="00A815D8"/>
    <w:rsid w:val="00A8194D"/>
    <w:rsid w:val="00A81C9E"/>
    <w:rsid w:val="00A82446"/>
    <w:rsid w:val="00A82580"/>
    <w:rsid w:val="00A8355A"/>
    <w:rsid w:val="00A83A66"/>
    <w:rsid w:val="00A83F2F"/>
    <w:rsid w:val="00A84388"/>
    <w:rsid w:val="00A84655"/>
    <w:rsid w:val="00A8470A"/>
    <w:rsid w:val="00A849DC"/>
    <w:rsid w:val="00A84B52"/>
    <w:rsid w:val="00A84B70"/>
    <w:rsid w:val="00A84C61"/>
    <w:rsid w:val="00A84C89"/>
    <w:rsid w:val="00A859C3"/>
    <w:rsid w:val="00A85AF0"/>
    <w:rsid w:val="00A85CD0"/>
    <w:rsid w:val="00A86006"/>
    <w:rsid w:val="00A86D34"/>
    <w:rsid w:val="00A872F4"/>
    <w:rsid w:val="00A874B2"/>
    <w:rsid w:val="00A87C1A"/>
    <w:rsid w:val="00A9006E"/>
    <w:rsid w:val="00A90469"/>
    <w:rsid w:val="00A904A3"/>
    <w:rsid w:val="00A905C5"/>
    <w:rsid w:val="00A90742"/>
    <w:rsid w:val="00A90BF0"/>
    <w:rsid w:val="00A91057"/>
    <w:rsid w:val="00A91572"/>
    <w:rsid w:val="00A91809"/>
    <w:rsid w:val="00A91C21"/>
    <w:rsid w:val="00A9216A"/>
    <w:rsid w:val="00A923C8"/>
    <w:rsid w:val="00A92879"/>
    <w:rsid w:val="00A928E7"/>
    <w:rsid w:val="00A92CD5"/>
    <w:rsid w:val="00A9398F"/>
    <w:rsid w:val="00A9410C"/>
    <w:rsid w:val="00A94400"/>
    <w:rsid w:val="00A9455B"/>
    <w:rsid w:val="00A94796"/>
    <w:rsid w:val="00A95172"/>
    <w:rsid w:val="00A9561D"/>
    <w:rsid w:val="00A96A85"/>
    <w:rsid w:val="00A97CAC"/>
    <w:rsid w:val="00A97DA1"/>
    <w:rsid w:val="00AA0614"/>
    <w:rsid w:val="00AA0936"/>
    <w:rsid w:val="00AA0BA8"/>
    <w:rsid w:val="00AA0C69"/>
    <w:rsid w:val="00AA1053"/>
    <w:rsid w:val="00AA1522"/>
    <w:rsid w:val="00AA1563"/>
    <w:rsid w:val="00AA1722"/>
    <w:rsid w:val="00AA19A0"/>
    <w:rsid w:val="00AA1D89"/>
    <w:rsid w:val="00AA2117"/>
    <w:rsid w:val="00AA2789"/>
    <w:rsid w:val="00AA2989"/>
    <w:rsid w:val="00AA2C6D"/>
    <w:rsid w:val="00AA3B18"/>
    <w:rsid w:val="00AA3C6D"/>
    <w:rsid w:val="00AA3C88"/>
    <w:rsid w:val="00AA47E8"/>
    <w:rsid w:val="00AA4C51"/>
    <w:rsid w:val="00AA4ED5"/>
    <w:rsid w:val="00AA52BE"/>
    <w:rsid w:val="00AA55FE"/>
    <w:rsid w:val="00AA5672"/>
    <w:rsid w:val="00AA56AE"/>
    <w:rsid w:val="00AA56C1"/>
    <w:rsid w:val="00AA57FF"/>
    <w:rsid w:val="00AA6094"/>
    <w:rsid w:val="00AA679B"/>
    <w:rsid w:val="00AA6F75"/>
    <w:rsid w:val="00AA7213"/>
    <w:rsid w:val="00AA761F"/>
    <w:rsid w:val="00AA778A"/>
    <w:rsid w:val="00AA7B98"/>
    <w:rsid w:val="00AA7F99"/>
    <w:rsid w:val="00AB0415"/>
    <w:rsid w:val="00AB063E"/>
    <w:rsid w:val="00AB0648"/>
    <w:rsid w:val="00AB0F97"/>
    <w:rsid w:val="00AB0FBF"/>
    <w:rsid w:val="00AB10F2"/>
    <w:rsid w:val="00AB16E3"/>
    <w:rsid w:val="00AB2088"/>
    <w:rsid w:val="00AB2475"/>
    <w:rsid w:val="00AB29A2"/>
    <w:rsid w:val="00AB343A"/>
    <w:rsid w:val="00AB3A7B"/>
    <w:rsid w:val="00AB3CF6"/>
    <w:rsid w:val="00AB44E2"/>
    <w:rsid w:val="00AB4948"/>
    <w:rsid w:val="00AB5BEF"/>
    <w:rsid w:val="00AB5C30"/>
    <w:rsid w:val="00AB5D93"/>
    <w:rsid w:val="00AB5E65"/>
    <w:rsid w:val="00AB621C"/>
    <w:rsid w:val="00AB68A5"/>
    <w:rsid w:val="00AB6A1F"/>
    <w:rsid w:val="00AB6DE0"/>
    <w:rsid w:val="00AB7988"/>
    <w:rsid w:val="00AB7D3C"/>
    <w:rsid w:val="00AB7DD2"/>
    <w:rsid w:val="00AB7F2C"/>
    <w:rsid w:val="00AC0CDE"/>
    <w:rsid w:val="00AC1909"/>
    <w:rsid w:val="00AC1DEC"/>
    <w:rsid w:val="00AC1F15"/>
    <w:rsid w:val="00AC2887"/>
    <w:rsid w:val="00AC2A4C"/>
    <w:rsid w:val="00AC2FA4"/>
    <w:rsid w:val="00AC4584"/>
    <w:rsid w:val="00AC459E"/>
    <w:rsid w:val="00AC4C38"/>
    <w:rsid w:val="00AC4CFA"/>
    <w:rsid w:val="00AC4EB8"/>
    <w:rsid w:val="00AC56E4"/>
    <w:rsid w:val="00AC59BB"/>
    <w:rsid w:val="00AC6411"/>
    <w:rsid w:val="00AC6E47"/>
    <w:rsid w:val="00AC7606"/>
    <w:rsid w:val="00AC7B1D"/>
    <w:rsid w:val="00AC7EE1"/>
    <w:rsid w:val="00AD02AC"/>
    <w:rsid w:val="00AD02E5"/>
    <w:rsid w:val="00AD0EE8"/>
    <w:rsid w:val="00AD12AE"/>
    <w:rsid w:val="00AD1B07"/>
    <w:rsid w:val="00AD2382"/>
    <w:rsid w:val="00AD27E4"/>
    <w:rsid w:val="00AD40D0"/>
    <w:rsid w:val="00AD492B"/>
    <w:rsid w:val="00AD573C"/>
    <w:rsid w:val="00AD5864"/>
    <w:rsid w:val="00AD5A2E"/>
    <w:rsid w:val="00AD5D59"/>
    <w:rsid w:val="00AD6F8A"/>
    <w:rsid w:val="00AD7187"/>
    <w:rsid w:val="00AD7E8B"/>
    <w:rsid w:val="00AE073D"/>
    <w:rsid w:val="00AE085A"/>
    <w:rsid w:val="00AE0AE0"/>
    <w:rsid w:val="00AE0D4B"/>
    <w:rsid w:val="00AE0F3C"/>
    <w:rsid w:val="00AE1356"/>
    <w:rsid w:val="00AE1BDA"/>
    <w:rsid w:val="00AE2102"/>
    <w:rsid w:val="00AE2EA4"/>
    <w:rsid w:val="00AE3B9A"/>
    <w:rsid w:val="00AE3F5B"/>
    <w:rsid w:val="00AE4580"/>
    <w:rsid w:val="00AE4BB1"/>
    <w:rsid w:val="00AE52AF"/>
    <w:rsid w:val="00AE5857"/>
    <w:rsid w:val="00AE592D"/>
    <w:rsid w:val="00AE5DFD"/>
    <w:rsid w:val="00AE5E83"/>
    <w:rsid w:val="00AE5FA9"/>
    <w:rsid w:val="00AE641F"/>
    <w:rsid w:val="00AE658C"/>
    <w:rsid w:val="00AE6B47"/>
    <w:rsid w:val="00AE6BE6"/>
    <w:rsid w:val="00AE6E3F"/>
    <w:rsid w:val="00AE738F"/>
    <w:rsid w:val="00AE73C1"/>
    <w:rsid w:val="00AF0CDE"/>
    <w:rsid w:val="00AF0DE2"/>
    <w:rsid w:val="00AF1B75"/>
    <w:rsid w:val="00AF1D05"/>
    <w:rsid w:val="00AF2581"/>
    <w:rsid w:val="00AF25FB"/>
    <w:rsid w:val="00AF3147"/>
    <w:rsid w:val="00AF4D14"/>
    <w:rsid w:val="00AF50AC"/>
    <w:rsid w:val="00AF598B"/>
    <w:rsid w:val="00AF59B7"/>
    <w:rsid w:val="00AF627A"/>
    <w:rsid w:val="00AF6468"/>
    <w:rsid w:val="00AF6BD8"/>
    <w:rsid w:val="00AF6FAD"/>
    <w:rsid w:val="00AF702B"/>
    <w:rsid w:val="00AF7181"/>
    <w:rsid w:val="00AF7439"/>
    <w:rsid w:val="00AF7630"/>
    <w:rsid w:val="00AF79B2"/>
    <w:rsid w:val="00AF7C5A"/>
    <w:rsid w:val="00AF7E7F"/>
    <w:rsid w:val="00B00677"/>
    <w:rsid w:val="00B01073"/>
    <w:rsid w:val="00B01A75"/>
    <w:rsid w:val="00B01F7B"/>
    <w:rsid w:val="00B02123"/>
    <w:rsid w:val="00B02809"/>
    <w:rsid w:val="00B0299B"/>
    <w:rsid w:val="00B02E82"/>
    <w:rsid w:val="00B02FB9"/>
    <w:rsid w:val="00B030EA"/>
    <w:rsid w:val="00B032EB"/>
    <w:rsid w:val="00B04034"/>
    <w:rsid w:val="00B0438C"/>
    <w:rsid w:val="00B05555"/>
    <w:rsid w:val="00B0634D"/>
    <w:rsid w:val="00B0646E"/>
    <w:rsid w:val="00B065AD"/>
    <w:rsid w:val="00B06D53"/>
    <w:rsid w:val="00B074B9"/>
    <w:rsid w:val="00B07E56"/>
    <w:rsid w:val="00B1038C"/>
    <w:rsid w:val="00B110E7"/>
    <w:rsid w:val="00B112C5"/>
    <w:rsid w:val="00B117C9"/>
    <w:rsid w:val="00B11AAF"/>
    <w:rsid w:val="00B122D9"/>
    <w:rsid w:val="00B12B16"/>
    <w:rsid w:val="00B12DD8"/>
    <w:rsid w:val="00B13141"/>
    <w:rsid w:val="00B135BB"/>
    <w:rsid w:val="00B13606"/>
    <w:rsid w:val="00B137DB"/>
    <w:rsid w:val="00B139EB"/>
    <w:rsid w:val="00B14101"/>
    <w:rsid w:val="00B1442F"/>
    <w:rsid w:val="00B1542D"/>
    <w:rsid w:val="00B1575B"/>
    <w:rsid w:val="00B157BE"/>
    <w:rsid w:val="00B15AFD"/>
    <w:rsid w:val="00B15C62"/>
    <w:rsid w:val="00B15E24"/>
    <w:rsid w:val="00B15FC6"/>
    <w:rsid w:val="00B166B9"/>
    <w:rsid w:val="00B169CB"/>
    <w:rsid w:val="00B16DA7"/>
    <w:rsid w:val="00B16FFE"/>
    <w:rsid w:val="00B170B6"/>
    <w:rsid w:val="00B17389"/>
    <w:rsid w:val="00B17C3F"/>
    <w:rsid w:val="00B17DB5"/>
    <w:rsid w:val="00B17F8A"/>
    <w:rsid w:val="00B202B5"/>
    <w:rsid w:val="00B20406"/>
    <w:rsid w:val="00B20595"/>
    <w:rsid w:val="00B20BE4"/>
    <w:rsid w:val="00B20F4F"/>
    <w:rsid w:val="00B21B8F"/>
    <w:rsid w:val="00B21B9E"/>
    <w:rsid w:val="00B21F05"/>
    <w:rsid w:val="00B22957"/>
    <w:rsid w:val="00B22E2B"/>
    <w:rsid w:val="00B230E1"/>
    <w:rsid w:val="00B23176"/>
    <w:rsid w:val="00B231C9"/>
    <w:rsid w:val="00B234AF"/>
    <w:rsid w:val="00B238B2"/>
    <w:rsid w:val="00B23D1F"/>
    <w:rsid w:val="00B24502"/>
    <w:rsid w:val="00B245A7"/>
    <w:rsid w:val="00B249D7"/>
    <w:rsid w:val="00B24E2B"/>
    <w:rsid w:val="00B2508F"/>
    <w:rsid w:val="00B253C9"/>
    <w:rsid w:val="00B25979"/>
    <w:rsid w:val="00B25BA0"/>
    <w:rsid w:val="00B260C5"/>
    <w:rsid w:val="00B26167"/>
    <w:rsid w:val="00B263A0"/>
    <w:rsid w:val="00B266D8"/>
    <w:rsid w:val="00B26C41"/>
    <w:rsid w:val="00B274B6"/>
    <w:rsid w:val="00B276FD"/>
    <w:rsid w:val="00B27B9C"/>
    <w:rsid w:val="00B27C83"/>
    <w:rsid w:val="00B27D68"/>
    <w:rsid w:val="00B30679"/>
    <w:rsid w:val="00B306C9"/>
    <w:rsid w:val="00B30756"/>
    <w:rsid w:val="00B30A80"/>
    <w:rsid w:val="00B30DAE"/>
    <w:rsid w:val="00B31BB1"/>
    <w:rsid w:val="00B31F97"/>
    <w:rsid w:val="00B32419"/>
    <w:rsid w:val="00B3300A"/>
    <w:rsid w:val="00B33D63"/>
    <w:rsid w:val="00B33DD7"/>
    <w:rsid w:val="00B3435F"/>
    <w:rsid w:val="00B346E8"/>
    <w:rsid w:val="00B348B5"/>
    <w:rsid w:val="00B35123"/>
    <w:rsid w:val="00B35CC0"/>
    <w:rsid w:val="00B35E4F"/>
    <w:rsid w:val="00B35E88"/>
    <w:rsid w:val="00B367D9"/>
    <w:rsid w:val="00B36FC6"/>
    <w:rsid w:val="00B371E3"/>
    <w:rsid w:val="00B3750B"/>
    <w:rsid w:val="00B3773D"/>
    <w:rsid w:val="00B37AC4"/>
    <w:rsid w:val="00B37F58"/>
    <w:rsid w:val="00B40218"/>
    <w:rsid w:val="00B411D2"/>
    <w:rsid w:val="00B411DB"/>
    <w:rsid w:val="00B41200"/>
    <w:rsid w:val="00B41384"/>
    <w:rsid w:val="00B41737"/>
    <w:rsid w:val="00B41B14"/>
    <w:rsid w:val="00B42926"/>
    <w:rsid w:val="00B42E36"/>
    <w:rsid w:val="00B43348"/>
    <w:rsid w:val="00B43505"/>
    <w:rsid w:val="00B43DD5"/>
    <w:rsid w:val="00B444E6"/>
    <w:rsid w:val="00B449AA"/>
    <w:rsid w:val="00B449C7"/>
    <w:rsid w:val="00B44B5E"/>
    <w:rsid w:val="00B44B72"/>
    <w:rsid w:val="00B44D36"/>
    <w:rsid w:val="00B44DC5"/>
    <w:rsid w:val="00B450D3"/>
    <w:rsid w:val="00B451D9"/>
    <w:rsid w:val="00B45705"/>
    <w:rsid w:val="00B46953"/>
    <w:rsid w:val="00B47229"/>
    <w:rsid w:val="00B47617"/>
    <w:rsid w:val="00B4798D"/>
    <w:rsid w:val="00B47B4A"/>
    <w:rsid w:val="00B47CA1"/>
    <w:rsid w:val="00B47DC2"/>
    <w:rsid w:val="00B47E91"/>
    <w:rsid w:val="00B502D2"/>
    <w:rsid w:val="00B50AA5"/>
    <w:rsid w:val="00B50B83"/>
    <w:rsid w:val="00B513AB"/>
    <w:rsid w:val="00B51584"/>
    <w:rsid w:val="00B51895"/>
    <w:rsid w:val="00B51A5C"/>
    <w:rsid w:val="00B51D1F"/>
    <w:rsid w:val="00B51DEC"/>
    <w:rsid w:val="00B51E07"/>
    <w:rsid w:val="00B52631"/>
    <w:rsid w:val="00B53459"/>
    <w:rsid w:val="00B536FC"/>
    <w:rsid w:val="00B53A0D"/>
    <w:rsid w:val="00B54B84"/>
    <w:rsid w:val="00B5522C"/>
    <w:rsid w:val="00B555CD"/>
    <w:rsid w:val="00B5585B"/>
    <w:rsid w:val="00B5603D"/>
    <w:rsid w:val="00B5665D"/>
    <w:rsid w:val="00B56916"/>
    <w:rsid w:val="00B569C3"/>
    <w:rsid w:val="00B56FC6"/>
    <w:rsid w:val="00B5700C"/>
    <w:rsid w:val="00B576E5"/>
    <w:rsid w:val="00B57969"/>
    <w:rsid w:val="00B57C97"/>
    <w:rsid w:val="00B60F4B"/>
    <w:rsid w:val="00B61201"/>
    <w:rsid w:val="00B6126A"/>
    <w:rsid w:val="00B62169"/>
    <w:rsid w:val="00B62222"/>
    <w:rsid w:val="00B629E1"/>
    <w:rsid w:val="00B62EFB"/>
    <w:rsid w:val="00B62F5B"/>
    <w:rsid w:val="00B63250"/>
    <w:rsid w:val="00B63DD0"/>
    <w:rsid w:val="00B64232"/>
    <w:rsid w:val="00B64258"/>
    <w:rsid w:val="00B6434C"/>
    <w:rsid w:val="00B643FC"/>
    <w:rsid w:val="00B6564D"/>
    <w:rsid w:val="00B65773"/>
    <w:rsid w:val="00B658AE"/>
    <w:rsid w:val="00B66BB9"/>
    <w:rsid w:val="00B66D14"/>
    <w:rsid w:val="00B67D98"/>
    <w:rsid w:val="00B70108"/>
    <w:rsid w:val="00B70D17"/>
    <w:rsid w:val="00B70D41"/>
    <w:rsid w:val="00B70F75"/>
    <w:rsid w:val="00B71E88"/>
    <w:rsid w:val="00B72324"/>
    <w:rsid w:val="00B7263A"/>
    <w:rsid w:val="00B728B0"/>
    <w:rsid w:val="00B72953"/>
    <w:rsid w:val="00B72AE1"/>
    <w:rsid w:val="00B730A0"/>
    <w:rsid w:val="00B73B66"/>
    <w:rsid w:val="00B73E7E"/>
    <w:rsid w:val="00B74596"/>
    <w:rsid w:val="00B75699"/>
    <w:rsid w:val="00B76432"/>
    <w:rsid w:val="00B769FD"/>
    <w:rsid w:val="00B76BDC"/>
    <w:rsid w:val="00B76CD5"/>
    <w:rsid w:val="00B76CEF"/>
    <w:rsid w:val="00B76F5E"/>
    <w:rsid w:val="00B77052"/>
    <w:rsid w:val="00B77272"/>
    <w:rsid w:val="00B77324"/>
    <w:rsid w:val="00B77A35"/>
    <w:rsid w:val="00B77C60"/>
    <w:rsid w:val="00B800A7"/>
    <w:rsid w:val="00B8010F"/>
    <w:rsid w:val="00B8099B"/>
    <w:rsid w:val="00B81090"/>
    <w:rsid w:val="00B8142C"/>
    <w:rsid w:val="00B819ED"/>
    <w:rsid w:val="00B81B09"/>
    <w:rsid w:val="00B81B91"/>
    <w:rsid w:val="00B81F35"/>
    <w:rsid w:val="00B82527"/>
    <w:rsid w:val="00B82722"/>
    <w:rsid w:val="00B827A1"/>
    <w:rsid w:val="00B829CB"/>
    <w:rsid w:val="00B82D31"/>
    <w:rsid w:val="00B82E66"/>
    <w:rsid w:val="00B82FCF"/>
    <w:rsid w:val="00B83328"/>
    <w:rsid w:val="00B834BA"/>
    <w:rsid w:val="00B8394B"/>
    <w:rsid w:val="00B83A81"/>
    <w:rsid w:val="00B84121"/>
    <w:rsid w:val="00B84480"/>
    <w:rsid w:val="00B846F8"/>
    <w:rsid w:val="00B84BDE"/>
    <w:rsid w:val="00B85C6A"/>
    <w:rsid w:val="00B8632C"/>
    <w:rsid w:val="00B86443"/>
    <w:rsid w:val="00B86840"/>
    <w:rsid w:val="00B86860"/>
    <w:rsid w:val="00B87330"/>
    <w:rsid w:val="00B87424"/>
    <w:rsid w:val="00B875F8"/>
    <w:rsid w:val="00B87692"/>
    <w:rsid w:val="00B876B9"/>
    <w:rsid w:val="00B87741"/>
    <w:rsid w:val="00B87817"/>
    <w:rsid w:val="00B87D40"/>
    <w:rsid w:val="00B90759"/>
    <w:rsid w:val="00B908E6"/>
    <w:rsid w:val="00B90AE0"/>
    <w:rsid w:val="00B90B0A"/>
    <w:rsid w:val="00B921C5"/>
    <w:rsid w:val="00B9274B"/>
    <w:rsid w:val="00B92A33"/>
    <w:rsid w:val="00B92F52"/>
    <w:rsid w:val="00B9302C"/>
    <w:rsid w:val="00B93357"/>
    <w:rsid w:val="00B935B9"/>
    <w:rsid w:val="00B93AF4"/>
    <w:rsid w:val="00B93C9A"/>
    <w:rsid w:val="00B93E25"/>
    <w:rsid w:val="00B951C4"/>
    <w:rsid w:val="00B95841"/>
    <w:rsid w:val="00B958A8"/>
    <w:rsid w:val="00B958CE"/>
    <w:rsid w:val="00B9610C"/>
    <w:rsid w:val="00B9625E"/>
    <w:rsid w:val="00B96BA3"/>
    <w:rsid w:val="00B96C40"/>
    <w:rsid w:val="00B96E8A"/>
    <w:rsid w:val="00B97005"/>
    <w:rsid w:val="00B9708C"/>
    <w:rsid w:val="00B97E45"/>
    <w:rsid w:val="00BA0295"/>
    <w:rsid w:val="00BA0B42"/>
    <w:rsid w:val="00BA0B9A"/>
    <w:rsid w:val="00BA1859"/>
    <w:rsid w:val="00BA2537"/>
    <w:rsid w:val="00BA33CB"/>
    <w:rsid w:val="00BA3808"/>
    <w:rsid w:val="00BA38C3"/>
    <w:rsid w:val="00BA49EE"/>
    <w:rsid w:val="00BA4D74"/>
    <w:rsid w:val="00BA4F7F"/>
    <w:rsid w:val="00BA67DE"/>
    <w:rsid w:val="00BA69B7"/>
    <w:rsid w:val="00BA6B77"/>
    <w:rsid w:val="00BA72A3"/>
    <w:rsid w:val="00BA77C1"/>
    <w:rsid w:val="00BA78A1"/>
    <w:rsid w:val="00BA7D56"/>
    <w:rsid w:val="00BA7F2C"/>
    <w:rsid w:val="00BB0316"/>
    <w:rsid w:val="00BB054A"/>
    <w:rsid w:val="00BB2895"/>
    <w:rsid w:val="00BB2C9D"/>
    <w:rsid w:val="00BB2FDD"/>
    <w:rsid w:val="00BB2FEF"/>
    <w:rsid w:val="00BB30FF"/>
    <w:rsid w:val="00BB365B"/>
    <w:rsid w:val="00BB36E0"/>
    <w:rsid w:val="00BB3BF4"/>
    <w:rsid w:val="00BB3E3A"/>
    <w:rsid w:val="00BB3EC0"/>
    <w:rsid w:val="00BB4017"/>
    <w:rsid w:val="00BB4BD2"/>
    <w:rsid w:val="00BB4CF9"/>
    <w:rsid w:val="00BB51A5"/>
    <w:rsid w:val="00BB5C12"/>
    <w:rsid w:val="00BB60F6"/>
    <w:rsid w:val="00BB6A8F"/>
    <w:rsid w:val="00BB6D95"/>
    <w:rsid w:val="00BB719A"/>
    <w:rsid w:val="00BB7444"/>
    <w:rsid w:val="00BB78EA"/>
    <w:rsid w:val="00BB79B8"/>
    <w:rsid w:val="00BB7B01"/>
    <w:rsid w:val="00BB7C8C"/>
    <w:rsid w:val="00BC0017"/>
    <w:rsid w:val="00BC0962"/>
    <w:rsid w:val="00BC0EB1"/>
    <w:rsid w:val="00BC1221"/>
    <w:rsid w:val="00BC1372"/>
    <w:rsid w:val="00BC1437"/>
    <w:rsid w:val="00BC24BA"/>
    <w:rsid w:val="00BC2C6C"/>
    <w:rsid w:val="00BC2F80"/>
    <w:rsid w:val="00BC367E"/>
    <w:rsid w:val="00BC36FA"/>
    <w:rsid w:val="00BC40F6"/>
    <w:rsid w:val="00BC4F3D"/>
    <w:rsid w:val="00BC5705"/>
    <w:rsid w:val="00BC5788"/>
    <w:rsid w:val="00BC5BE3"/>
    <w:rsid w:val="00BC69A3"/>
    <w:rsid w:val="00BC6D62"/>
    <w:rsid w:val="00BC70A3"/>
    <w:rsid w:val="00BD03F3"/>
    <w:rsid w:val="00BD0F82"/>
    <w:rsid w:val="00BD13AA"/>
    <w:rsid w:val="00BD1685"/>
    <w:rsid w:val="00BD255A"/>
    <w:rsid w:val="00BD4054"/>
    <w:rsid w:val="00BD40F2"/>
    <w:rsid w:val="00BD4513"/>
    <w:rsid w:val="00BD4C0E"/>
    <w:rsid w:val="00BD4E41"/>
    <w:rsid w:val="00BD532E"/>
    <w:rsid w:val="00BD576B"/>
    <w:rsid w:val="00BD587B"/>
    <w:rsid w:val="00BD5A46"/>
    <w:rsid w:val="00BD60EB"/>
    <w:rsid w:val="00BD6F31"/>
    <w:rsid w:val="00BD6F81"/>
    <w:rsid w:val="00BD713C"/>
    <w:rsid w:val="00BD7CF3"/>
    <w:rsid w:val="00BD7D44"/>
    <w:rsid w:val="00BD7E11"/>
    <w:rsid w:val="00BE04B9"/>
    <w:rsid w:val="00BE0B7F"/>
    <w:rsid w:val="00BE17DD"/>
    <w:rsid w:val="00BE1EBC"/>
    <w:rsid w:val="00BE2F3C"/>
    <w:rsid w:val="00BE358C"/>
    <w:rsid w:val="00BE35FD"/>
    <w:rsid w:val="00BE4130"/>
    <w:rsid w:val="00BE425A"/>
    <w:rsid w:val="00BE47A0"/>
    <w:rsid w:val="00BE4873"/>
    <w:rsid w:val="00BE4C96"/>
    <w:rsid w:val="00BE4CC6"/>
    <w:rsid w:val="00BE4D69"/>
    <w:rsid w:val="00BE5055"/>
    <w:rsid w:val="00BE555F"/>
    <w:rsid w:val="00BE5B4D"/>
    <w:rsid w:val="00BE6089"/>
    <w:rsid w:val="00BE6A27"/>
    <w:rsid w:val="00BE6E5B"/>
    <w:rsid w:val="00BE7028"/>
    <w:rsid w:val="00BE7773"/>
    <w:rsid w:val="00BE7902"/>
    <w:rsid w:val="00BE7EA1"/>
    <w:rsid w:val="00BE7F61"/>
    <w:rsid w:val="00BF03C1"/>
    <w:rsid w:val="00BF0B24"/>
    <w:rsid w:val="00BF13EF"/>
    <w:rsid w:val="00BF1588"/>
    <w:rsid w:val="00BF158E"/>
    <w:rsid w:val="00BF1979"/>
    <w:rsid w:val="00BF1F4D"/>
    <w:rsid w:val="00BF1FDF"/>
    <w:rsid w:val="00BF2F66"/>
    <w:rsid w:val="00BF341C"/>
    <w:rsid w:val="00BF4049"/>
    <w:rsid w:val="00BF4125"/>
    <w:rsid w:val="00BF4BC4"/>
    <w:rsid w:val="00BF4DBE"/>
    <w:rsid w:val="00BF4E32"/>
    <w:rsid w:val="00BF506F"/>
    <w:rsid w:val="00BF56B0"/>
    <w:rsid w:val="00BF56D3"/>
    <w:rsid w:val="00BF5765"/>
    <w:rsid w:val="00BF5C96"/>
    <w:rsid w:val="00BF6140"/>
    <w:rsid w:val="00BF62E8"/>
    <w:rsid w:val="00BF688E"/>
    <w:rsid w:val="00BF689C"/>
    <w:rsid w:val="00BF70F9"/>
    <w:rsid w:val="00BF7321"/>
    <w:rsid w:val="00BF7A12"/>
    <w:rsid w:val="00BF7B56"/>
    <w:rsid w:val="00BF7D9B"/>
    <w:rsid w:val="00C008DE"/>
    <w:rsid w:val="00C00940"/>
    <w:rsid w:val="00C01051"/>
    <w:rsid w:val="00C01A45"/>
    <w:rsid w:val="00C03292"/>
    <w:rsid w:val="00C03AC4"/>
    <w:rsid w:val="00C0467E"/>
    <w:rsid w:val="00C04D2A"/>
    <w:rsid w:val="00C05CCB"/>
    <w:rsid w:val="00C06872"/>
    <w:rsid w:val="00C06A55"/>
    <w:rsid w:val="00C0719D"/>
    <w:rsid w:val="00C07A2C"/>
    <w:rsid w:val="00C07A57"/>
    <w:rsid w:val="00C10126"/>
    <w:rsid w:val="00C1024E"/>
    <w:rsid w:val="00C10C92"/>
    <w:rsid w:val="00C10D12"/>
    <w:rsid w:val="00C11138"/>
    <w:rsid w:val="00C114B3"/>
    <w:rsid w:val="00C1152A"/>
    <w:rsid w:val="00C116FE"/>
    <w:rsid w:val="00C11939"/>
    <w:rsid w:val="00C11E53"/>
    <w:rsid w:val="00C12766"/>
    <w:rsid w:val="00C12849"/>
    <w:rsid w:val="00C12D55"/>
    <w:rsid w:val="00C13000"/>
    <w:rsid w:val="00C15C87"/>
    <w:rsid w:val="00C15C99"/>
    <w:rsid w:val="00C15EFB"/>
    <w:rsid w:val="00C163EC"/>
    <w:rsid w:val="00C165C3"/>
    <w:rsid w:val="00C16823"/>
    <w:rsid w:val="00C168C6"/>
    <w:rsid w:val="00C16EB1"/>
    <w:rsid w:val="00C17383"/>
    <w:rsid w:val="00C175C6"/>
    <w:rsid w:val="00C17E10"/>
    <w:rsid w:val="00C17EF7"/>
    <w:rsid w:val="00C17F20"/>
    <w:rsid w:val="00C17FA3"/>
    <w:rsid w:val="00C20044"/>
    <w:rsid w:val="00C20256"/>
    <w:rsid w:val="00C20377"/>
    <w:rsid w:val="00C20630"/>
    <w:rsid w:val="00C20F49"/>
    <w:rsid w:val="00C218CB"/>
    <w:rsid w:val="00C22071"/>
    <w:rsid w:val="00C22DA3"/>
    <w:rsid w:val="00C22E2B"/>
    <w:rsid w:val="00C22ECD"/>
    <w:rsid w:val="00C2356E"/>
    <w:rsid w:val="00C23651"/>
    <w:rsid w:val="00C237D8"/>
    <w:rsid w:val="00C239AB"/>
    <w:rsid w:val="00C24AAE"/>
    <w:rsid w:val="00C24D51"/>
    <w:rsid w:val="00C2562B"/>
    <w:rsid w:val="00C25996"/>
    <w:rsid w:val="00C25BC4"/>
    <w:rsid w:val="00C2610D"/>
    <w:rsid w:val="00C26153"/>
    <w:rsid w:val="00C26606"/>
    <w:rsid w:val="00C26EA1"/>
    <w:rsid w:val="00C26FF5"/>
    <w:rsid w:val="00C27237"/>
    <w:rsid w:val="00C274B4"/>
    <w:rsid w:val="00C276A4"/>
    <w:rsid w:val="00C276FB"/>
    <w:rsid w:val="00C301CB"/>
    <w:rsid w:val="00C30493"/>
    <w:rsid w:val="00C30568"/>
    <w:rsid w:val="00C30599"/>
    <w:rsid w:val="00C308DD"/>
    <w:rsid w:val="00C30B7F"/>
    <w:rsid w:val="00C312F4"/>
    <w:rsid w:val="00C31D91"/>
    <w:rsid w:val="00C3214B"/>
    <w:rsid w:val="00C322F4"/>
    <w:rsid w:val="00C32368"/>
    <w:rsid w:val="00C32879"/>
    <w:rsid w:val="00C32981"/>
    <w:rsid w:val="00C329CB"/>
    <w:rsid w:val="00C3329E"/>
    <w:rsid w:val="00C33F82"/>
    <w:rsid w:val="00C3499E"/>
    <w:rsid w:val="00C34A51"/>
    <w:rsid w:val="00C34E0C"/>
    <w:rsid w:val="00C35020"/>
    <w:rsid w:val="00C351C5"/>
    <w:rsid w:val="00C355F5"/>
    <w:rsid w:val="00C35755"/>
    <w:rsid w:val="00C35839"/>
    <w:rsid w:val="00C36CB7"/>
    <w:rsid w:val="00C4082A"/>
    <w:rsid w:val="00C40BA8"/>
    <w:rsid w:val="00C41634"/>
    <w:rsid w:val="00C41942"/>
    <w:rsid w:val="00C4194C"/>
    <w:rsid w:val="00C41996"/>
    <w:rsid w:val="00C424F5"/>
    <w:rsid w:val="00C43045"/>
    <w:rsid w:val="00C431FF"/>
    <w:rsid w:val="00C436EE"/>
    <w:rsid w:val="00C43B50"/>
    <w:rsid w:val="00C43DC4"/>
    <w:rsid w:val="00C43F2C"/>
    <w:rsid w:val="00C44F53"/>
    <w:rsid w:val="00C45773"/>
    <w:rsid w:val="00C45A0F"/>
    <w:rsid w:val="00C4661F"/>
    <w:rsid w:val="00C46B86"/>
    <w:rsid w:val="00C46BED"/>
    <w:rsid w:val="00C46C4A"/>
    <w:rsid w:val="00C46CCE"/>
    <w:rsid w:val="00C46ED2"/>
    <w:rsid w:val="00C47134"/>
    <w:rsid w:val="00C47398"/>
    <w:rsid w:val="00C47618"/>
    <w:rsid w:val="00C47C6C"/>
    <w:rsid w:val="00C47CD6"/>
    <w:rsid w:val="00C47EF8"/>
    <w:rsid w:val="00C47FA8"/>
    <w:rsid w:val="00C50B9B"/>
    <w:rsid w:val="00C50DE6"/>
    <w:rsid w:val="00C50EA2"/>
    <w:rsid w:val="00C516A1"/>
    <w:rsid w:val="00C5185B"/>
    <w:rsid w:val="00C52151"/>
    <w:rsid w:val="00C53534"/>
    <w:rsid w:val="00C53EF4"/>
    <w:rsid w:val="00C54FB2"/>
    <w:rsid w:val="00C55A12"/>
    <w:rsid w:val="00C56033"/>
    <w:rsid w:val="00C56193"/>
    <w:rsid w:val="00C56511"/>
    <w:rsid w:val="00C56FAA"/>
    <w:rsid w:val="00C57102"/>
    <w:rsid w:val="00C57793"/>
    <w:rsid w:val="00C578C0"/>
    <w:rsid w:val="00C57C0F"/>
    <w:rsid w:val="00C57D2D"/>
    <w:rsid w:val="00C603AD"/>
    <w:rsid w:val="00C617B3"/>
    <w:rsid w:val="00C618CF"/>
    <w:rsid w:val="00C61AE0"/>
    <w:rsid w:val="00C61B67"/>
    <w:rsid w:val="00C62091"/>
    <w:rsid w:val="00C62D85"/>
    <w:rsid w:val="00C6311D"/>
    <w:rsid w:val="00C635CF"/>
    <w:rsid w:val="00C63B26"/>
    <w:rsid w:val="00C642F4"/>
    <w:rsid w:val="00C6435A"/>
    <w:rsid w:val="00C6450B"/>
    <w:rsid w:val="00C648DC"/>
    <w:rsid w:val="00C64B1C"/>
    <w:rsid w:val="00C64D11"/>
    <w:rsid w:val="00C653E9"/>
    <w:rsid w:val="00C656B4"/>
    <w:rsid w:val="00C65B3F"/>
    <w:rsid w:val="00C65C87"/>
    <w:rsid w:val="00C65FC0"/>
    <w:rsid w:val="00C660D8"/>
    <w:rsid w:val="00C6634E"/>
    <w:rsid w:val="00C668B3"/>
    <w:rsid w:val="00C6774F"/>
    <w:rsid w:val="00C67774"/>
    <w:rsid w:val="00C67E66"/>
    <w:rsid w:val="00C70287"/>
    <w:rsid w:val="00C70AF4"/>
    <w:rsid w:val="00C710FF"/>
    <w:rsid w:val="00C71313"/>
    <w:rsid w:val="00C71BA0"/>
    <w:rsid w:val="00C720AF"/>
    <w:rsid w:val="00C72139"/>
    <w:rsid w:val="00C7249B"/>
    <w:rsid w:val="00C72853"/>
    <w:rsid w:val="00C72BEF"/>
    <w:rsid w:val="00C73B09"/>
    <w:rsid w:val="00C741BE"/>
    <w:rsid w:val="00C742C4"/>
    <w:rsid w:val="00C7456A"/>
    <w:rsid w:val="00C74E18"/>
    <w:rsid w:val="00C74EED"/>
    <w:rsid w:val="00C7547A"/>
    <w:rsid w:val="00C759D0"/>
    <w:rsid w:val="00C761B8"/>
    <w:rsid w:val="00C76216"/>
    <w:rsid w:val="00C7669C"/>
    <w:rsid w:val="00C76A2A"/>
    <w:rsid w:val="00C76DED"/>
    <w:rsid w:val="00C77067"/>
    <w:rsid w:val="00C770CE"/>
    <w:rsid w:val="00C7725B"/>
    <w:rsid w:val="00C775B4"/>
    <w:rsid w:val="00C778F7"/>
    <w:rsid w:val="00C77B37"/>
    <w:rsid w:val="00C77EB3"/>
    <w:rsid w:val="00C80DA4"/>
    <w:rsid w:val="00C81416"/>
    <w:rsid w:val="00C8212D"/>
    <w:rsid w:val="00C824B4"/>
    <w:rsid w:val="00C82FDA"/>
    <w:rsid w:val="00C83B61"/>
    <w:rsid w:val="00C83C16"/>
    <w:rsid w:val="00C8411F"/>
    <w:rsid w:val="00C84A06"/>
    <w:rsid w:val="00C84B12"/>
    <w:rsid w:val="00C84E3F"/>
    <w:rsid w:val="00C8512B"/>
    <w:rsid w:val="00C856DC"/>
    <w:rsid w:val="00C858E9"/>
    <w:rsid w:val="00C85A33"/>
    <w:rsid w:val="00C85BFF"/>
    <w:rsid w:val="00C86398"/>
    <w:rsid w:val="00C86801"/>
    <w:rsid w:val="00C86891"/>
    <w:rsid w:val="00C870AB"/>
    <w:rsid w:val="00C87182"/>
    <w:rsid w:val="00C872E7"/>
    <w:rsid w:val="00C87467"/>
    <w:rsid w:val="00C878B3"/>
    <w:rsid w:val="00C87EC2"/>
    <w:rsid w:val="00C908A6"/>
    <w:rsid w:val="00C91A8E"/>
    <w:rsid w:val="00C91F9A"/>
    <w:rsid w:val="00C935F7"/>
    <w:rsid w:val="00C93796"/>
    <w:rsid w:val="00C937D0"/>
    <w:rsid w:val="00C93CFE"/>
    <w:rsid w:val="00C9462C"/>
    <w:rsid w:val="00C9488C"/>
    <w:rsid w:val="00C94F0E"/>
    <w:rsid w:val="00C958F2"/>
    <w:rsid w:val="00C95D4F"/>
    <w:rsid w:val="00C96377"/>
    <w:rsid w:val="00C964B9"/>
    <w:rsid w:val="00C965E5"/>
    <w:rsid w:val="00C96C0F"/>
    <w:rsid w:val="00C977E2"/>
    <w:rsid w:val="00C97968"/>
    <w:rsid w:val="00C97D62"/>
    <w:rsid w:val="00C97DBD"/>
    <w:rsid w:val="00CA037A"/>
    <w:rsid w:val="00CA0557"/>
    <w:rsid w:val="00CA0565"/>
    <w:rsid w:val="00CA09A8"/>
    <w:rsid w:val="00CA0F9E"/>
    <w:rsid w:val="00CA1159"/>
    <w:rsid w:val="00CA13A2"/>
    <w:rsid w:val="00CA3AAC"/>
    <w:rsid w:val="00CA48AE"/>
    <w:rsid w:val="00CA4C70"/>
    <w:rsid w:val="00CA5051"/>
    <w:rsid w:val="00CA51E1"/>
    <w:rsid w:val="00CA538A"/>
    <w:rsid w:val="00CA5521"/>
    <w:rsid w:val="00CA56F9"/>
    <w:rsid w:val="00CA6014"/>
    <w:rsid w:val="00CA6056"/>
    <w:rsid w:val="00CA6140"/>
    <w:rsid w:val="00CA66BC"/>
    <w:rsid w:val="00CA6DE8"/>
    <w:rsid w:val="00CA7032"/>
    <w:rsid w:val="00CA70CF"/>
    <w:rsid w:val="00CA74B5"/>
    <w:rsid w:val="00CA7A62"/>
    <w:rsid w:val="00CB01A1"/>
    <w:rsid w:val="00CB0427"/>
    <w:rsid w:val="00CB0BBB"/>
    <w:rsid w:val="00CB1283"/>
    <w:rsid w:val="00CB1594"/>
    <w:rsid w:val="00CB1983"/>
    <w:rsid w:val="00CB1E31"/>
    <w:rsid w:val="00CB201E"/>
    <w:rsid w:val="00CB2501"/>
    <w:rsid w:val="00CB2B26"/>
    <w:rsid w:val="00CB2B5A"/>
    <w:rsid w:val="00CB310A"/>
    <w:rsid w:val="00CB34B7"/>
    <w:rsid w:val="00CB39A4"/>
    <w:rsid w:val="00CB3C6C"/>
    <w:rsid w:val="00CB420E"/>
    <w:rsid w:val="00CB4436"/>
    <w:rsid w:val="00CB47EE"/>
    <w:rsid w:val="00CB4FCD"/>
    <w:rsid w:val="00CB5168"/>
    <w:rsid w:val="00CB5250"/>
    <w:rsid w:val="00CB539A"/>
    <w:rsid w:val="00CB5455"/>
    <w:rsid w:val="00CB5630"/>
    <w:rsid w:val="00CB5905"/>
    <w:rsid w:val="00CB5AF1"/>
    <w:rsid w:val="00CB5BBA"/>
    <w:rsid w:val="00CB5FE8"/>
    <w:rsid w:val="00CB75E5"/>
    <w:rsid w:val="00CB7B6B"/>
    <w:rsid w:val="00CB7CD3"/>
    <w:rsid w:val="00CC04F5"/>
    <w:rsid w:val="00CC0BE4"/>
    <w:rsid w:val="00CC0E43"/>
    <w:rsid w:val="00CC196D"/>
    <w:rsid w:val="00CC1A4F"/>
    <w:rsid w:val="00CC2927"/>
    <w:rsid w:val="00CC377B"/>
    <w:rsid w:val="00CC37B1"/>
    <w:rsid w:val="00CC3AD6"/>
    <w:rsid w:val="00CC57A5"/>
    <w:rsid w:val="00CC5AFD"/>
    <w:rsid w:val="00CC5D47"/>
    <w:rsid w:val="00CC5E80"/>
    <w:rsid w:val="00CC6350"/>
    <w:rsid w:val="00CC63EF"/>
    <w:rsid w:val="00CC67F5"/>
    <w:rsid w:val="00CC72AC"/>
    <w:rsid w:val="00CC751D"/>
    <w:rsid w:val="00CD0891"/>
    <w:rsid w:val="00CD1A30"/>
    <w:rsid w:val="00CD1B86"/>
    <w:rsid w:val="00CD1C80"/>
    <w:rsid w:val="00CD1CB5"/>
    <w:rsid w:val="00CD251F"/>
    <w:rsid w:val="00CD3427"/>
    <w:rsid w:val="00CD37DC"/>
    <w:rsid w:val="00CD403A"/>
    <w:rsid w:val="00CD47D7"/>
    <w:rsid w:val="00CD4A32"/>
    <w:rsid w:val="00CD4EEC"/>
    <w:rsid w:val="00CD58C1"/>
    <w:rsid w:val="00CD5B29"/>
    <w:rsid w:val="00CD5EBB"/>
    <w:rsid w:val="00CD5FF2"/>
    <w:rsid w:val="00CD670C"/>
    <w:rsid w:val="00CD6CE2"/>
    <w:rsid w:val="00CD7190"/>
    <w:rsid w:val="00CD7263"/>
    <w:rsid w:val="00CE01EB"/>
    <w:rsid w:val="00CE05D1"/>
    <w:rsid w:val="00CE09CF"/>
    <w:rsid w:val="00CE0D99"/>
    <w:rsid w:val="00CE1333"/>
    <w:rsid w:val="00CE1340"/>
    <w:rsid w:val="00CE166F"/>
    <w:rsid w:val="00CE2011"/>
    <w:rsid w:val="00CE208A"/>
    <w:rsid w:val="00CE3548"/>
    <w:rsid w:val="00CE3574"/>
    <w:rsid w:val="00CE3592"/>
    <w:rsid w:val="00CE41EF"/>
    <w:rsid w:val="00CE4307"/>
    <w:rsid w:val="00CE4AE8"/>
    <w:rsid w:val="00CE4EBB"/>
    <w:rsid w:val="00CE4F59"/>
    <w:rsid w:val="00CE5269"/>
    <w:rsid w:val="00CE5559"/>
    <w:rsid w:val="00CE55C1"/>
    <w:rsid w:val="00CE5789"/>
    <w:rsid w:val="00CE599E"/>
    <w:rsid w:val="00CE5C12"/>
    <w:rsid w:val="00CE75FD"/>
    <w:rsid w:val="00CE78AE"/>
    <w:rsid w:val="00CE7A3F"/>
    <w:rsid w:val="00CE7BBA"/>
    <w:rsid w:val="00CE7E5D"/>
    <w:rsid w:val="00CF04FD"/>
    <w:rsid w:val="00CF05D6"/>
    <w:rsid w:val="00CF0D49"/>
    <w:rsid w:val="00CF17C3"/>
    <w:rsid w:val="00CF18C1"/>
    <w:rsid w:val="00CF1C98"/>
    <w:rsid w:val="00CF1CA4"/>
    <w:rsid w:val="00CF2445"/>
    <w:rsid w:val="00CF2A35"/>
    <w:rsid w:val="00CF2DBA"/>
    <w:rsid w:val="00CF3598"/>
    <w:rsid w:val="00CF3C5E"/>
    <w:rsid w:val="00CF426F"/>
    <w:rsid w:val="00CF431A"/>
    <w:rsid w:val="00CF44A1"/>
    <w:rsid w:val="00CF57F7"/>
    <w:rsid w:val="00CF5C1D"/>
    <w:rsid w:val="00CF60E3"/>
    <w:rsid w:val="00CF63C3"/>
    <w:rsid w:val="00CF69F9"/>
    <w:rsid w:val="00CF6F68"/>
    <w:rsid w:val="00CF6FAF"/>
    <w:rsid w:val="00D00017"/>
    <w:rsid w:val="00D009E1"/>
    <w:rsid w:val="00D00B81"/>
    <w:rsid w:val="00D00C7A"/>
    <w:rsid w:val="00D00D7A"/>
    <w:rsid w:val="00D011B4"/>
    <w:rsid w:val="00D012E1"/>
    <w:rsid w:val="00D013F2"/>
    <w:rsid w:val="00D01547"/>
    <w:rsid w:val="00D01ACD"/>
    <w:rsid w:val="00D02C53"/>
    <w:rsid w:val="00D032BC"/>
    <w:rsid w:val="00D037F7"/>
    <w:rsid w:val="00D0411F"/>
    <w:rsid w:val="00D04E75"/>
    <w:rsid w:val="00D0508E"/>
    <w:rsid w:val="00D054F6"/>
    <w:rsid w:val="00D05E60"/>
    <w:rsid w:val="00D06A95"/>
    <w:rsid w:val="00D070A8"/>
    <w:rsid w:val="00D071EF"/>
    <w:rsid w:val="00D073B0"/>
    <w:rsid w:val="00D07D03"/>
    <w:rsid w:val="00D07E42"/>
    <w:rsid w:val="00D10D98"/>
    <w:rsid w:val="00D11130"/>
    <w:rsid w:val="00D11851"/>
    <w:rsid w:val="00D11997"/>
    <w:rsid w:val="00D11A47"/>
    <w:rsid w:val="00D12A56"/>
    <w:rsid w:val="00D12CEF"/>
    <w:rsid w:val="00D131CF"/>
    <w:rsid w:val="00D133A4"/>
    <w:rsid w:val="00D13A86"/>
    <w:rsid w:val="00D143EA"/>
    <w:rsid w:val="00D14737"/>
    <w:rsid w:val="00D14787"/>
    <w:rsid w:val="00D1487F"/>
    <w:rsid w:val="00D14C4B"/>
    <w:rsid w:val="00D14DB6"/>
    <w:rsid w:val="00D16129"/>
    <w:rsid w:val="00D16396"/>
    <w:rsid w:val="00D179BD"/>
    <w:rsid w:val="00D17D70"/>
    <w:rsid w:val="00D17DC5"/>
    <w:rsid w:val="00D202BA"/>
    <w:rsid w:val="00D202E2"/>
    <w:rsid w:val="00D205B5"/>
    <w:rsid w:val="00D207A2"/>
    <w:rsid w:val="00D20A76"/>
    <w:rsid w:val="00D20B64"/>
    <w:rsid w:val="00D20CFC"/>
    <w:rsid w:val="00D21A93"/>
    <w:rsid w:val="00D22558"/>
    <w:rsid w:val="00D23166"/>
    <w:rsid w:val="00D23402"/>
    <w:rsid w:val="00D23517"/>
    <w:rsid w:val="00D235B4"/>
    <w:rsid w:val="00D2375E"/>
    <w:rsid w:val="00D23A24"/>
    <w:rsid w:val="00D23C16"/>
    <w:rsid w:val="00D23C5B"/>
    <w:rsid w:val="00D24263"/>
    <w:rsid w:val="00D24DA5"/>
    <w:rsid w:val="00D25087"/>
    <w:rsid w:val="00D253CD"/>
    <w:rsid w:val="00D25D67"/>
    <w:rsid w:val="00D25FD5"/>
    <w:rsid w:val="00D26055"/>
    <w:rsid w:val="00D266CE"/>
    <w:rsid w:val="00D26842"/>
    <w:rsid w:val="00D26B1D"/>
    <w:rsid w:val="00D26D56"/>
    <w:rsid w:val="00D27217"/>
    <w:rsid w:val="00D279AA"/>
    <w:rsid w:val="00D27FA4"/>
    <w:rsid w:val="00D302D4"/>
    <w:rsid w:val="00D30D93"/>
    <w:rsid w:val="00D30E30"/>
    <w:rsid w:val="00D3129E"/>
    <w:rsid w:val="00D3176A"/>
    <w:rsid w:val="00D31E4A"/>
    <w:rsid w:val="00D3229F"/>
    <w:rsid w:val="00D32510"/>
    <w:rsid w:val="00D3287E"/>
    <w:rsid w:val="00D328AD"/>
    <w:rsid w:val="00D32A4D"/>
    <w:rsid w:val="00D33161"/>
    <w:rsid w:val="00D33C47"/>
    <w:rsid w:val="00D33D2E"/>
    <w:rsid w:val="00D33E1F"/>
    <w:rsid w:val="00D33F72"/>
    <w:rsid w:val="00D341F2"/>
    <w:rsid w:val="00D34B0E"/>
    <w:rsid w:val="00D34B5F"/>
    <w:rsid w:val="00D352FB"/>
    <w:rsid w:val="00D3560B"/>
    <w:rsid w:val="00D35FB1"/>
    <w:rsid w:val="00D36D52"/>
    <w:rsid w:val="00D37EAE"/>
    <w:rsid w:val="00D37EC3"/>
    <w:rsid w:val="00D37FC7"/>
    <w:rsid w:val="00D40190"/>
    <w:rsid w:val="00D403B4"/>
    <w:rsid w:val="00D4046F"/>
    <w:rsid w:val="00D40888"/>
    <w:rsid w:val="00D40CAB"/>
    <w:rsid w:val="00D411FC"/>
    <w:rsid w:val="00D423A5"/>
    <w:rsid w:val="00D42467"/>
    <w:rsid w:val="00D424C6"/>
    <w:rsid w:val="00D42F0F"/>
    <w:rsid w:val="00D434AB"/>
    <w:rsid w:val="00D435EA"/>
    <w:rsid w:val="00D43604"/>
    <w:rsid w:val="00D436C9"/>
    <w:rsid w:val="00D43788"/>
    <w:rsid w:val="00D44A22"/>
    <w:rsid w:val="00D4523D"/>
    <w:rsid w:val="00D453FF"/>
    <w:rsid w:val="00D46288"/>
    <w:rsid w:val="00D46498"/>
    <w:rsid w:val="00D4698D"/>
    <w:rsid w:val="00D46AC7"/>
    <w:rsid w:val="00D46E3F"/>
    <w:rsid w:val="00D474DD"/>
    <w:rsid w:val="00D47576"/>
    <w:rsid w:val="00D479DE"/>
    <w:rsid w:val="00D47BD8"/>
    <w:rsid w:val="00D47D38"/>
    <w:rsid w:val="00D5008E"/>
    <w:rsid w:val="00D503B9"/>
    <w:rsid w:val="00D504BD"/>
    <w:rsid w:val="00D506BC"/>
    <w:rsid w:val="00D5080A"/>
    <w:rsid w:val="00D50A02"/>
    <w:rsid w:val="00D510EC"/>
    <w:rsid w:val="00D511D0"/>
    <w:rsid w:val="00D517DB"/>
    <w:rsid w:val="00D5199D"/>
    <w:rsid w:val="00D52923"/>
    <w:rsid w:val="00D52DAD"/>
    <w:rsid w:val="00D530EA"/>
    <w:rsid w:val="00D542E6"/>
    <w:rsid w:val="00D5438C"/>
    <w:rsid w:val="00D54397"/>
    <w:rsid w:val="00D54A11"/>
    <w:rsid w:val="00D54F37"/>
    <w:rsid w:val="00D555B0"/>
    <w:rsid w:val="00D556D6"/>
    <w:rsid w:val="00D55846"/>
    <w:rsid w:val="00D55B86"/>
    <w:rsid w:val="00D561A8"/>
    <w:rsid w:val="00D567C2"/>
    <w:rsid w:val="00D56B1C"/>
    <w:rsid w:val="00D56DA5"/>
    <w:rsid w:val="00D57222"/>
    <w:rsid w:val="00D5752A"/>
    <w:rsid w:val="00D57542"/>
    <w:rsid w:val="00D576EE"/>
    <w:rsid w:val="00D579C0"/>
    <w:rsid w:val="00D57AFC"/>
    <w:rsid w:val="00D57EF0"/>
    <w:rsid w:val="00D60591"/>
    <w:rsid w:val="00D60682"/>
    <w:rsid w:val="00D60C3B"/>
    <w:rsid w:val="00D6120B"/>
    <w:rsid w:val="00D615C2"/>
    <w:rsid w:val="00D61BD5"/>
    <w:rsid w:val="00D62217"/>
    <w:rsid w:val="00D62777"/>
    <w:rsid w:val="00D62C82"/>
    <w:rsid w:val="00D62F0E"/>
    <w:rsid w:val="00D63096"/>
    <w:rsid w:val="00D63100"/>
    <w:rsid w:val="00D635AF"/>
    <w:rsid w:val="00D63669"/>
    <w:rsid w:val="00D637C3"/>
    <w:rsid w:val="00D63AF8"/>
    <w:rsid w:val="00D63BE5"/>
    <w:rsid w:val="00D63D61"/>
    <w:rsid w:val="00D64014"/>
    <w:rsid w:val="00D64034"/>
    <w:rsid w:val="00D6417A"/>
    <w:rsid w:val="00D64D53"/>
    <w:rsid w:val="00D64FFA"/>
    <w:rsid w:val="00D65115"/>
    <w:rsid w:val="00D6576F"/>
    <w:rsid w:val="00D6607E"/>
    <w:rsid w:val="00D661E4"/>
    <w:rsid w:val="00D6675D"/>
    <w:rsid w:val="00D66A65"/>
    <w:rsid w:val="00D66C11"/>
    <w:rsid w:val="00D67077"/>
    <w:rsid w:val="00D67A94"/>
    <w:rsid w:val="00D67AC9"/>
    <w:rsid w:val="00D701FA"/>
    <w:rsid w:val="00D709C2"/>
    <w:rsid w:val="00D70C08"/>
    <w:rsid w:val="00D70C54"/>
    <w:rsid w:val="00D713DA"/>
    <w:rsid w:val="00D721F8"/>
    <w:rsid w:val="00D72329"/>
    <w:rsid w:val="00D725EB"/>
    <w:rsid w:val="00D72D32"/>
    <w:rsid w:val="00D730F5"/>
    <w:rsid w:val="00D73670"/>
    <w:rsid w:val="00D737FA"/>
    <w:rsid w:val="00D7418C"/>
    <w:rsid w:val="00D741F5"/>
    <w:rsid w:val="00D7427D"/>
    <w:rsid w:val="00D74508"/>
    <w:rsid w:val="00D745EA"/>
    <w:rsid w:val="00D748CE"/>
    <w:rsid w:val="00D7490F"/>
    <w:rsid w:val="00D75142"/>
    <w:rsid w:val="00D75241"/>
    <w:rsid w:val="00D7551B"/>
    <w:rsid w:val="00D75B50"/>
    <w:rsid w:val="00D76F52"/>
    <w:rsid w:val="00D77653"/>
    <w:rsid w:val="00D77BD7"/>
    <w:rsid w:val="00D77CC2"/>
    <w:rsid w:val="00D800D9"/>
    <w:rsid w:val="00D81259"/>
    <w:rsid w:val="00D8163A"/>
    <w:rsid w:val="00D816D7"/>
    <w:rsid w:val="00D818FF"/>
    <w:rsid w:val="00D81F39"/>
    <w:rsid w:val="00D81FBF"/>
    <w:rsid w:val="00D82BD4"/>
    <w:rsid w:val="00D834A0"/>
    <w:rsid w:val="00D8391B"/>
    <w:rsid w:val="00D83A8F"/>
    <w:rsid w:val="00D846CA"/>
    <w:rsid w:val="00D84CE4"/>
    <w:rsid w:val="00D84E48"/>
    <w:rsid w:val="00D85521"/>
    <w:rsid w:val="00D85B22"/>
    <w:rsid w:val="00D8673A"/>
    <w:rsid w:val="00D871FC"/>
    <w:rsid w:val="00D87603"/>
    <w:rsid w:val="00D87ECF"/>
    <w:rsid w:val="00D904D5"/>
    <w:rsid w:val="00D9064A"/>
    <w:rsid w:val="00D911E3"/>
    <w:rsid w:val="00D9195C"/>
    <w:rsid w:val="00D91E98"/>
    <w:rsid w:val="00D922FA"/>
    <w:rsid w:val="00D9244B"/>
    <w:rsid w:val="00D9254C"/>
    <w:rsid w:val="00D92B1E"/>
    <w:rsid w:val="00D92D58"/>
    <w:rsid w:val="00D93403"/>
    <w:rsid w:val="00D934A8"/>
    <w:rsid w:val="00D938B3"/>
    <w:rsid w:val="00D93A67"/>
    <w:rsid w:val="00D940DF"/>
    <w:rsid w:val="00D943F3"/>
    <w:rsid w:val="00D94540"/>
    <w:rsid w:val="00D9464E"/>
    <w:rsid w:val="00D94A6C"/>
    <w:rsid w:val="00D94A8F"/>
    <w:rsid w:val="00D94BBF"/>
    <w:rsid w:val="00D94DB4"/>
    <w:rsid w:val="00D94FCA"/>
    <w:rsid w:val="00D95165"/>
    <w:rsid w:val="00D9532C"/>
    <w:rsid w:val="00D95384"/>
    <w:rsid w:val="00D95B06"/>
    <w:rsid w:val="00D95F4B"/>
    <w:rsid w:val="00D9609D"/>
    <w:rsid w:val="00D961CF"/>
    <w:rsid w:val="00D9662E"/>
    <w:rsid w:val="00D9680C"/>
    <w:rsid w:val="00D96C6A"/>
    <w:rsid w:val="00D96DAD"/>
    <w:rsid w:val="00D96E57"/>
    <w:rsid w:val="00D973BE"/>
    <w:rsid w:val="00DA01DB"/>
    <w:rsid w:val="00DA02A3"/>
    <w:rsid w:val="00DA0BE2"/>
    <w:rsid w:val="00DA18DB"/>
    <w:rsid w:val="00DA20A6"/>
    <w:rsid w:val="00DA23FA"/>
    <w:rsid w:val="00DA2FD5"/>
    <w:rsid w:val="00DA334F"/>
    <w:rsid w:val="00DA3556"/>
    <w:rsid w:val="00DA3935"/>
    <w:rsid w:val="00DA3C6C"/>
    <w:rsid w:val="00DA3DFC"/>
    <w:rsid w:val="00DA3E66"/>
    <w:rsid w:val="00DA4384"/>
    <w:rsid w:val="00DA45E3"/>
    <w:rsid w:val="00DA46E2"/>
    <w:rsid w:val="00DA5889"/>
    <w:rsid w:val="00DA681F"/>
    <w:rsid w:val="00DA68F1"/>
    <w:rsid w:val="00DA696A"/>
    <w:rsid w:val="00DA6FB2"/>
    <w:rsid w:val="00DA712A"/>
    <w:rsid w:val="00DA729E"/>
    <w:rsid w:val="00DA75C0"/>
    <w:rsid w:val="00DA7883"/>
    <w:rsid w:val="00DB0AF3"/>
    <w:rsid w:val="00DB157D"/>
    <w:rsid w:val="00DB1693"/>
    <w:rsid w:val="00DB1959"/>
    <w:rsid w:val="00DB1D99"/>
    <w:rsid w:val="00DB255C"/>
    <w:rsid w:val="00DB2861"/>
    <w:rsid w:val="00DB2C59"/>
    <w:rsid w:val="00DB31BA"/>
    <w:rsid w:val="00DB3FBB"/>
    <w:rsid w:val="00DB3FC7"/>
    <w:rsid w:val="00DB4045"/>
    <w:rsid w:val="00DB439D"/>
    <w:rsid w:val="00DB467A"/>
    <w:rsid w:val="00DB48AD"/>
    <w:rsid w:val="00DB4C5A"/>
    <w:rsid w:val="00DB4E88"/>
    <w:rsid w:val="00DB5132"/>
    <w:rsid w:val="00DB5D84"/>
    <w:rsid w:val="00DB5EB9"/>
    <w:rsid w:val="00DB5FEA"/>
    <w:rsid w:val="00DB675C"/>
    <w:rsid w:val="00DB72BC"/>
    <w:rsid w:val="00DB75B1"/>
    <w:rsid w:val="00DB7DF5"/>
    <w:rsid w:val="00DC038F"/>
    <w:rsid w:val="00DC0832"/>
    <w:rsid w:val="00DC0A5C"/>
    <w:rsid w:val="00DC0FE9"/>
    <w:rsid w:val="00DC1060"/>
    <w:rsid w:val="00DC1090"/>
    <w:rsid w:val="00DC1E0B"/>
    <w:rsid w:val="00DC1F79"/>
    <w:rsid w:val="00DC2201"/>
    <w:rsid w:val="00DC25A4"/>
    <w:rsid w:val="00DC3257"/>
    <w:rsid w:val="00DC32E4"/>
    <w:rsid w:val="00DC3CAC"/>
    <w:rsid w:val="00DC40B7"/>
    <w:rsid w:val="00DC4678"/>
    <w:rsid w:val="00DC48B6"/>
    <w:rsid w:val="00DC4FB3"/>
    <w:rsid w:val="00DC5513"/>
    <w:rsid w:val="00DC5867"/>
    <w:rsid w:val="00DC5A12"/>
    <w:rsid w:val="00DC61C5"/>
    <w:rsid w:val="00DC63EE"/>
    <w:rsid w:val="00DC6447"/>
    <w:rsid w:val="00DC6C9F"/>
    <w:rsid w:val="00DC6D25"/>
    <w:rsid w:val="00DC7ABA"/>
    <w:rsid w:val="00DC7B7F"/>
    <w:rsid w:val="00DD0010"/>
    <w:rsid w:val="00DD0286"/>
    <w:rsid w:val="00DD0373"/>
    <w:rsid w:val="00DD0A5A"/>
    <w:rsid w:val="00DD0D90"/>
    <w:rsid w:val="00DD0FAE"/>
    <w:rsid w:val="00DD187D"/>
    <w:rsid w:val="00DD23A6"/>
    <w:rsid w:val="00DD26A5"/>
    <w:rsid w:val="00DD2B73"/>
    <w:rsid w:val="00DD2C88"/>
    <w:rsid w:val="00DD2F89"/>
    <w:rsid w:val="00DD3B4B"/>
    <w:rsid w:val="00DD3E46"/>
    <w:rsid w:val="00DD4027"/>
    <w:rsid w:val="00DD430F"/>
    <w:rsid w:val="00DD4510"/>
    <w:rsid w:val="00DD468A"/>
    <w:rsid w:val="00DD46AD"/>
    <w:rsid w:val="00DD50B2"/>
    <w:rsid w:val="00DD51AC"/>
    <w:rsid w:val="00DD5431"/>
    <w:rsid w:val="00DD61C3"/>
    <w:rsid w:val="00DD6ACD"/>
    <w:rsid w:val="00DD6E9C"/>
    <w:rsid w:val="00DD74CA"/>
    <w:rsid w:val="00DD75B1"/>
    <w:rsid w:val="00DD78F7"/>
    <w:rsid w:val="00DD7DCE"/>
    <w:rsid w:val="00DD7DFF"/>
    <w:rsid w:val="00DD7E8A"/>
    <w:rsid w:val="00DE0C00"/>
    <w:rsid w:val="00DE125A"/>
    <w:rsid w:val="00DE1349"/>
    <w:rsid w:val="00DE16DF"/>
    <w:rsid w:val="00DE16FF"/>
    <w:rsid w:val="00DE17BE"/>
    <w:rsid w:val="00DE2387"/>
    <w:rsid w:val="00DE3B76"/>
    <w:rsid w:val="00DE3BB8"/>
    <w:rsid w:val="00DE3CAF"/>
    <w:rsid w:val="00DE41CB"/>
    <w:rsid w:val="00DE41EC"/>
    <w:rsid w:val="00DE49BD"/>
    <w:rsid w:val="00DE4F45"/>
    <w:rsid w:val="00DE589E"/>
    <w:rsid w:val="00DE5F2D"/>
    <w:rsid w:val="00DE6BE0"/>
    <w:rsid w:val="00DE6F2F"/>
    <w:rsid w:val="00DE7227"/>
    <w:rsid w:val="00DE769F"/>
    <w:rsid w:val="00DF097A"/>
    <w:rsid w:val="00DF0FD4"/>
    <w:rsid w:val="00DF11B2"/>
    <w:rsid w:val="00DF1AF5"/>
    <w:rsid w:val="00DF1C40"/>
    <w:rsid w:val="00DF1DD1"/>
    <w:rsid w:val="00DF1EF4"/>
    <w:rsid w:val="00DF255A"/>
    <w:rsid w:val="00DF26ED"/>
    <w:rsid w:val="00DF2B13"/>
    <w:rsid w:val="00DF402B"/>
    <w:rsid w:val="00DF40B9"/>
    <w:rsid w:val="00DF4217"/>
    <w:rsid w:val="00DF4304"/>
    <w:rsid w:val="00DF4386"/>
    <w:rsid w:val="00DF4433"/>
    <w:rsid w:val="00DF4C11"/>
    <w:rsid w:val="00DF5E69"/>
    <w:rsid w:val="00DF6028"/>
    <w:rsid w:val="00DF6335"/>
    <w:rsid w:val="00DF678A"/>
    <w:rsid w:val="00DF7A74"/>
    <w:rsid w:val="00DF7C1D"/>
    <w:rsid w:val="00DF7EE3"/>
    <w:rsid w:val="00E00287"/>
    <w:rsid w:val="00E00472"/>
    <w:rsid w:val="00E00B0C"/>
    <w:rsid w:val="00E00F63"/>
    <w:rsid w:val="00E01285"/>
    <w:rsid w:val="00E013DD"/>
    <w:rsid w:val="00E01AA5"/>
    <w:rsid w:val="00E01D63"/>
    <w:rsid w:val="00E0300C"/>
    <w:rsid w:val="00E03506"/>
    <w:rsid w:val="00E0365C"/>
    <w:rsid w:val="00E037C7"/>
    <w:rsid w:val="00E038A7"/>
    <w:rsid w:val="00E03A4B"/>
    <w:rsid w:val="00E040B9"/>
    <w:rsid w:val="00E04416"/>
    <w:rsid w:val="00E04853"/>
    <w:rsid w:val="00E04ACC"/>
    <w:rsid w:val="00E04B56"/>
    <w:rsid w:val="00E04FB0"/>
    <w:rsid w:val="00E05014"/>
    <w:rsid w:val="00E0523D"/>
    <w:rsid w:val="00E052CF"/>
    <w:rsid w:val="00E05329"/>
    <w:rsid w:val="00E057BC"/>
    <w:rsid w:val="00E05CEA"/>
    <w:rsid w:val="00E05D36"/>
    <w:rsid w:val="00E06C97"/>
    <w:rsid w:val="00E06E03"/>
    <w:rsid w:val="00E0754B"/>
    <w:rsid w:val="00E07741"/>
    <w:rsid w:val="00E07AE3"/>
    <w:rsid w:val="00E10033"/>
    <w:rsid w:val="00E10264"/>
    <w:rsid w:val="00E10354"/>
    <w:rsid w:val="00E106BE"/>
    <w:rsid w:val="00E10D44"/>
    <w:rsid w:val="00E10E18"/>
    <w:rsid w:val="00E1110A"/>
    <w:rsid w:val="00E11176"/>
    <w:rsid w:val="00E111DE"/>
    <w:rsid w:val="00E1222D"/>
    <w:rsid w:val="00E127B0"/>
    <w:rsid w:val="00E12D9C"/>
    <w:rsid w:val="00E13433"/>
    <w:rsid w:val="00E14891"/>
    <w:rsid w:val="00E14CCA"/>
    <w:rsid w:val="00E1539A"/>
    <w:rsid w:val="00E15ECC"/>
    <w:rsid w:val="00E16025"/>
    <w:rsid w:val="00E16117"/>
    <w:rsid w:val="00E161D6"/>
    <w:rsid w:val="00E16AA1"/>
    <w:rsid w:val="00E16BED"/>
    <w:rsid w:val="00E16D73"/>
    <w:rsid w:val="00E17094"/>
    <w:rsid w:val="00E17183"/>
    <w:rsid w:val="00E20276"/>
    <w:rsid w:val="00E20D8E"/>
    <w:rsid w:val="00E20E41"/>
    <w:rsid w:val="00E214CB"/>
    <w:rsid w:val="00E218DC"/>
    <w:rsid w:val="00E21958"/>
    <w:rsid w:val="00E219FD"/>
    <w:rsid w:val="00E21A55"/>
    <w:rsid w:val="00E21C82"/>
    <w:rsid w:val="00E21E29"/>
    <w:rsid w:val="00E21ED6"/>
    <w:rsid w:val="00E21FD1"/>
    <w:rsid w:val="00E22407"/>
    <w:rsid w:val="00E245B6"/>
    <w:rsid w:val="00E24976"/>
    <w:rsid w:val="00E24E7D"/>
    <w:rsid w:val="00E25C16"/>
    <w:rsid w:val="00E25D3F"/>
    <w:rsid w:val="00E2601B"/>
    <w:rsid w:val="00E26135"/>
    <w:rsid w:val="00E262E8"/>
    <w:rsid w:val="00E263A0"/>
    <w:rsid w:val="00E26735"/>
    <w:rsid w:val="00E26A2C"/>
    <w:rsid w:val="00E26AB0"/>
    <w:rsid w:val="00E270D0"/>
    <w:rsid w:val="00E2781D"/>
    <w:rsid w:val="00E278B0"/>
    <w:rsid w:val="00E279CB"/>
    <w:rsid w:val="00E27D5D"/>
    <w:rsid w:val="00E27E7F"/>
    <w:rsid w:val="00E27FFA"/>
    <w:rsid w:val="00E301A8"/>
    <w:rsid w:val="00E30395"/>
    <w:rsid w:val="00E31F51"/>
    <w:rsid w:val="00E32BA7"/>
    <w:rsid w:val="00E32EE0"/>
    <w:rsid w:val="00E32FB7"/>
    <w:rsid w:val="00E33514"/>
    <w:rsid w:val="00E33BDD"/>
    <w:rsid w:val="00E34A81"/>
    <w:rsid w:val="00E34B17"/>
    <w:rsid w:val="00E34EA1"/>
    <w:rsid w:val="00E3504D"/>
    <w:rsid w:val="00E35C0A"/>
    <w:rsid w:val="00E35F5E"/>
    <w:rsid w:val="00E35FB3"/>
    <w:rsid w:val="00E362C3"/>
    <w:rsid w:val="00E3684B"/>
    <w:rsid w:val="00E36D07"/>
    <w:rsid w:val="00E36F0B"/>
    <w:rsid w:val="00E36FC8"/>
    <w:rsid w:val="00E37014"/>
    <w:rsid w:val="00E3799E"/>
    <w:rsid w:val="00E40454"/>
    <w:rsid w:val="00E40822"/>
    <w:rsid w:val="00E40C64"/>
    <w:rsid w:val="00E40EF0"/>
    <w:rsid w:val="00E413D2"/>
    <w:rsid w:val="00E41505"/>
    <w:rsid w:val="00E4179D"/>
    <w:rsid w:val="00E418E7"/>
    <w:rsid w:val="00E41BB1"/>
    <w:rsid w:val="00E42126"/>
    <w:rsid w:val="00E42333"/>
    <w:rsid w:val="00E423D9"/>
    <w:rsid w:val="00E42999"/>
    <w:rsid w:val="00E42C83"/>
    <w:rsid w:val="00E42FFB"/>
    <w:rsid w:val="00E4384E"/>
    <w:rsid w:val="00E439C6"/>
    <w:rsid w:val="00E43A73"/>
    <w:rsid w:val="00E43BF7"/>
    <w:rsid w:val="00E43D70"/>
    <w:rsid w:val="00E44518"/>
    <w:rsid w:val="00E445D9"/>
    <w:rsid w:val="00E44813"/>
    <w:rsid w:val="00E451FB"/>
    <w:rsid w:val="00E4520F"/>
    <w:rsid w:val="00E45EEC"/>
    <w:rsid w:val="00E462E9"/>
    <w:rsid w:val="00E4650D"/>
    <w:rsid w:val="00E46877"/>
    <w:rsid w:val="00E47226"/>
    <w:rsid w:val="00E473C2"/>
    <w:rsid w:val="00E4750A"/>
    <w:rsid w:val="00E47849"/>
    <w:rsid w:val="00E47CD1"/>
    <w:rsid w:val="00E507A4"/>
    <w:rsid w:val="00E5112A"/>
    <w:rsid w:val="00E51542"/>
    <w:rsid w:val="00E51685"/>
    <w:rsid w:val="00E517E4"/>
    <w:rsid w:val="00E51CAE"/>
    <w:rsid w:val="00E51D6D"/>
    <w:rsid w:val="00E52149"/>
    <w:rsid w:val="00E5223C"/>
    <w:rsid w:val="00E523E7"/>
    <w:rsid w:val="00E52E90"/>
    <w:rsid w:val="00E5361A"/>
    <w:rsid w:val="00E537B3"/>
    <w:rsid w:val="00E53A15"/>
    <w:rsid w:val="00E54726"/>
    <w:rsid w:val="00E5487D"/>
    <w:rsid w:val="00E54A02"/>
    <w:rsid w:val="00E54C3B"/>
    <w:rsid w:val="00E54E82"/>
    <w:rsid w:val="00E55BC1"/>
    <w:rsid w:val="00E55BCC"/>
    <w:rsid w:val="00E561FE"/>
    <w:rsid w:val="00E56688"/>
    <w:rsid w:val="00E56866"/>
    <w:rsid w:val="00E56990"/>
    <w:rsid w:val="00E569AC"/>
    <w:rsid w:val="00E56F29"/>
    <w:rsid w:val="00E57176"/>
    <w:rsid w:val="00E57908"/>
    <w:rsid w:val="00E57EB0"/>
    <w:rsid w:val="00E6034D"/>
    <w:rsid w:val="00E606B2"/>
    <w:rsid w:val="00E60CC8"/>
    <w:rsid w:val="00E60E79"/>
    <w:rsid w:val="00E61474"/>
    <w:rsid w:val="00E619C6"/>
    <w:rsid w:val="00E623E0"/>
    <w:rsid w:val="00E62A29"/>
    <w:rsid w:val="00E62F6A"/>
    <w:rsid w:val="00E6385E"/>
    <w:rsid w:val="00E64135"/>
    <w:rsid w:val="00E64156"/>
    <w:rsid w:val="00E6435B"/>
    <w:rsid w:val="00E64A58"/>
    <w:rsid w:val="00E64FE8"/>
    <w:rsid w:val="00E653D5"/>
    <w:rsid w:val="00E6568B"/>
    <w:rsid w:val="00E6579E"/>
    <w:rsid w:val="00E65B9F"/>
    <w:rsid w:val="00E65C48"/>
    <w:rsid w:val="00E65C59"/>
    <w:rsid w:val="00E65C9D"/>
    <w:rsid w:val="00E65F80"/>
    <w:rsid w:val="00E6604B"/>
    <w:rsid w:val="00E66CA8"/>
    <w:rsid w:val="00E67BBE"/>
    <w:rsid w:val="00E67C5E"/>
    <w:rsid w:val="00E70313"/>
    <w:rsid w:val="00E70DBB"/>
    <w:rsid w:val="00E71345"/>
    <w:rsid w:val="00E7138E"/>
    <w:rsid w:val="00E71868"/>
    <w:rsid w:val="00E71A7A"/>
    <w:rsid w:val="00E71BBB"/>
    <w:rsid w:val="00E720DF"/>
    <w:rsid w:val="00E724B5"/>
    <w:rsid w:val="00E729D5"/>
    <w:rsid w:val="00E72D7A"/>
    <w:rsid w:val="00E72F6F"/>
    <w:rsid w:val="00E7313C"/>
    <w:rsid w:val="00E73267"/>
    <w:rsid w:val="00E73716"/>
    <w:rsid w:val="00E73828"/>
    <w:rsid w:val="00E73F99"/>
    <w:rsid w:val="00E741A6"/>
    <w:rsid w:val="00E74561"/>
    <w:rsid w:val="00E74F35"/>
    <w:rsid w:val="00E74FD8"/>
    <w:rsid w:val="00E7524F"/>
    <w:rsid w:val="00E7526A"/>
    <w:rsid w:val="00E753A5"/>
    <w:rsid w:val="00E755EE"/>
    <w:rsid w:val="00E75A24"/>
    <w:rsid w:val="00E75B85"/>
    <w:rsid w:val="00E7658C"/>
    <w:rsid w:val="00E765D6"/>
    <w:rsid w:val="00E767B3"/>
    <w:rsid w:val="00E76FCA"/>
    <w:rsid w:val="00E76FFF"/>
    <w:rsid w:val="00E7760A"/>
    <w:rsid w:val="00E77B4C"/>
    <w:rsid w:val="00E77D95"/>
    <w:rsid w:val="00E80161"/>
    <w:rsid w:val="00E801A6"/>
    <w:rsid w:val="00E8078B"/>
    <w:rsid w:val="00E81582"/>
    <w:rsid w:val="00E8184C"/>
    <w:rsid w:val="00E822A9"/>
    <w:rsid w:val="00E82C40"/>
    <w:rsid w:val="00E82F4C"/>
    <w:rsid w:val="00E831C5"/>
    <w:rsid w:val="00E83758"/>
    <w:rsid w:val="00E83D9D"/>
    <w:rsid w:val="00E841C3"/>
    <w:rsid w:val="00E8495C"/>
    <w:rsid w:val="00E84C39"/>
    <w:rsid w:val="00E84FAB"/>
    <w:rsid w:val="00E85100"/>
    <w:rsid w:val="00E853FC"/>
    <w:rsid w:val="00E85723"/>
    <w:rsid w:val="00E85BF0"/>
    <w:rsid w:val="00E85E7B"/>
    <w:rsid w:val="00E861D5"/>
    <w:rsid w:val="00E86DB4"/>
    <w:rsid w:val="00E873DE"/>
    <w:rsid w:val="00E875DE"/>
    <w:rsid w:val="00E876A8"/>
    <w:rsid w:val="00E907BF"/>
    <w:rsid w:val="00E90DB5"/>
    <w:rsid w:val="00E911D1"/>
    <w:rsid w:val="00E91DCF"/>
    <w:rsid w:val="00E9210D"/>
    <w:rsid w:val="00E9234D"/>
    <w:rsid w:val="00E92413"/>
    <w:rsid w:val="00E934BB"/>
    <w:rsid w:val="00E93657"/>
    <w:rsid w:val="00E93733"/>
    <w:rsid w:val="00E93AB0"/>
    <w:rsid w:val="00E93FFB"/>
    <w:rsid w:val="00E9417E"/>
    <w:rsid w:val="00E94CCA"/>
    <w:rsid w:val="00E94E67"/>
    <w:rsid w:val="00E95A6F"/>
    <w:rsid w:val="00E96097"/>
    <w:rsid w:val="00E965BE"/>
    <w:rsid w:val="00E96C6A"/>
    <w:rsid w:val="00E96C85"/>
    <w:rsid w:val="00E96DBA"/>
    <w:rsid w:val="00E97518"/>
    <w:rsid w:val="00E97576"/>
    <w:rsid w:val="00E978D8"/>
    <w:rsid w:val="00E9797C"/>
    <w:rsid w:val="00EA12D3"/>
    <w:rsid w:val="00EA15D6"/>
    <w:rsid w:val="00EA163A"/>
    <w:rsid w:val="00EA1ECB"/>
    <w:rsid w:val="00EA1FA2"/>
    <w:rsid w:val="00EA24F5"/>
    <w:rsid w:val="00EA2820"/>
    <w:rsid w:val="00EA38CE"/>
    <w:rsid w:val="00EA3C41"/>
    <w:rsid w:val="00EA3DF6"/>
    <w:rsid w:val="00EA475C"/>
    <w:rsid w:val="00EA490C"/>
    <w:rsid w:val="00EA4972"/>
    <w:rsid w:val="00EA530E"/>
    <w:rsid w:val="00EA583C"/>
    <w:rsid w:val="00EA595B"/>
    <w:rsid w:val="00EA6357"/>
    <w:rsid w:val="00EA6668"/>
    <w:rsid w:val="00EA6FF2"/>
    <w:rsid w:val="00EA7B32"/>
    <w:rsid w:val="00EB04CD"/>
    <w:rsid w:val="00EB076B"/>
    <w:rsid w:val="00EB131B"/>
    <w:rsid w:val="00EB14E7"/>
    <w:rsid w:val="00EB1637"/>
    <w:rsid w:val="00EB16F9"/>
    <w:rsid w:val="00EB3278"/>
    <w:rsid w:val="00EB36F0"/>
    <w:rsid w:val="00EB384D"/>
    <w:rsid w:val="00EB39FB"/>
    <w:rsid w:val="00EB3AD5"/>
    <w:rsid w:val="00EB407A"/>
    <w:rsid w:val="00EB40DD"/>
    <w:rsid w:val="00EB42DF"/>
    <w:rsid w:val="00EB42F5"/>
    <w:rsid w:val="00EB4DDF"/>
    <w:rsid w:val="00EB55F8"/>
    <w:rsid w:val="00EB5755"/>
    <w:rsid w:val="00EB5CDB"/>
    <w:rsid w:val="00EB6147"/>
    <w:rsid w:val="00EB6612"/>
    <w:rsid w:val="00EB6A9A"/>
    <w:rsid w:val="00EB76A9"/>
    <w:rsid w:val="00EB7A86"/>
    <w:rsid w:val="00EC0995"/>
    <w:rsid w:val="00EC0BBB"/>
    <w:rsid w:val="00EC0C3D"/>
    <w:rsid w:val="00EC115D"/>
    <w:rsid w:val="00EC20C9"/>
    <w:rsid w:val="00EC2467"/>
    <w:rsid w:val="00EC2913"/>
    <w:rsid w:val="00EC2DB5"/>
    <w:rsid w:val="00EC31D0"/>
    <w:rsid w:val="00EC3277"/>
    <w:rsid w:val="00EC39ED"/>
    <w:rsid w:val="00EC46B3"/>
    <w:rsid w:val="00EC46CC"/>
    <w:rsid w:val="00EC4F2F"/>
    <w:rsid w:val="00EC5803"/>
    <w:rsid w:val="00EC5950"/>
    <w:rsid w:val="00EC6085"/>
    <w:rsid w:val="00EC6F22"/>
    <w:rsid w:val="00EC6F9E"/>
    <w:rsid w:val="00EC7249"/>
    <w:rsid w:val="00ED0C0A"/>
    <w:rsid w:val="00ED0CD3"/>
    <w:rsid w:val="00ED19AD"/>
    <w:rsid w:val="00ED19EF"/>
    <w:rsid w:val="00ED1DC8"/>
    <w:rsid w:val="00ED2130"/>
    <w:rsid w:val="00ED2502"/>
    <w:rsid w:val="00ED277A"/>
    <w:rsid w:val="00ED2A01"/>
    <w:rsid w:val="00ED2D1F"/>
    <w:rsid w:val="00ED2DF7"/>
    <w:rsid w:val="00ED304B"/>
    <w:rsid w:val="00ED352A"/>
    <w:rsid w:val="00ED3CF3"/>
    <w:rsid w:val="00ED3FE0"/>
    <w:rsid w:val="00ED4014"/>
    <w:rsid w:val="00ED48D5"/>
    <w:rsid w:val="00ED4C3B"/>
    <w:rsid w:val="00ED594B"/>
    <w:rsid w:val="00ED5A90"/>
    <w:rsid w:val="00ED5B59"/>
    <w:rsid w:val="00ED5E09"/>
    <w:rsid w:val="00ED6397"/>
    <w:rsid w:val="00ED729F"/>
    <w:rsid w:val="00ED7415"/>
    <w:rsid w:val="00ED7612"/>
    <w:rsid w:val="00ED7656"/>
    <w:rsid w:val="00ED7AA6"/>
    <w:rsid w:val="00EE05EF"/>
    <w:rsid w:val="00EE1347"/>
    <w:rsid w:val="00EE172D"/>
    <w:rsid w:val="00EE193E"/>
    <w:rsid w:val="00EE1E00"/>
    <w:rsid w:val="00EE218B"/>
    <w:rsid w:val="00EE22A2"/>
    <w:rsid w:val="00EE34C6"/>
    <w:rsid w:val="00EE35DA"/>
    <w:rsid w:val="00EE3648"/>
    <w:rsid w:val="00EE392C"/>
    <w:rsid w:val="00EE39F8"/>
    <w:rsid w:val="00EE3AB4"/>
    <w:rsid w:val="00EE3BAA"/>
    <w:rsid w:val="00EE3DFF"/>
    <w:rsid w:val="00EE40E7"/>
    <w:rsid w:val="00EE4785"/>
    <w:rsid w:val="00EE4BF9"/>
    <w:rsid w:val="00EE4F64"/>
    <w:rsid w:val="00EE512C"/>
    <w:rsid w:val="00EE55AA"/>
    <w:rsid w:val="00EE5CA3"/>
    <w:rsid w:val="00EE6185"/>
    <w:rsid w:val="00EE649D"/>
    <w:rsid w:val="00EE66D6"/>
    <w:rsid w:val="00EE692E"/>
    <w:rsid w:val="00EE6C6D"/>
    <w:rsid w:val="00EE7187"/>
    <w:rsid w:val="00EE7315"/>
    <w:rsid w:val="00EE74AA"/>
    <w:rsid w:val="00EE76FB"/>
    <w:rsid w:val="00EE7C42"/>
    <w:rsid w:val="00EE7FAC"/>
    <w:rsid w:val="00EF028E"/>
    <w:rsid w:val="00EF0421"/>
    <w:rsid w:val="00EF0834"/>
    <w:rsid w:val="00EF0B32"/>
    <w:rsid w:val="00EF0DF0"/>
    <w:rsid w:val="00EF127E"/>
    <w:rsid w:val="00EF191B"/>
    <w:rsid w:val="00EF1F83"/>
    <w:rsid w:val="00EF1FB9"/>
    <w:rsid w:val="00EF226D"/>
    <w:rsid w:val="00EF2984"/>
    <w:rsid w:val="00EF2B83"/>
    <w:rsid w:val="00EF2E87"/>
    <w:rsid w:val="00EF302A"/>
    <w:rsid w:val="00EF3377"/>
    <w:rsid w:val="00EF353C"/>
    <w:rsid w:val="00EF37F7"/>
    <w:rsid w:val="00EF3AD9"/>
    <w:rsid w:val="00EF422A"/>
    <w:rsid w:val="00EF433B"/>
    <w:rsid w:val="00EF4695"/>
    <w:rsid w:val="00EF479D"/>
    <w:rsid w:val="00EF48B9"/>
    <w:rsid w:val="00EF50A1"/>
    <w:rsid w:val="00EF5D01"/>
    <w:rsid w:val="00EF6277"/>
    <w:rsid w:val="00EF6AD4"/>
    <w:rsid w:val="00EF6E57"/>
    <w:rsid w:val="00EF7741"/>
    <w:rsid w:val="00EF7E5C"/>
    <w:rsid w:val="00F00162"/>
    <w:rsid w:val="00F00464"/>
    <w:rsid w:val="00F005E0"/>
    <w:rsid w:val="00F00D0E"/>
    <w:rsid w:val="00F01838"/>
    <w:rsid w:val="00F01E75"/>
    <w:rsid w:val="00F02A38"/>
    <w:rsid w:val="00F02B3B"/>
    <w:rsid w:val="00F02B6C"/>
    <w:rsid w:val="00F034F8"/>
    <w:rsid w:val="00F036CB"/>
    <w:rsid w:val="00F0397E"/>
    <w:rsid w:val="00F03E23"/>
    <w:rsid w:val="00F047D2"/>
    <w:rsid w:val="00F049EF"/>
    <w:rsid w:val="00F04C52"/>
    <w:rsid w:val="00F05A3E"/>
    <w:rsid w:val="00F06095"/>
    <w:rsid w:val="00F062D9"/>
    <w:rsid w:val="00F07326"/>
    <w:rsid w:val="00F0739D"/>
    <w:rsid w:val="00F0769D"/>
    <w:rsid w:val="00F079C3"/>
    <w:rsid w:val="00F079F1"/>
    <w:rsid w:val="00F10058"/>
    <w:rsid w:val="00F105B0"/>
    <w:rsid w:val="00F110B2"/>
    <w:rsid w:val="00F11886"/>
    <w:rsid w:val="00F119F7"/>
    <w:rsid w:val="00F12153"/>
    <w:rsid w:val="00F12B41"/>
    <w:rsid w:val="00F13706"/>
    <w:rsid w:val="00F138B8"/>
    <w:rsid w:val="00F13BB5"/>
    <w:rsid w:val="00F14092"/>
    <w:rsid w:val="00F140E9"/>
    <w:rsid w:val="00F14268"/>
    <w:rsid w:val="00F14AEB"/>
    <w:rsid w:val="00F150C5"/>
    <w:rsid w:val="00F157DB"/>
    <w:rsid w:val="00F15918"/>
    <w:rsid w:val="00F1642A"/>
    <w:rsid w:val="00F16665"/>
    <w:rsid w:val="00F16711"/>
    <w:rsid w:val="00F17117"/>
    <w:rsid w:val="00F171F3"/>
    <w:rsid w:val="00F17628"/>
    <w:rsid w:val="00F177C1"/>
    <w:rsid w:val="00F17E17"/>
    <w:rsid w:val="00F2001D"/>
    <w:rsid w:val="00F207BF"/>
    <w:rsid w:val="00F207EF"/>
    <w:rsid w:val="00F21D86"/>
    <w:rsid w:val="00F21EC2"/>
    <w:rsid w:val="00F22042"/>
    <w:rsid w:val="00F22AC5"/>
    <w:rsid w:val="00F22B13"/>
    <w:rsid w:val="00F22BAD"/>
    <w:rsid w:val="00F22D35"/>
    <w:rsid w:val="00F2333D"/>
    <w:rsid w:val="00F238B6"/>
    <w:rsid w:val="00F23E6D"/>
    <w:rsid w:val="00F23EEE"/>
    <w:rsid w:val="00F23F95"/>
    <w:rsid w:val="00F248DA"/>
    <w:rsid w:val="00F249A2"/>
    <w:rsid w:val="00F251DF"/>
    <w:rsid w:val="00F257FA"/>
    <w:rsid w:val="00F25B0B"/>
    <w:rsid w:val="00F25D3A"/>
    <w:rsid w:val="00F260B7"/>
    <w:rsid w:val="00F266FE"/>
    <w:rsid w:val="00F26705"/>
    <w:rsid w:val="00F26C9F"/>
    <w:rsid w:val="00F27ADE"/>
    <w:rsid w:val="00F30670"/>
    <w:rsid w:val="00F30B3D"/>
    <w:rsid w:val="00F30BA8"/>
    <w:rsid w:val="00F30E14"/>
    <w:rsid w:val="00F31EB1"/>
    <w:rsid w:val="00F3203F"/>
    <w:rsid w:val="00F32566"/>
    <w:rsid w:val="00F326E9"/>
    <w:rsid w:val="00F327B7"/>
    <w:rsid w:val="00F332D6"/>
    <w:rsid w:val="00F33335"/>
    <w:rsid w:val="00F34BDF"/>
    <w:rsid w:val="00F3508A"/>
    <w:rsid w:val="00F3511E"/>
    <w:rsid w:val="00F35255"/>
    <w:rsid w:val="00F3529A"/>
    <w:rsid w:val="00F35343"/>
    <w:rsid w:val="00F35D8D"/>
    <w:rsid w:val="00F35DA8"/>
    <w:rsid w:val="00F35DED"/>
    <w:rsid w:val="00F36017"/>
    <w:rsid w:val="00F36345"/>
    <w:rsid w:val="00F37976"/>
    <w:rsid w:val="00F37ACC"/>
    <w:rsid w:val="00F37BE7"/>
    <w:rsid w:val="00F40189"/>
    <w:rsid w:val="00F401F1"/>
    <w:rsid w:val="00F40296"/>
    <w:rsid w:val="00F4039E"/>
    <w:rsid w:val="00F40B49"/>
    <w:rsid w:val="00F41179"/>
    <w:rsid w:val="00F4178E"/>
    <w:rsid w:val="00F41A65"/>
    <w:rsid w:val="00F41B13"/>
    <w:rsid w:val="00F426C6"/>
    <w:rsid w:val="00F42EDE"/>
    <w:rsid w:val="00F4301B"/>
    <w:rsid w:val="00F43667"/>
    <w:rsid w:val="00F43736"/>
    <w:rsid w:val="00F43D37"/>
    <w:rsid w:val="00F4491B"/>
    <w:rsid w:val="00F449C5"/>
    <w:rsid w:val="00F44AB5"/>
    <w:rsid w:val="00F45A18"/>
    <w:rsid w:val="00F45C9E"/>
    <w:rsid w:val="00F46522"/>
    <w:rsid w:val="00F4655F"/>
    <w:rsid w:val="00F469C9"/>
    <w:rsid w:val="00F46C49"/>
    <w:rsid w:val="00F479DD"/>
    <w:rsid w:val="00F47CEA"/>
    <w:rsid w:val="00F508C8"/>
    <w:rsid w:val="00F509CA"/>
    <w:rsid w:val="00F50F3A"/>
    <w:rsid w:val="00F50F7A"/>
    <w:rsid w:val="00F51659"/>
    <w:rsid w:val="00F51AD6"/>
    <w:rsid w:val="00F51EB9"/>
    <w:rsid w:val="00F52051"/>
    <w:rsid w:val="00F527A1"/>
    <w:rsid w:val="00F52A18"/>
    <w:rsid w:val="00F52B84"/>
    <w:rsid w:val="00F52C54"/>
    <w:rsid w:val="00F539F1"/>
    <w:rsid w:val="00F53A60"/>
    <w:rsid w:val="00F53BE4"/>
    <w:rsid w:val="00F53DEB"/>
    <w:rsid w:val="00F54217"/>
    <w:rsid w:val="00F542FF"/>
    <w:rsid w:val="00F54364"/>
    <w:rsid w:val="00F54B58"/>
    <w:rsid w:val="00F54F83"/>
    <w:rsid w:val="00F55782"/>
    <w:rsid w:val="00F5579D"/>
    <w:rsid w:val="00F55AEC"/>
    <w:rsid w:val="00F55DB3"/>
    <w:rsid w:val="00F5602F"/>
    <w:rsid w:val="00F5655F"/>
    <w:rsid w:val="00F57425"/>
    <w:rsid w:val="00F57A0E"/>
    <w:rsid w:val="00F604B4"/>
    <w:rsid w:val="00F604E3"/>
    <w:rsid w:val="00F60993"/>
    <w:rsid w:val="00F60FCA"/>
    <w:rsid w:val="00F61682"/>
    <w:rsid w:val="00F61779"/>
    <w:rsid w:val="00F61791"/>
    <w:rsid w:val="00F630A4"/>
    <w:rsid w:val="00F63A6F"/>
    <w:rsid w:val="00F63F40"/>
    <w:rsid w:val="00F6419A"/>
    <w:rsid w:val="00F64224"/>
    <w:rsid w:val="00F642A9"/>
    <w:rsid w:val="00F646EA"/>
    <w:rsid w:val="00F65737"/>
    <w:rsid w:val="00F65CD4"/>
    <w:rsid w:val="00F6670B"/>
    <w:rsid w:val="00F6678C"/>
    <w:rsid w:val="00F66C0F"/>
    <w:rsid w:val="00F67296"/>
    <w:rsid w:val="00F673BB"/>
    <w:rsid w:val="00F67638"/>
    <w:rsid w:val="00F70505"/>
    <w:rsid w:val="00F70920"/>
    <w:rsid w:val="00F70AF6"/>
    <w:rsid w:val="00F70E66"/>
    <w:rsid w:val="00F70FCB"/>
    <w:rsid w:val="00F7102A"/>
    <w:rsid w:val="00F714F3"/>
    <w:rsid w:val="00F71839"/>
    <w:rsid w:val="00F719B1"/>
    <w:rsid w:val="00F724D8"/>
    <w:rsid w:val="00F728EB"/>
    <w:rsid w:val="00F73516"/>
    <w:rsid w:val="00F73E9F"/>
    <w:rsid w:val="00F73FB5"/>
    <w:rsid w:val="00F74938"/>
    <w:rsid w:val="00F75148"/>
    <w:rsid w:val="00F75757"/>
    <w:rsid w:val="00F7598D"/>
    <w:rsid w:val="00F7606A"/>
    <w:rsid w:val="00F760EE"/>
    <w:rsid w:val="00F762C3"/>
    <w:rsid w:val="00F762C7"/>
    <w:rsid w:val="00F76991"/>
    <w:rsid w:val="00F76B67"/>
    <w:rsid w:val="00F76DE6"/>
    <w:rsid w:val="00F76FBA"/>
    <w:rsid w:val="00F77281"/>
    <w:rsid w:val="00F77298"/>
    <w:rsid w:val="00F774E2"/>
    <w:rsid w:val="00F7764C"/>
    <w:rsid w:val="00F77C57"/>
    <w:rsid w:val="00F77D8A"/>
    <w:rsid w:val="00F8004B"/>
    <w:rsid w:val="00F800C9"/>
    <w:rsid w:val="00F800CE"/>
    <w:rsid w:val="00F803A5"/>
    <w:rsid w:val="00F8075E"/>
    <w:rsid w:val="00F80BBF"/>
    <w:rsid w:val="00F81D68"/>
    <w:rsid w:val="00F82209"/>
    <w:rsid w:val="00F826C6"/>
    <w:rsid w:val="00F82D99"/>
    <w:rsid w:val="00F836D8"/>
    <w:rsid w:val="00F837F3"/>
    <w:rsid w:val="00F83860"/>
    <w:rsid w:val="00F83CC1"/>
    <w:rsid w:val="00F841FD"/>
    <w:rsid w:val="00F84ACA"/>
    <w:rsid w:val="00F8507E"/>
    <w:rsid w:val="00F8527B"/>
    <w:rsid w:val="00F852B2"/>
    <w:rsid w:val="00F8579E"/>
    <w:rsid w:val="00F85E23"/>
    <w:rsid w:val="00F861C4"/>
    <w:rsid w:val="00F86957"/>
    <w:rsid w:val="00F8733F"/>
    <w:rsid w:val="00F87413"/>
    <w:rsid w:val="00F87B2D"/>
    <w:rsid w:val="00F87B5F"/>
    <w:rsid w:val="00F90288"/>
    <w:rsid w:val="00F906FA"/>
    <w:rsid w:val="00F90812"/>
    <w:rsid w:val="00F90A77"/>
    <w:rsid w:val="00F90B39"/>
    <w:rsid w:val="00F90FCE"/>
    <w:rsid w:val="00F91798"/>
    <w:rsid w:val="00F9188B"/>
    <w:rsid w:val="00F93091"/>
    <w:rsid w:val="00F93217"/>
    <w:rsid w:val="00F93335"/>
    <w:rsid w:val="00F934A1"/>
    <w:rsid w:val="00F93722"/>
    <w:rsid w:val="00F93B9A"/>
    <w:rsid w:val="00F93EA7"/>
    <w:rsid w:val="00F9479A"/>
    <w:rsid w:val="00F94C4F"/>
    <w:rsid w:val="00F95105"/>
    <w:rsid w:val="00F95931"/>
    <w:rsid w:val="00F95B8D"/>
    <w:rsid w:val="00F961E7"/>
    <w:rsid w:val="00F96EFF"/>
    <w:rsid w:val="00F9756D"/>
    <w:rsid w:val="00F975A8"/>
    <w:rsid w:val="00F979F6"/>
    <w:rsid w:val="00FA0449"/>
    <w:rsid w:val="00FA0593"/>
    <w:rsid w:val="00FA0BA3"/>
    <w:rsid w:val="00FA0CE3"/>
    <w:rsid w:val="00FA1292"/>
    <w:rsid w:val="00FA1715"/>
    <w:rsid w:val="00FA1731"/>
    <w:rsid w:val="00FA1960"/>
    <w:rsid w:val="00FA1FE2"/>
    <w:rsid w:val="00FA20DF"/>
    <w:rsid w:val="00FA24A5"/>
    <w:rsid w:val="00FA286C"/>
    <w:rsid w:val="00FA38EE"/>
    <w:rsid w:val="00FA3BEB"/>
    <w:rsid w:val="00FA49AE"/>
    <w:rsid w:val="00FA4B86"/>
    <w:rsid w:val="00FA53CB"/>
    <w:rsid w:val="00FA5E22"/>
    <w:rsid w:val="00FA5FAB"/>
    <w:rsid w:val="00FA6102"/>
    <w:rsid w:val="00FA6FAE"/>
    <w:rsid w:val="00FA72BB"/>
    <w:rsid w:val="00FA763B"/>
    <w:rsid w:val="00FB0031"/>
    <w:rsid w:val="00FB0430"/>
    <w:rsid w:val="00FB05CA"/>
    <w:rsid w:val="00FB0E60"/>
    <w:rsid w:val="00FB0F27"/>
    <w:rsid w:val="00FB1119"/>
    <w:rsid w:val="00FB1315"/>
    <w:rsid w:val="00FB1BB2"/>
    <w:rsid w:val="00FB2135"/>
    <w:rsid w:val="00FB2196"/>
    <w:rsid w:val="00FB37F9"/>
    <w:rsid w:val="00FB384A"/>
    <w:rsid w:val="00FB3E44"/>
    <w:rsid w:val="00FB4206"/>
    <w:rsid w:val="00FB4495"/>
    <w:rsid w:val="00FB4920"/>
    <w:rsid w:val="00FB495C"/>
    <w:rsid w:val="00FB4A33"/>
    <w:rsid w:val="00FB4CB7"/>
    <w:rsid w:val="00FB618D"/>
    <w:rsid w:val="00FB6FB4"/>
    <w:rsid w:val="00FB718E"/>
    <w:rsid w:val="00FB7575"/>
    <w:rsid w:val="00FB7D1D"/>
    <w:rsid w:val="00FB7FD1"/>
    <w:rsid w:val="00FC04E0"/>
    <w:rsid w:val="00FC0507"/>
    <w:rsid w:val="00FC0DEB"/>
    <w:rsid w:val="00FC1245"/>
    <w:rsid w:val="00FC1E1F"/>
    <w:rsid w:val="00FC3734"/>
    <w:rsid w:val="00FC3A35"/>
    <w:rsid w:val="00FC3D27"/>
    <w:rsid w:val="00FC4C15"/>
    <w:rsid w:val="00FC57F5"/>
    <w:rsid w:val="00FC5B3C"/>
    <w:rsid w:val="00FC616E"/>
    <w:rsid w:val="00FC6587"/>
    <w:rsid w:val="00FC6CB0"/>
    <w:rsid w:val="00FC6EA7"/>
    <w:rsid w:val="00FC715E"/>
    <w:rsid w:val="00FC73C6"/>
    <w:rsid w:val="00FC79BA"/>
    <w:rsid w:val="00FC7C92"/>
    <w:rsid w:val="00FC7F23"/>
    <w:rsid w:val="00FD128A"/>
    <w:rsid w:val="00FD13F9"/>
    <w:rsid w:val="00FD192F"/>
    <w:rsid w:val="00FD20FF"/>
    <w:rsid w:val="00FD23C1"/>
    <w:rsid w:val="00FD2625"/>
    <w:rsid w:val="00FD2A40"/>
    <w:rsid w:val="00FD2C65"/>
    <w:rsid w:val="00FD2E61"/>
    <w:rsid w:val="00FD3077"/>
    <w:rsid w:val="00FD3264"/>
    <w:rsid w:val="00FD3EA0"/>
    <w:rsid w:val="00FD3EC1"/>
    <w:rsid w:val="00FD4015"/>
    <w:rsid w:val="00FD4068"/>
    <w:rsid w:val="00FD4268"/>
    <w:rsid w:val="00FD46D9"/>
    <w:rsid w:val="00FD4C32"/>
    <w:rsid w:val="00FD4C73"/>
    <w:rsid w:val="00FD4C74"/>
    <w:rsid w:val="00FD517C"/>
    <w:rsid w:val="00FD55BA"/>
    <w:rsid w:val="00FD5D82"/>
    <w:rsid w:val="00FD5FD4"/>
    <w:rsid w:val="00FD69D4"/>
    <w:rsid w:val="00FD6B48"/>
    <w:rsid w:val="00FD6C7E"/>
    <w:rsid w:val="00FD6D0F"/>
    <w:rsid w:val="00FD6D40"/>
    <w:rsid w:val="00FD72FA"/>
    <w:rsid w:val="00FD787A"/>
    <w:rsid w:val="00FD792F"/>
    <w:rsid w:val="00FD7E03"/>
    <w:rsid w:val="00FD7E83"/>
    <w:rsid w:val="00FD7EC7"/>
    <w:rsid w:val="00FE0290"/>
    <w:rsid w:val="00FE0386"/>
    <w:rsid w:val="00FE0392"/>
    <w:rsid w:val="00FE053A"/>
    <w:rsid w:val="00FE0671"/>
    <w:rsid w:val="00FE0EAC"/>
    <w:rsid w:val="00FE0F67"/>
    <w:rsid w:val="00FE1D42"/>
    <w:rsid w:val="00FE1F17"/>
    <w:rsid w:val="00FE238D"/>
    <w:rsid w:val="00FE3175"/>
    <w:rsid w:val="00FE36F9"/>
    <w:rsid w:val="00FE37F6"/>
    <w:rsid w:val="00FE3B6D"/>
    <w:rsid w:val="00FE3CBA"/>
    <w:rsid w:val="00FE3CD0"/>
    <w:rsid w:val="00FE3FE2"/>
    <w:rsid w:val="00FE4116"/>
    <w:rsid w:val="00FE5043"/>
    <w:rsid w:val="00FE5074"/>
    <w:rsid w:val="00FE5F0F"/>
    <w:rsid w:val="00FE6AF3"/>
    <w:rsid w:val="00FE7651"/>
    <w:rsid w:val="00FE78B3"/>
    <w:rsid w:val="00FF0C5A"/>
    <w:rsid w:val="00FF124F"/>
    <w:rsid w:val="00FF1530"/>
    <w:rsid w:val="00FF1578"/>
    <w:rsid w:val="00FF16B6"/>
    <w:rsid w:val="00FF2422"/>
    <w:rsid w:val="00FF252B"/>
    <w:rsid w:val="00FF2A98"/>
    <w:rsid w:val="00FF2AFB"/>
    <w:rsid w:val="00FF3387"/>
    <w:rsid w:val="00FF3556"/>
    <w:rsid w:val="00FF4150"/>
    <w:rsid w:val="00FF4B14"/>
    <w:rsid w:val="00FF5866"/>
    <w:rsid w:val="00FF5D34"/>
    <w:rsid w:val="00FF6267"/>
    <w:rsid w:val="00FF70C7"/>
    <w:rsid w:val="00FF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none [3212]" strokecolor="none [3213]">
      <v:fill color="none [3212]" on="f"/>
      <v:stroke color="none [3213]" weight="1pt"/>
    </o:shapedefaults>
    <o:shapelayout v:ext="edit">
      <o:idmap v:ext="edit" data="2"/>
    </o:shapelayout>
  </w:shapeDefaults>
  <w:decimalSymbol w:val="."/>
  <w:listSeparator w:val=","/>
  <w14:docId w14:val="16E8091B"/>
  <w15:docId w15:val="{152FDD73-A342-4B8A-95DD-7F45B3501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816D7"/>
    <w:pPr>
      <w:spacing w:after="0" w:line="240" w:lineRule="auto"/>
    </w:pPr>
  </w:style>
  <w:style w:type="paragraph" w:styleId="1">
    <w:name w:val="heading 1"/>
    <w:basedOn w:val="a0"/>
    <w:next w:val="a0"/>
    <w:link w:val="10"/>
    <w:uiPriority w:val="9"/>
    <w:qFormat/>
    <w:rsid w:val="00A200A5"/>
    <w:pPr>
      <w:keepNext/>
      <w:keepLines/>
      <w:numPr>
        <w:numId w:val="20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200A5"/>
    <w:pPr>
      <w:keepNext/>
      <w:keepLines/>
      <w:numPr>
        <w:ilvl w:val="1"/>
        <w:numId w:val="2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200A5"/>
    <w:pPr>
      <w:keepNext/>
      <w:keepLines/>
      <w:numPr>
        <w:ilvl w:val="2"/>
        <w:numId w:val="20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20E41"/>
    <w:pPr>
      <w:keepNext/>
      <w:keepLines/>
      <w:numPr>
        <w:ilvl w:val="3"/>
        <w:numId w:val="2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Default"/>
    <w:next w:val="a0"/>
    <w:link w:val="50"/>
    <w:uiPriority w:val="9"/>
    <w:unhideWhenUsed/>
    <w:qFormat/>
    <w:rsid w:val="00E10033"/>
    <w:pPr>
      <w:keepNext/>
      <w:keepLines/>
      <w:numPr>
        <w:ilvl w:val="4"/>
        <w:numId w:val="2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E44813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44813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44813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44813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156CC8"/>
    <w:pPr>
      <w:spacing w:after="0" w:line="240" w:lineRule="auto"/>
    </w:pPr>
  </w:style>
  <w:style w:type="paragraph" w:styleId="a5">
    <w:name w:val="Balloon Text"/>
    <w:basedOn w:val="a0"/>
    <w:link w:val="a6"/>
    <w:uiPriority w:val="99"/>
    <w:semiHidden/>
    <w:unhideWhenUsed/>
    <w:rsid w:val="00D00017"/>
    <w:rPr>
      <w:rFonts w:ascii="Tahoma" w:hAnsi="Tahoma" w:cs="Tahoma"/>
      <w:sz w:val="16"/>
      <w:szCs w:val="16"/>
    </w:rPr>
  </w:style>
  <w:style w:type="character" w:customStyle="1" w:styleId="a6">
    <w:name w:val="批注框文本 字符"/>
    <w:basedOn w:val="a1"/>
    <w:link w:val="a5"/>
    <w:uiPriority w:val="99"/>
    <w:semiHidden/>
    <w:rsid w:val="00D00017"/>
    <w:rPr>
      <w:rFonts w:ascii="Tahoma" w:hAnsi="Tahoma" w:cs="Tahoma"/>
      <w:sz w:val="16"/>
      <w:szCs w:val="16"/>
    </w:rPr>
  </w:style>
  <w:style w:type="table" w:styleId="a7">
    <w:name w:val="Table Grid"/>
    <w:basedOn w:val="a2"/>
    <w:uiPriority w:val="39"/>
    <w:rsid w:val="00877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"/>
    <w:rsid w:val="00A200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1"/>
    <w:link w:val="2"/>
    <w:uiPriority w:val="9"/>
    <w:rsid w:val="00A20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1"/>
    <w:link w:val="3"/>
    <w:uiPriority w:val="9"/>
    <w:rsid w:val="00A200A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caption"/>
    <w:basedOn w:val="a0"/>
    <w:next w:val="a0"/>
    <w:unhideWhenUsed/>
    <w:qFormat/>
    <w:rsid w:val="005914E1"/>
    <w:pPr>
      <w:spacing w:before="200" w:after="200" w:line="276" w:lineRule="auto"/>
    </w:pPr>
    <w:rPr>
      <w:rFonts w:ascii="Calibri" w:eastAsia="Times New Roman" w:hAnsi="Calibri" w:cs="Times New Roman"/>
      <w:b/>
      <w:bCs/>
      <w:color w:val="365F91"/>
      <w:sz w:val="16"/>
      <w:szCs w:val="16"/>
    </w:rPr>
  </w:style>
  <w:style w:type="character" w:styleId="a9">
    <w:name w:val="Hyperlink"/>
    <w:basedOn w:val="a1"/>
    <w:uiPriority w:val="99"/>
    <w:unhideWhenUsed/>
    <w:rsid w:val="007E785D"/>
    <w:rPr>
      <w:color w:val="0000FF"/>
      <w:u w:val="single"/>
    </w:rPr>
  </w:style>
  <w:style w:type="character" w:customStyle="1" w:styleId="40">
    <w:name w:val="标题 4 字符"/>
    <w:basedOn w:val="a1"/>
    <w:link w:val="4"/>
    <w:uiPriority w:val="9"/>
    <w:rsid w:val="00E20E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a">
    <w:name w:val="Subtle Reference"/>
    <w:uiPriority w:val="31"/>
    <w:qFormat/>
    <w:rsid w:val="00685163"/>
    <w:rPr>
      <w:b/>
      <w:bCs/>
      <w:color w:val="4F81BD"/>
    </w:rPr>
  </w:style>
  <w:style w:type="character" w:customStyle="1" w:styleId="50">
    <w:name w:val="标题 5 字符"/>
    <w:basedOn w:val="a1"/>
    <w:link w:val="5"/>
    <w:uiPriority w:val="9"/>
    <w:rsid w:val="00CC37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b">
    <w:name w:val="Subtle Emphasis"/>
    <w:uiPriority w:val="19"/>
    <w:qFormat/>
    <w:rsid w:val="00AA1722"/>
    <w:rPr>
      <w:i/>
      <w:iCs/>
      <w:color w:val="243F60"/>
    </w:rPr>
  </w:style>
  <w:style w:type="character" w:styleId="ac">
    <w:name w:val="annotation reference"/>
    <w:basedOn w:val="a1"/>
    <w:rsid w:val="00AA1722"/>
    <w:rPr>
      <w:sz w:val="16"/>
      <w:szCs w:val="16"/>
    </w:rPr>
  </w:style>
  <w:style w:type="paragraph" w:styleId="ad">
    <w:name w:val="annotation text"/>
    <w:basedOn w:val="a0"/>
    <w:link w:val="ae"/>
    <w:rsid w:val="00AA1722"/>
    <w:pPr>
      <w:spacing w:before="200" w:after="200" w:line="276" w:lineRule="auto"/>
    </w:pPr>
    <w:rPr>
      <w:rFonts w:ascii="Calibri" w:eastAsia="Times New Roman" w:hAnsi="Calibri" w:cs="Times New Roman"/>
      <w:sz w:val="20"/>
      <w:szCs w:val="20"/>
      <w:lang w:bidi="en-US"/>
    </w:rPr>
  </w:style>
  <w:style w:type="character" w:customStyle="1" w:styleId="ae">
    <w:name w:val="批注文字 字符"/>
    <w:basedOn w:val="a1"/>
    <w:link w:val="ad"/>
    <w:rsid w:val="00AA1722"/>
    <w:rPr>
      <w:rFonts w:ascii="Calibri" w:eastAsia="Times New Roman" w:hAnsi="Calibri" w:cs="Times New Roman"/>
      <w:sz w:val="20"/>
      <w:szCs w:val="20"/>
      <w:lang w:bidi="en-US"/>
    </w:rPr>
  </w:style>
  <w:style w:type="paragraph" w:styleId="af">
    <w:name w:val="List Paragraph"/>
    <w:basedOn w:val="a0"/>
    <w:link w:val="af0"/>
    <w:uiPriority w:val="34"/>
    <w:qFormat/>
    <w:rsid w:val="00AA1722"/>
    <w:pPr>
      <w:ind w:left="720"/>
      <w:contextualSpacing/>
    </w:pPr>
  </w:style>
  <w:style w:type="paragraph" w:styleId="TOC1">
    <w:name w:val="toc 1"/>
    <w:basedOn w:val="a0"/>
    <w:next w:val="a0"/>
    <w:autoRedefine/>
    <w:uiPriority w:val="39"/>
    <w:unhideWhenUsed/>
    <w:rsid w:val="00E93733"/>
    <w:pPr>
      <w:spacing w:after="100"/>
    </w:pPr>
  </w:style>
  <w:style w:type="paragraph" w:styleId="TOC2">
    <w:name w:val="toc 2"/>
    <w:basedOn w:val="a0"/>
    <w:next w:val="a0"/>
    <w:autoRedefine/>
    <w:uiPriority w:val="39"/>
    <w:unhideWhenUsed/>
    <w:rsid w:val="00E93733"/>
    <w:pPr>
      <w:spacing w:after="100"/>
      <w:ind w:left="220"/>
    </w:pPr>
  </w:style>
  <w:style w:type="paragraph" w:styleId="TOC3">
    <w:name w:val="toc 3"/>
    <w:basedOn w:val="a0"/>
    <w:next w:val="a0"/>
    <w:autoRedefine/>
    <w:uiPriority w:val="39"/>
    <w:unhideWhenUsed/>
    <w:rsid w:val="00E93733"/>
    <w:pPr>
      <w:spacing w:after="100"/>
      <w:ind w:left="440"/>
    </w:pPr>
  </w:style>
  <w:style w:type="paragraph" w:styleId="af1">
    <w:name w:val="table of figures"/>
    <w:basedOn w:val="a0"/>
    <w:next w:val="a0"/>
    <w:uiPriority w:val="99"/>
    <w:unhideWhenUsed/>
    <w:rsid w:val="00E93733"/>
  </w:style>
  <w:style w:type="paragraph" w:styleId="af2">
    <w:name w:val="footnote text"/>
    <w:basedOn w:val="a0"/>
    <w:link w:val="af3"/>
    <w:uiPriority w:val="99"/>
    <w:semiHidden/>
    <w:unhideWhenUsed/>
    <w:rsid w:val="00E93733"/>
    <w:rPr>
      <w:sz w:val="20"/>
      <w:szCs w:val="20"/>
    </w:rPr>
  </w:style>
  <w:style w:type="character" w:customStyle="1" w:styleId="af3">
    <w:name w:val="脚注文本 字符"/>
    <w:basedOn w:val="a1"/>
    <w:link w:val="af2"/>
    <w:uiPriority w:val="99"/>
    <w:semiHidden/>
    <w:rsid w:val="00E93733"/>
    <w:rPr>
      <w:sz w:val="20"/>
      <w:szCs w:val="20"/>
    </w:rPr>
  </w:style>
  <w:style w:type="character" w:styleId="af4">
    <w:name w:val="footnote reference"/>
    <w:basedOn w:val="a1"/>
    <w:uiPriority w:val="99"/>
    <w:semiHidden/>
    <w:unhideWhenUsed/>
    <w:rsid w:val="00E93733"/>
    <w:rPr>
      <w:vertAlign w:val="superscript"/>
    </w:rPr>
  </w:style>
  <w:style w:type="paragraph" w:styleId="af5">
    <w:name w:val="header"/>
    <w:basedOn w:val="a0"/>
    <w:link w:val="af6"/>
    <w:uiPriority w:val="99"/>
    <w:unhideWhenUsed/>
    <w:rsid w:val="009116B8"/>
    <w:pPr>
      <w:tabs>
        <w:tab w:val="center" w:pos="4680"/>
        <w:tab w:val="right" w:pos="9360"/>
      </w:tabs>
    </w:pPr>
  </w:style>
  <w:style w:type="character" w:customStyle="1" w:styleId="af6">
    <w:name w:val="页眉 字符"/>
    <w:basedOn w:val="a1"/>
    <w:link w:val="af5"/>
    <w:uiPriority w:val="99"/>
    <w:rsid w:val="009116B8"/>
  </w:style>
  <w:style w:type="paragraph" w:styleId="af7">
    <w:name w:val="footer"/>
    <w:basedOn w:val="a0"/>
    <w:link w:val="af8"/>
    <w:uiPriority w:val="99"/>
    <w:unhideWhenUsed/>
    <w:rsid w:val="009116B8"/>
    <w:pPr>
      <w:tabs>
        <w:tab w:val="center" w:pos="4680"/>
        <w:tab w:val="right" w:pos="9360"/>
      </w:tabs>
    </w:pPr>
  </w:style>
  <w:style w:type="character" w:customStyle="1" w:styleId="af8">
    <w:name w:val="页脚 字符"/>
    <w:basedOn w:val="a1"/>
    <w:link w:val="af7"/>
    <w:uiPriority w:val="99"/>
    <w:rsid w:val="009116B8"/>
  </w:style>
  <w:style w:type="paragraph" w:styleId="af9">
    <w:name w:val="Normal (Web)"/>
    <w:basedOn w:val="a0"/>
    <w:uiPriority w:val="99"/>
    <w:unhideWhenUsed/>
    <w:rsid w:val="00E64A5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B276F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fa">
    <w:name w:val="Strong"/>
    <w:basedOn w:val="a1"/>
    <w:uiPriority w:val="22"/>
    <w:qFormat/>
    <w:rsid w:val="00896DE2"/>
    <w:rPr>
      <w:b/>
      <w:bCs/>
    </w:rPr>
  </w:style>
  <w:style w:type="paragraph" w:styleId="afb">
    <w:name w:val="annotation subject"/>
    <w:basedOn w:val="ad"/>
    <w:next w:val="ad"/>
    <w:link w:val="afc"/>
    <w:uiPriority w:val="99"/>
    <w:semiHidden/>
    <w:unhideWhenUsed/>
    <w:rsid w:val="003742F6"/>
    <w:pPr>
      <w:spacing w:before="0" w:after="0" w:line="240" w:lineRule="auto"/>
    </w:pPr>
    <w:rPr>
      <w:rFonts w:asciiTheme="minorHAnsi" w:eastAsiaTheme="minorHAnsi" w:hAnsiTheme="minorHAnsi" w:cstheme="minorBidi"/>
      <w:b/>
      <w:bCs/>
      <w:lang w:bidi="ar-SA"/>
    </w:rPr>
  </w:style>
  <w:style w:type="character" w:customStyle="1" w:styleId="afc">
    <w:name w:val="批注主题 字符"/>
    <w:basedOn w:val="ae"/>
    <w:link w:val="afb"/>
    <w:uiPriority w:val="99"/>
    <w:semiHidden/>
    <w:rsid w:val="003742F6"/>
    <w:rPr>
      <w:rFonts w:ascii="Calibri" w:eastAsia="Times New Roman" w:hAnsi="Calibri" w:cs="Times New Roman"/>
      <w:b/>
      <w:bCs/>
      <w:sz w:val="20"/>
      <w:szCs w:val="20"/>
      <w:lang w:bidi="en-US"/>
    </w:rPr>
  </w:style>
  <w:style w:type="character" w:customStyle="1" w:styleId="st">
    <w:name w:val="st"/>
    <w:basedOn w:val="a1"/>
    <w:rsid w:val="009B3794"/>
  </w:style>
  <w:style w:type="character" w:customStyle="1" w:styleId="tgc">
    <w:name w:val="_tgc"/>
    <w:basedOn w:val="a1"/>
    <w:rsid w:val="00AA55FE"/>
  </w:style>
  <w:style w:type="character" w:styleId="afd">
    <w:name w:val="Emphasis"/>
    <w:basedOn w:val="a1"/>
    <w:uiPriority w:val="20"/>
    <w:qFormat/>
    <w:rsid w:val="00AA55FE"/>
    <w:rPr>
      <w:i/>
      <w:iCs/>
    </w:rPr>
  </w:style>
  <w:style w:type="character" w:styleId="afe">
    <w:name w:val="FollowedHyperlink"/>
    <w:basedOn w:val="a1"/>
    <w:uiPriority w:val="99"/>
    <w:semiHidden/>
    <w:unhideWhenUsed/>
    <w:rsid w:val="003B57B4"/>
    <w:rPr>
      <w:color w:val="800080" w:themeColor="followedHyperlink"/>
      <w:u w:val="single"/>
    </w:rPr>
  </w:style>
  <w:style w:type="paragraph" w:styleId="aff">
    <w:name w:val="Revision"/>
    <w:hidden/>
    <w:uiPriority w:val="99"/>
    <w:semiHidden/>
    <w:rsid w:val="00640E2F"/>
    <w:pPr>
      <w:spacing w:after="0" w:line="240" w:lineRule="auto"/>
    </w:pPr>
  </w:style>
  <w:style w:type="paragraph" w:styleId="aff0">
    <w:name w:val="Subtitle"/>
    <w:basedOn w:val="a0"/>
    <w:next w:val="a0"/>
    <w:link w:val="aff1"/>
    <w:uiPriority w:val="11"/>
    <w:qFormat/>
    <w:rsid w:val="00A00D2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1">
    <w:name w:val="副标题 字符"/>
    <w:basedOn w:val="a1"/>
    <w:link w:val="aff0"/>
    <w:uiPriority w:val="11"/>
    <w:rsid w:val="00A00D28"/>
    <w:rPr>
      <w:rFonts w:eastAsiaTheme="minorEastAsia"/>
      <w:color w:val="5A5A5A" w:themeColor="text1" w:themeTint="A5"/>
      <w:spacing w:val="15"/>
    </w:rPr>
  </w:style>
  <w:style w:type="character" w:customStyle="1" w:styleId="af0">
    <w:name w:val="列表段落 字符"/>
    <w:basedOn w:val="a1"/>
    <w:link w:val="af"/>
    <w:uiPriority w:val="34"/>
    <w:rsid w:val="00D77653"/>
  </w:style>
  <w:style w:type="paragraph" w:styleId="aff2">
    <w:name w:val="Title"/>
    <w:basedOn w:val="a0"/>
    <w:next w:val="a0"/>
    <w:link w:val="aff3"/>
    <w:uiPriority w:val="10"/>
    <w:qFormat/>
    <w:rsid w:val="00B7295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3">
    <w:name w:val="标题 字符"/>
    <w:basedOn w:val="a1"/>
    <w:link w:val="aff2"/>
    <w:uiPriority w:val="10"/>
    <w:rsid w:val="00B729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0"/>
    <w:link w:val="HTML0"/>
    <w:uiPriority w:val="99"/>
    <w:unhideWhenUsed/>
    <w:rsid w:val="00F67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1"/>
    <w:link w:val="HTML"/>
    <w:uiPriority w:val="99"/>
    <w:rsid w:val="00F67296"/>
    <w:rPr>
      <w:rFonts w:ascii="Courier New" w:eastAsia="Times New Roman" w:hAnsi="Courier New" w:cs="Courier New"/>
      <w:sz w:val="20"/>
      <w:szCs w:val="20"/>
    </w:rPr>
  </w:style>
  <w:style w:type="character" w:customStyle="1" w:styleId="60">
    <w:name w:val="标题 6 字符"/>
    <w:basedOn w:val="a1"/>
    <w:link w:val="6"/>
    <w:uiPriority w:val="9"/>
    <w:rsid w:val="00E4481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标题 7 字符"/>
    <w:basedOn w:val="a1"/>
    <w:link w:val="7"/>
    <w:uiPriority w:val="9"/>
    <w:semiHidden/>
    <w:rsid w:val="00E4481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标题 8 字符"/>
    <w:basedOn w:val="a1"/>
    <w:link w:val="8"/>
    <w:uiPriority w:val="9"/>
    <w:semiHidden/>
    <w:rsid w:val="00E448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1"/>
    <w:link w:val="9"/>
    <w:uiPriority w:val="9"/>
    <w:semiHidden/>
    <w:rsid w:val="00E448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E44813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styleId="aff4">
    <w:name w:val="Unresolved Mention"/>
    <w:basedOn w:val="a1"/>
    <w:uiPriority w:val="99"/>
    <w:semiHidden/>
    <w:unhideWhenUsed/>
    <w:rsid w:val="00E44813"/>
    <w:rPr>
      <w:color w:val="605E5C"/>
      <w:shd w:val="clear" w:color="auto" w:fill="E1DFDD"/>
    </w:rPr>
  </w:style>
  <w:style w:type="paragraph" w:styleId="a">
    <w:name w:val="List Bullet"/>
    <w:basedOn w:val="a0"/>
    <w:uiPriority w:val="99"/>
    <w:unhideWhenUsed/>
    <w:rsid w:val="00E44813"/>
    <w:pPr>
      <w:numPr>
        <w:numId w:val="13"/>
      </w:numPr>
      <w:contextualSpacing/>
    </w:pPr>
  </w:style>
  <w:style w:type="paragraph" w:customStyle="1" w:styleId="TableParagraph">
    <w:name w:val="Table Paragraph"/>
    <w:basedOn w:val="a0"/>
    <w:uiPriority w:val="1"/>
    <w:qFormat/>
    <w:rsid w:val="00E44813"/>
    <w:pPr>
      <w:widowControl w:val="0"/>
      <w:autoSpaceDE w:val="0"/>
      <w:autoSpaceDN w:val="0"/>
      <w:spacing w:line="237" w:lineRule="exact"/>
      <w:ind w:left="60"/>
    </w:pPr>
    <w:rPr>
      <w:rFonts w:ascii="Arial Unicode MS" w:eastAsia="Arial Unicode MS" w:hAnsi="Arial Unicode MS" w:cs="Arial Unicode MS"/>
    </w:rPr>
  </w:style>
  <w:style w:type="character" w:customStyle="1" w:styleId="c-mrkdwnhighlight">
    <w:name w:val="c-mrkdwn__highlight"/>
    <w:basedOn w:val="a1"/>
    <w:rsid w:val="00150793"/>
  </w:style>
  <w:style w:type="character" w:styleId="aff5">
    <w:name w:val="Placeholder Text"/>
    <w:basedOn w:val="a1"/>
    <w:uiPriority w:val="99"/>
    <w:semiHidden/>
    <w:rsid w:val="006742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49553">
          <w:marLeft w:val="7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59008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1342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0484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227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777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29569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61302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243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327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146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5435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4712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6148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17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036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6674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8792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69578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1890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0339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925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868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6058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1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1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7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8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92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0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15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4477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3283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056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689">
          <w:marLeft w:val="90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9600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9261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1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39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26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34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83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10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58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89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3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2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7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249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941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332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hyperlink" Target="https://github.com/larrystevenwise/krping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git://github.com/linux-rdma/rdma-core.git" TargetMode="External"/><Relationship Id="rId25" Type="http://schemas.openxmlformats.org/officeDocument/2006/relationships/hyperlink" Target="https://github.com/lsgunth/perftest.git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git://github.com/lsgunth/perftest.git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gitenterprise.xilinx.com/dcgstoragesw/ernic/blob/master/host_apps/perftest/0002-ipv6-support.pat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JP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ellanox.com/products/interconnect/ethernet-direct-attach-copper-cables" TargetMode="External"/><Relationship Id="rId23" Type="http://schemas.openxmlformats.org/officeDocument/2006/relationships/image" Target="media/image11.JPG"/><Relationship Id="rId28" Type="http://schemas.openxmlformats.org/officeDocument/2006/relationships/hyperlink" Target="https://github.com/lsgunth/perftest.git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7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bittware.com/fpga/250-soc/" TargetMode="External"/><Relationship Id="rId14" Type="http://schemas.openxmlformats.org/officeDocument/2006/relationships/hyperlink" Target="https://www.bittware.com/fpga/250-soc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ananth\Desktop\SPDIF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5D4F0-C1E7-47FE-8CF2-5C9B1974E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SPDIF.dotx</Template>
  <TotalTime>1910</TotalTime>
  <Pages>54</Pages>
  <Words>8994</Words>
  <Characters>51266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Xilinx Inc,</Company>
  <LinksUpToDate>false</LinksUpToDate>
  <CharactersWithSpaces>60140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Ramachandra Thupalli</dc:creator>
  <cp:keywords>Public</cp:keywords>
  <dc:description/>
  <cp:lastModifiedBy>张 继哲</cp:lastModifiedBy>
  <cp:revision>1</cp:revision>
  <cp:lastPrinted>2020-06-26T17:03:00Z</cp:lastPrinted>
  <dcterms:created xsi:type="dcterms:W3CDTF">2020-10-16T05:48:00Z</dcterms:created>
  <dcterms:modified xsi:type="dcterms:W3CDTF">2023-01-06T03:19:00Z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8bcceadf-6a72-45e3-a847-d355de4465bd</vt:lpwstr>
  </property>
  <property fmtid="{D5CDD505-2E9C-101B-9397-08002B2CF9AE}" pid="3" name="TITUSCustom1">
    <vt:lpwstr>1</vt:lpwstr>
  </property>
  <property fmtid="{D5CDD505-2E9C-101B-9397-08002B2CF9AE}" pid="4" name="XilinxVisual Markings">
    <vt:lpwstr>Yes</vt:lpwstr>
  </property>
  <property fmtid="{D5CDD505-2E9C-101B-9397-08002B2CF9AE}" pid="5" name="XilinxPublication Year">
    <vt:lpwstr>2015</vt:lpwstr>
  </property>
  <property fmtid="{D5CDD505-2E9C-101B-9397-08002B2CF9AE}" pid="6" name="XilinxRemoveLegacyFooters">
    <vt:lpwstr>Yes</vt:lpwstr>
  </property>
  <property fmtid="{D5CDD505-2E9C-101B-9397-08002B2CF9AE}" pid="7" name="XilinxClassification">
    <vt:lpwstr>Public</vt:lpwstr>
  </property>
  <property fmtid="{D5CDD505-2E9C-101B-9397-08002B2CF9AE}" pid="8" name="VisualMarkings">
    <vt:lpwstr>Yes</vt:lpwstr>
  </property>
  <property fmtid="{D5CDD505-2E9C-101B-9397-08002B2CF9AE}" pid="9" name="PublicationYear">
    <vt:lpwstr>2018</vt:lpwstr>
  </property>
</Properties>
</file>